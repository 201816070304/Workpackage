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D6E2B1" w14:textId="13F39738" w:rsidR="00653BA5" w:rsidRPr="00844B31" w:rsidRDefault="0000649A" w:rsidP="00132390">
      <w:pPr>
        <w:jc w:val="center"/>
        <w:rPr>
          <w:rFonts w:ascii="微软雅黑" w:eastAsia="微软雅黑" w:hAnsi="微软雅黑" w:cs="Arial"/>
          <w:b/>
          <w:bCs/>
          <w:sz w:val="44"/>
          <w:szCs w:val="32"/>
          <w:lang w:bidi="en-US"/>
        </w:rPr>
      </w:pPr>
      <w:r>
        <w:rPr>
          <w:rFonts w:ascii="微软雅黑" w:eastAsia="微软雅黑" w:hAnsi="微软雅黑" w:cs="Arial" w:hint="eastAsia"/>
          <w:b/>
          <w:bCs/>
          <w:sz w:val="44"/>
          <w:szCs w:val="32"/>
          <w:lang w:bidi="en-US"/>
        </w:rPr>
        <w:t>周年庆活动</w:t>
      </w:r>
      <w:r w:rsidR="003654A7">
        <w:rPr>
          <w:rFonts w:ascii="微软雅黑" w:eastAsia="微软雅黑" w:hAnsi="微软雅黑" w:cs="Arial" w:hint="eastAsia"/>
          <w:b/>
          <w:bCs/>
          <w:sz w:val="44"/>
          <w:szCs w:val="32"/>
          <w:lang w:bidi="en-US"/>
        </w:rPr>
        <w:t>剧情演出</w:t>
      </w:r>
      <w:r w:rsidR="003654A7">
        <w:rPr>
          <w:rFonts w:ascii="微软雅黑" w:eastAsia="微软雅黑" w:hAnsi="微软雅黑" w:cs="Arial"/>
          <w:b/>
          <w:bCs/>
          <w:sz w:val="44"/>
          <w:szCs w:val="32"/>
          <w:lang w:bidi="en-US"/>
        </w:rPr>
        <w:t>流程</w:t>
      </w:r>
    </w:p>
    <w:p w14:paraId="14C39E09" w14:textId="77777777" w:rsidR="00A13D10" w:rsidRPr="00844B31" w:rsidRDefault="00A13D10" w:rsidP="009D04FF">
      <w:pPr>
        <w:rPr>
          <w:rFonts w:ascii="微软雅黑" w:eastAsia="微软雅黑" w:hAnsi="微软雅黑"/>
          <w:b/>
          <w:bCs/>
        </w:rPr>
      </w:pPr>
      <w:r w:rsidRPr="00844B31">
        <w:rPr>
          <w:rFonts w:ascii="微软雅黑" w:eastAsia="微软雅黑" w:hAnsi="微软雅黑" w:hint="eastAsia"/>
          <w:b/>
          <w:bCs/>
        </w:rPr>
        <w:t>目录：</w:t>
      </w:r>
    </w:p>
    <w:p w14:paraId="77C8C134" w14:textId="03676CD7" w:rsidR="00792A97" w:rsidRDefault="00A13D10">
      <w:pPr>
        <w:pStyle w:val="10"/>
        <w:tabs>
          <w:tab w:val="left" w:pos="420"/>
          <w:tab w:val="right" w:leader="dot" w:pos="8296"/>
        </w:tabs>
        <w:rPr>
          <w:rFonts w:asciiTheme="minorHAnsi" w:eastAsiaTheme="minorEastAsia" w:hAnsiTheme="minorHAnsi" w:cstheme="minorBidi"/>
          <w:b w:val="0"/>
          <w:bCs w:val="0"/>
          <w:caps w:val="0"/>
          <w:noProof/>
          <w:szCs w:val="22"/>
        </w:rPr>
      </w:pPr>
      <w:r w:rsidRPr="00844B31">
        <w:rPr>
          <w:rFonts w:ascii="微软雅黑" w:eastAsia="微软雅黑" w:hAnsi="微软雅黑"/>
        </w:rPr>
        <w:fldChar w:fldCharType="begin"/>
      </w:r>
      <w:r w:rsidRPr="00844B31">
        <w:rPr>
          <w:rFonts w:ascii="微软雅黑" w:eastAsia="微软雅黑" w:hAnsi="微软雅黑"/>
        </w:rPr>
        <w:instrText xml:space="preserve"> TOC </w:instrText>
      </w:r>
      <w:r w:rsidRPr="00844B31">
        <w:rPr>
          <w:rFonts w:ascii="微软雅黑" w:eastAsia="微软雅黑" w:hAnsi="微软雅黑" w:hint="eastAsia"/>
        </w:rPr>
        <w:instrText>\o "2-7" \h \z \t "标题 1,1"</w:instrText>
      </w:r>
      <w:r w:rsidRPr="00844B31">
        <w:rPr>
          <w:rFonts w:ascii="微软雅黑" w:eastAsia="微软雅黑" w:hAnsi="微软雅黑"/>
        </w:rPr>
        <w:instrText xml:space="preserve"> </w:instrText>
      </w:r>
      <w:r w:rsidRPr="00844B31">
        <w:rPr>
          <w:rFonts w:ascii="微软雅黑" w:eastAsia="微软雅黑" w:hAnsi="微软雅黑"/>
        </w:rPr>
        <w:fldChar w:fldCharType="separate"/>
      </w:r>
      <w:hyperlink w:anchor="_Toc103933546" w:history="1">
        <w:r w:rsidR="00792A97" w:rsidRPr="006B0645">
          <w:rPr>
            <w:rStyle w:val="a7"/>
            <w:noProof/>
          </w:rPr>
          <w:t>1</w:t>
        </w:r>
        <w:r w:rsidR="00792A97">
          <w:rPr>
            <w:rFonts w:asciiTheme="minorHAnsi" w:eastAsiaTheme="minorEastAsia" w:hAnsiTheme="minorHAnsi" w:cstheme="minorBidi"/>
            <w:b w:val="0"/>
            <w:bCs w:val="0"/>
            <w:caps w:val="0"/>
            <w:noProof/>
            <w:szCs w:val="22"/>
          </w:rPr>
          <w:tab/>
        </w:r>
        <w:r w:rsidR="00792A97" w:rsidRPr="006B0645">
          <w:rPr>
            <w:rStyle w:val="a7"/>
            <w:rFonts w:ascii="微软雅黑" w:eastAsia="微软雅黑" w:hAnsi="微软雅黑"/>
            <w:noProof/>
          </w:rPr>
          <w:t>修改列表</w:t>
        </w:r>
        <w:r w:rsidR="00792A97">
          <w:rPr>
            <w:noProof/>
            <w:webHidden/>
          </w:rPr>
          <w:tab/>
        </w:r>
        <w:r w:rsidR="00792A97">
          <w:rPr>
            <w:noProof/>
            <w:webHidden/>
          </w:rPr>
          <w:fldChar w:fldCharType="begin"/>
        </w:r>
        <w:r w:rsidR="00792A97">
          <w:rPr>
            <w:noProof/>
            <w:webHidden/>
          </w:rPr>
          <w:instrText xml:space="preserve"> PAGEREF _Toc103933546 \h </w:instrText>
        </w:r>
        <w:r w:rsidR="00792A97">
          <w:rPr>
            <w:noProof/>
            <w:webHidden/>
          </w:rPr>
        </w:r>
        <w:r w:rsidR="00792A97">
          <w:rPr>
            <w:noProof/>
            <w:webHidden/>
          </w:rPr>
          <w:fldChar w:fldCharType="separate"/>
        </w:r>
        <w:r w:rsidR="00792A97">
          <w:rPr>
            <w:noProof/>
            <w:webHidden/>
          </w:rPr>
          <w:t>3</w:t>
        </w:r>
        <w:r w:rsidR="00792A97">
          <w:rPr>
            <w:noProof/>
            <w:webHidden/>
          </w:rPr>
          <w:fldChar w:fldCharType="end"/>
        </w:r>
      </w:hyperlink>
    </w:p>
    <w:p w14:paraId="6BA8E398" w14:textId="77C287ED" w:rsidR="00792A97" w:rsidRDefault="007F30E0">
      <w:pPr>
        <w:pStyle w:val="10"/>
        <w:tabs>
          <w:tab w:val="left" w:pos="420"/>
          <w:tab w:val="right" w:leader="dot" w:pos="8296"/>
        </w:tabs>
        <w:rPr>
          <w:rFonts w:asciiTheme="minorHAnsi" w:eastAsiaTheme="minorEastAsia" w:hAnsiTheme="minorHAnsi" w:cstheme="minorBidi"/>
          <w:b w:val="0"/>
          <w:bCs w:val="0"/>
          <w:caps w:val="0"/>
          <w:noProof/>
          <w:szCs w:val="22"/>
        </w:rPr>
      </w:pPr>
      <w:hyperlink w:anchor="_Toc103933547" w:history="1">
        <w:r w:rsidR="00792A97" w:rsidRPr="006B0645">
          <w:rPr>
            <w:rStyle w:val="a7"/>
            <w:noProof/>
          </w:rPr>
          <w:t>2</w:t>
        </w:r>
        <w:r w:rsidR="00792A97">
          <w:rPr>
            <w:rFonts w:asciiTheme="minorHAnsi" w:eastAsiaTheme="minorEastAsia" w:hAnsiTheme="minorHAnsi" w:cstheme="minorBidi"/>
            <w:b w:val="0"/>
            <w:bCs w:val="0"/>
            <w:caps w:val="0"/>
            <w:noProof/>
            <w:szCs w:val="22"/>
          </w:rPr>
          <w:tab/>
        </w:r>
        <w:r w:rsidR="00792A97" w:rsidRPr="006B0645">
          <w:rPr>
            <w:rStyle w:val="a7"/>
            <w:rFonts w:ascii="微软雅黑" w:eastAsia="微软雅黑" w:hAnsi="微软雅黑"/>
            <w:noProof/>
          </w:rPr>
          <w:t>评审意见</w:t>
        </w:r>
        <w:r w:rsidR="00792A97">
          <w:rPr>
            <w:noProof/>
            <w:webHidden/>
          </w:rPr>
          <w:tab/>
        </w:r>
        <w:r w:rsidR="00792A97">
          <w:rPr>
            <w:noProof/>
            <w:webHidden/>
          </w:rPr>
          <w:fldChar w:fldCharType="begin"/>
        </w:r>
        <w:r w:rsidR="00792A97">
          <w:rPr>
            <w:noProof/>
            <w:webHidden/>
          </w:rPr>
          <w:instrText xml:space="preserve"> PAGEREF _Toc103933547 \h </w:instrText>
        </w:r>
        <w:r w:rsidR="00792A97">
          <w:rPr>
            <w:noProof/>
            <w:webHidden/>
          </w:rPr>
        </w:r>
        <w:r w:rsidR="00792A97">
          <w:rPr>
            <w:noProof/>
            <w:webHidden/>
          </w:rPr>
          <w:fldChar w:fldCharType="separate"/>
        </w:r>
        <w:r w:rsidR="00792A97">
          <w:rPr>
            <w:noProof/>
            <w:webHidden/>
          </w:rPr>
          <w:t>3</w:t>
        </w:r>
        <w:r w:rsidR="00792A97">
          <w:rPr>
            <w:noProof/>
            <w:webHidden/>
          </w:rPr>
          <w:fldChar w:fldCharType="end"/>
        </w:r>
      </w:hyperlink>
    </w:p>
    <w:p w14:paraId="49303A3A" w14:textId="0A194803" w:rsidR="00792A97" w:rsidRDefault="007F30E0">
      <w:pPr>
        <w:pStyle w:val="10"/>
        <w:tabs>
          <w:tab w:val="left" w:pos="420"/>
          <w:tab w:val="right" w:leader="dot" w:pos="8296"/>
        </w:tabs>
        <w:rPr>
          <w:rFonts w:asciiTheme="minorHAnsi" w:eastAsiaTheme="minorEastAsia" w:hAnsiTheme="minorHAnsi" w:cstheme="minorBidi"/>
          <w:b w:val="0"/>
          <w:bCs w:val="0"/>
          <w:caps w:val="0"/>
          <w:noProof/>
          <w:szCs w:val="22"/>
        </w:rPr>
      </w:pPr>
      <w:hyperlink w:anchor="_Toc103933548" w:history="1">
        <w:r w:rsidR="00792A97" w:rsidRPr="006B0645">
          <w:rPr>
            <w:rStyle w:val="a7"/>
            <w:noProof/>
          </w:rPr>
          <w:t>3</w:t>
        </w:r>
        <w:r w:rsidR="00792A97">
          <w:rPr>
            <w:rFonts w:asciiTheme="minorHAnsi" w:eastAsiaTheme="minorEastAsia" w:hAnsiTheme="minorHAnsi" w:cstheme="minorBidi"/>
            <w:b w:val="0"/>
            <w:bCs w:val="0"/>
            <w:caps w:val="0"/>
            <w:noProof/>
            <w:szCs w:val="22"/>
          </w:rPr>
          <w:tab/>
        </w:r>
        <w:r w:rsidR="00792A97" w:rsidRPr="006B0645">
          <w:rPr>
            <w:rStyle w:val="a7"/>
            <w:rFonts w:ascii="微软雅黑" w:eastAsia="微软雅黑" w:hAnsi="微软雅黑"/>
            <w:noProof/>
          </w:rPr>
          <w:t>登场角色</w:t>
        </w:r>
        <w:r w:rsidR="00792A97">
          <w:rPr>
            <w:noProof/>
            <w:webHidden/>
          </w:rPr>
          <w:tab/>
        </w:r>
        <w:r w:rsidR="00792A97">
          <w:rPr>
            <w:noProof/>
            <w:webHidden/>
          </w:rPr>
          <w:fldChar w:fldCharType="begin"/>
        </w:r>
        <w:r w:rsidR="00792A97">
          <w:rPr>
            <w:noProof/>
            <w:webHidden/>
          </w:rPr>
          <w:instrText xml:space="preserve"> PAGEREF _Toc103933548 \h </w:instrText>
        </w:r>
        <w:r w:rsidR="00792A97">
          <w:rPr>
            <w:noProof/>
            <w:webHidden/>
          </w:rPr>
        </w:r>
        <w:r w:rsidR="00792A97">
          <w:rPr>
            <w:noProof/>
            <w:webHidden/>
          </w:rPr>
          <w:fldChar w:fldCharType="separate"/>
        </w:r>
        <w:r w:rsidR="00792A97">
          <w:rPr>
            <w:noProof/>
            <w:webHidden/>
          </w:rPr>
          <w:t>3</w:t>
        </w:r>
        <w:r w:rsidR="00792A97">
          <w:rPr>
            <w:noProof/>
            <w:webHidden/>
          </w:rPr>
          <w:fldChar w:fldCharType="end"/>
        </w:r>
      </w:hyperlink>
    </w:p>
    <w:p w14:paraId="5A368E39" w14:textId="75EB0764" w:rsidR="00792A97" w:rsidRDefault="007F30E0">
      <w:pPr>
        <w:pStyle w:val="31"/>
        <w:tabs>
          <w:tab w:val="left" w:pos="1260"/>
          <w:tab w:val="right" w:leader="dot" w:pos="8296"/>
        </w:tabs>
        <w:rPr>
          <w:rFonts w:asciiTheme="minorHAnsi" w:eastAsiaTheme="minorEastAsia" w:hAnsiTheme="minorHAnsi" w:cstheme="minorBidi"/>
          <w:iCs w:val="0"/>
          <w:noProof/>
          <w:szCs w:val="22"/>
        </w:rPr>
      </w:pPr>
      <w:hyperlink w:anchor="_Toc103933549" w:history="1">
        <w:r w:rsidR="00792A97" w:rsidRPr="006B0645">
          <w:rPr>
            <w:rStyle w:val="a7"/>
            <w:noProof/>
          </w:rPr>
          <w:t>3.1.1</w:t>
        </w:r>
        <w:r w:rsidR="00792A97">
          <w:rPr>
            <w:rFonts w:asciiTheme="minorHAnsi" w:eastAsiaTheme="minorEastAsia" w:hAnsiTheme="minorHAnsi" w:cstheme="minorBidi"/>
            <w:iCs w:val="0"/>
            <w:noProof/>
            <w:szCs w:val="22"/>
          </w:rPr>
          <w:tab/>
        </w:r>
        <w:r w:rsidR="00792A97" w:rsidRPr="006B0645">
          <w:rPr>
            <w:rStyle w:val="a7"/>
            <w:noProof/>
          </w:rPr>
          <w:t>艾琳娜</w:t>
        </w:r>
        <w:r w:rsidR="00792A97">
          <w:rPr>
            <w:noProof/>
            <w:webHidden/>
          </w:rPr>
          <w:tab/>
        </w:r>
        <w:r w:rsidR="00792A97">
          <w:rPr>
            <w:noProof/>
            <w:webHidden/>
          </w:rPr>
          <w:fldChar w:fldCharType="begin"/>
        </w:r>
        <w:r w:rsidR="00792A97">
          <w:rPr>
            <w:noProof/>
            <w:webHidden/>
          </w:rPr>
          <w:instrText xml:space="preserve"> PAGEREF _Toc103933549 \h </w:instrText>
        </w:r>
        <w:r w:rsidR="00792A97">
          <w:rPr>
            <w:noProof/>
            <w:webHidden/>
          </w:rPr>
        </w:r>
        <w:r w:rsidR="00792A97">
          <w:rPr>
            <w:noProof/>
            <w:webHidden/>
          </w:rPr>
          <w:fldChar w:fldCharType="separate"/>
        </w:r>
        <w:r w:rsidR="00792A97">
          <w:rPr>
            <w:noProof/>
            <w:webHidden/>
          </w:rPr>
          <w:t>3</w:t>
        </w:r>
        <w:r w:rsidR="00792A97">
          <w:rPr>
            <w:noProof/>
            <w:webHidden/>
          </w:rPr>
          <w:fldChar w:fldCharType="end"/>
        </w:r>
      </w:hyperlink>
    </w:p>
    <w:p w14:paraId="79FB01A9" w14:textId="7E4D21A1" w:rsidR="00792A97" w:rsidRDefault="007F30E0">
      <w:pPr>
        <w:pStyle w:val="31"/>
        <w:tabs>
          <w:tab w:val="left" w:pos="1260"/>
          <w:tab w:val="right" w:leader="dot" w:pos="8296"/>
        </w:tabs>
        <w:rPr>
          <w:rFonts w:asciiTheme="minorHAnsi" w:eastAsiaTheme="minorEastAsia" w:hAnsiTheme="minorHAnsi" w:cstheme="minorBidi"/>
          <w:iCs w:val="0"/>
          <w:noProof/>
          <w:szCs w:val="22"/>
        </w:rPr>
      </w:pPr>
      <w:hyperlink w:anchor="_Toc103933550" w:history="1">
        <w:r w:rsidR="00792A97" w:rsidRPr="006B0645">
          <w:rPr>
            <w:rStyle w:val="a7"/>
            <w:noProof/>
          </w:rPr>
          <w:t>3.1.2</w:t>
        </w:r>
        <w:r w:rsidR="00792A97">
          <w:rPr>
            <w:rFonts w:asciiTheme="minorHAnsi" w:eastAsiaTheme="minorEastAsia" w:hAnsiTheme="minorHAnsi" w:cstheme="minorBidi"/>
            <w:iCs w:val="0"/>
            <w:noProof/>
            <w:szCs w:val="22"/>
          </w:rPr>
          <w:tab/>
        </w:r>
        <w:r w:rsidR="00792A97" w:rsidRPr="006B0645">
          <w:rPr>
            <w:rStyle w:val="a7"/>
            <w:noProof/>
          </w:rPr>
          <w:t>费吉亚</w:t>
        </w:r>
        <w:r w:rsidR="00792A97">
          <w:rPr>
            <w:noProof/>
            <w:webHidden/>
          </w:rPr>
          <w:tab/>
        </w:r>
        <w:r w:rsidR="00792A97">
          <w:rPr>
            <w:noProof/>
            <w:webHidden/>
          </w:rPr>
          <w:fldChar w:fldCharType="begin"/>
        </w:r>
        <w:r w:rsidR="00792A97">
          <w:rPr>
            <w:noProof/>
            <w:webHidden/>
          </w:rPr>
          <w:instrText xml:space="preserve"> PAGEREF _Toc103933550 \h </w:instrText>
        </w:r>
        <w:r w:rsidR="00792A97">
          <w:rPr>
            <w:noProof/>
            <w:webHidden/>
          </w:rPr>
        </w:r>
        <w:r w:rsidR="00792A97">
          <w:rPr>
            <w:noProof/>
            <w:webHidden/>
          </w:rPr>
          <w:fldChar w:fldCharType="separate"/>
        </w:r>
        <w:r w:rsidR="00792A97">
          <w:rPr>
            <w:noProof/>
            <w:webHidden/>
          </w:rPr>
          <w:t>4</w:t>
        </w:r>
        <w:r w:rsidR="00792A97">
          <w:rPr>
            <w:noProof/>
            <w:webHidden/>
          </w:rPr>
          <w:fldChar w:fldCharType="end"/>
        </w:r>
      </w:hyperlink>
    </w:p>
    <w:p w14:paraId="2D7BB23F" w14:textId="44559637" w:rsidR="00792A97" w:rsidRDefault="007F30E0">
      <w:pPr>
        <w:pStyle w:val="31"/>
        <w:tabs>
          <w:tab w:val="left" w:pos="1260"/>
          <w:tab w:val="right" w:leader="dot" w:pos="8296"/>
        </w:tabs>
        <w:rPr>
          <w:rFonts w:asciiTheme="minorHAnsi" w:eastAsiaTheme="minorEastAsia" w:hAnsiTheme="minorHAnsi" w:cstheme="minorBidi"/>
          <w:iCs w:val="0"/>
          <w:noProof/>
          <w:szCs w:val="22"/>
        </w:rPr>
      </w:pPr>
      <w:hyperlink w:anchor="_Toc103933551" w:history="1">
        <w:r w:rsidR="00792A97" w:rsidRPr="006B0645">
          <w:rPr>
            <w:rStyle w:val="a7"/>
            <w:noProof/>
          </w:rPr>
          <w:t>3.1.3</w:t>
        </w:r>
        <w:r w:rsidR="00792A97">
          <w:rPr>
            <w:rFonts w:asciiTheme="minorHAnsi" w:eastAsiaTheme="minorEastAsia" w:hAnsiTheme="minorHAnsi" w:cstheme="minorBidi"/>
            <w:iCs w:val="0"/>
            <w:noProof/>
            <w:szCs w:val="22"/>
          </w:rPr>
          <w:tab/>
        </w:r>
        <w:r w:rsidR="00792A97" w:rsidRPr="006B0645">
          <w:rPr>
            <w:rStyle w:val="a7"/>
            <w:noProof/>
          </w:rPr>
          <w:t>弗莱尔</w:t>
        </w:r>
        <w:r w:rsidR="00792A97">
          <w:rPr>
            <w:noProof/>
            <w:webHidden/>
          </w:rPr>
          <w:tab/>
        </w:r>
        <w:r w:rsidR="00792A97">
          <w:rPr>
            <w:noProof/>
            <w:webHidden/>
          </w:rPr>
          <w:fldChar w:fldCharType="begin"/>
        </w:r>
        <w:r w:rsidR="00792A97">
          <w:rPr>
            <w:noProof/>
            <w:webHidden/>
          </w:rPr>
          <w:instrText xml:space="preserve"> PAGEREF _Toc103933551 \h </w:instrText>
        </w:r>
        <w:r w:rsidR="00792A97">
          <w:rPr>
            <w:noProof/>
            <w:webHidden/>
          </w:rPr>
        </w:r>
        <w:r w:rsidR="00792A97">
          <w:rPr>
            <w:noProof/>
            <w:webHidden/>
          </w:rPr>
          <w:fldChar w:fldCharType="separate"/>
        </w:r>
        <w:r w:rsidR="00792A97">
          <w:rPr>
            <w:noProof/>
            <w:webHidden/>
          </w:rPr>
          <w:t>4</w:t>
        </w:r>
        <w:r w:rsidR="00792A97">
          <w:rPr>
            <w:noProof/>
            <w:webHidden/>
          </w:rPr>
          <w:fldChar w:fldCharType="end"/>
        </w:r>
      </w:hyperlink>
    </w:p>
    <w:p w14:paraId="7D71EC7B" w14:textId="23E1B882" w:rsidR="00792A97" w:rsidRDefault="007F30E0">
      <w:pPr>
        <w:pStyle w:val="31"/>
        <w:tabs>
          <w:tab w:val="left" w:pos="1260"/>
          <w:tab w:val="right" w:leader="dot" w:pos="8296"/>
        </w:tabs>
        <w:rPr>
          <w:rFonts w:asciiTheme="minorHAnsi" w:eastAsiaTheme="minorEastAsia" w:hAnsiTheme="minorHAnsi" w:cstheme="minorBidi"/>
          <w:iCs w:val="0"/>
          <w:noProof/>
          <w:szCs w:val="22"/>
        </w:rPr>
      </w:pPr>
      <w:hyperlink w:anchor="_Toc103933552" w:history="1">
        <w:r w:rsidR="00792A97" w:rsidRPr="006B0645">
          <w:rPr>
            <w:rStyle w:val="a7"/>
            <w:noProof/>
          </w:rPr>
          <w:t>3.1.4</w:t>
        </w:r>
        <w:r w:rsidR="00792A97">
          <w:rPr>
            <w:rFonts w:asciiTheme="minorHAnsi" w:eastAsiaTheme="minorEastAsia" w:hAnsiTheme="minorHAnsi" w:cstheme="minorBidi"/>
            <w:iCs w:val="0"/>
            <w:noProof/>
            <w:szCs w:val="22"/>
          </w:rPr>
          <w:tab/>
        </w:r>
        <w:r w:rsidR="00792A97" w:rsidRPr="006B0645">
          <w:rPr>
            <w:rStyle w:val="a7"/>
            <w:noProof/>
          </w:rPr>
          <w:t>厄迦姆</w:t>
        </w:r>
        <w:r w:rsidR="00792A97">
          <w:rPr>
            <w:noProof/>
            <w:webHidden/>
          </w:rPr>
          <w:tab/>
        </w:r>
        <w:r w:rsidR="00792A97">
          <w:rPr>
            <w:noProof/>
            <w:webHidden/>
          </w:rPr>
          <w:fldChar w:fldCharType="begin"/>
        </w:r>
        <w:r w:rsidR="00792A97">
          <w:rPr>
            <w:noProof/>
            <w:webHidden/>
          </w:rPr>
          <w:instrText xml:space="preserve"> PAGEREF _Toc103933552 \h </w:instrText>
        </w:r>
        <w:r w:rsidR="00792A97">
          <w:rPr>
            <w:noProof/>
            <w:webHidden/>
          </w:rPr>
        </w:r>
        <w:r w:rsidR="00792A97">
          <w:rPr>
            <w:noProof/>
            <w:webHidden/>
          </w:rPr>
          <w:fldChar w:fldCharType="separate"/>
        </w:r>
        <w:r w:rsidR="00792A97">
          <w:rPr>
            <w:noProof/>
            <w:webHidden/>
          </w:rPr>
          <w:t>4</w:t>
        </w:r>
        <w:r w:rsidR="00792A97">
          <w:rPr>
            <w:noProof/>
            <w:webHidden/>
          </w:rPr>
          <w:fldChar w:fldCharType="end"/>
        </w:r>
      </w:hyperlink>
    </w:p>
    <w:p w14:paraId="168A2379" w14:textId="6C6F8D23" w:rsidR="00792A97" w:rsidRDefault="007F30E0">
      <w:pPr>
        <w:pStyle w:val="31"/>
        <w:tabs>
          <w:tab w:val="left" w:pos="1260"/>
          <w:tab w:val="right" w:leader="dot" w:pos="8296"/>
        </w:tabs>
        <w:rPr>
          <w:rFonts w:asciiTheme="minorHAnsi" w:eastAsiaTheme="minorEastAsia" w:hAnsiTheme="minorHAnsi" w:cstheme="minorBidi"/>
          <w:iCs w:val="0"/>
          <w:noProof/>
          <w:szCs w:val="22"/>
        </w:rPr>
      </w:pPr>
      <w:hyperlink w:anchor="_Toc103933553" w:history="1">
        <w:r w:rsidR="00792A97" w:rsidRPr="006B0645">
          <w:rPr>
            <w:rStyle w:val="a7"/>
            <w:noProof/>
          </w:rPr>
          <w:t>3.1.5</w:t>
        </w:r>
        <w:r w:rsidR="00792A97">
          <w:rPr>
            <w:rFonts w:asciiTheme="minorHAnsi" w:eastAsiaTheme="minorEastAsia" w:hAnsiTheme="minorHAnsi" w:cstheme="minorBidi"/>
            <w:iCs w:val="0"/>
            <w:noProof/>
            <w:szCs w:val="22"/>
          </w:rPr>
          <w:tab/>
        </w:r>
        <w:r w:rsidR="00792A97" w:rsidRPr="006B0645">
          <w:rPr>
            <w:rStyle w:val="a7"/>
            <w:noProof/>
          </w:rPr>
          <w:t>埃舍雷</w:t>
        </w:r>
        <w:r w:rsidR="00792A97">
          <w:rPr>
            <w:noProof/>
            <w:webHidden/>
          </w:rPr>
          <w:tab/>
        </w:r>
        <w:r w:rsidR="00792A97">
          <w:rPr>
            <w:noProof/>
            <w:webHidden/>
          </w:rPr>
          <w:fldChar w:fldCharType="begin"/>
        </w:r>
        <w:r w:rsidR="00792A97">
          <w:rPr>
            <w:noProof/>
            <w:webHidden/>
          </w:rPr>
          <w:instrText xml:space="preserve"> PAGEREF _Toc103933553 \h </w:instrText>
        </w:r>
        <w:r w:rsidR="00792A97">
          <w:rPr>
            <w:noProof/>
            <w:webHidden/>
          </w:rPr>
        </w:r>
        <w:r w:rsidR="00792A97">
          <w:rPr>
            <w:noProof/>
            <w:webHidden/>
          </w:rPr>
          <w:fldChar w:fldCharType="separate"/>
        </w:r>
        <w:r w:rsidR="00792A97">
          <w:rPr>
            <w:noProof/>
            <w:webHidden/>
          </w:rPr>
          <w:t>5</w:t>
        </w:r>
        <w:r w:rsidR="00792A97">
          <w:rPr>
            <w:noProof/>
            <w:webHidden/>
          </w:rPr>
          <w:fldChar w:fldCharType="end"/>
        </w:r>
      </w:hyperlink>
    </w:p>
    <w:p w14:paraId="4C7F84F1" w14:textId="1A9429B5" w:rsidR="00792A97" w:rsidRDefault="007F30E0">
      <w:pPr>
        <w:pStyle w:val="31"/>
        <w:tabs>
          <w:tab w:val="left" w:pos="1260"/>
          <w:tab w:val="right" w:leader="dot" w:pos="8296"/>
        </w:tabs>
        <w:rPr>
          <w:rFonts w:asciiTheme="minorHAnsi" w:eastAsiaTheme="minorEastAsia" w:hAnsiTheme="minorHAnsi" w:cstheme="minorBidi"/>
          <w:iCs w:val="0"/>
          <w:noProof/>
          <w:szCs w:val="22"/>
        </w:rPr>
      </w:pPr>
      <w:hyperlink w:anchor="_Toc103933554" w:history="1">
        <w:r w:rsidR="00792A97" w:rsidRPr="006B0645">
          <w:rPr>
            <w:rStyle w:val="a7"/>
            <w:noProof/>
          </w:rPr>
          <w:t>3.1.6</w:t>
        </w:r>
        <w:r w:rsidR="00792A97">
          <w:rPr>
            <w:rFonts w:asciiTheme="minorHAnsi" w:eastAsiaTheme="minorEastAsia" w:hAnsiTheme="minorHAnsi" w:cstheme="minorBidi"/>
            <w:iCs w:val="0"/>
            <w:noProof/>
            <w:szCs w:val="22"/>
          </w:rPr>
          <w:tab/>
        </w:r>
        <w:r w:rsidR="00792A97" w:rsidRPr="006B0645">
          <w:rPr>
            <w:rStyle w:val="a7"/>
            <w:noProof/>
          </w:rPr>
          <w:t>永恒神官</w:t>
        </w:r>
        <w:r w:rsidR="00792A97" w:rsidRPr="006B0645">
          <w:rPr>
            <w:rStyle w:val="a7"/>
            <w:noProof/>
          </w:rPr>
          <w:t>——</w:t>
        </w:r>
        <w:r w:rsidR="00792A97" w:rsidRPr="006B0645">
          <w:rPr>
            <w:rStyle w:val="a7"/>
            <w:noProof/>
          </w:rPr>
          <w:t>诺伦</w:t>
        </w:r>
        <w:r w:rsidR="00792A97">
          <w:rPr>
            <w:noProof/>
            <w:webHidden/>
          </w:rPr>
          <w:tab/>
        </w:r>
        <w:r w:rsidR="00792A97">
          <w:rPr>
            <w:noProof/>
            <w:webHidden/>
          </w:rPr>
          <w:fldChar w:fldCharType="begin"/>
        </w:r>
        <w:r w:rsidR="00792A97">
          <w:rPr>
            <w:noProof/>
            <w:webHidden/>
          </w:rPr>
          <w:instrText xml:space="preserve"> PAGEREF _Toc103933554 \h </w:instrText>
        </w:r>
        <w:r w:rsidR="00792A97">
          <w:rPr>
            <w:noProof/>
            <w:webHidden/>
          </w:rPr>
        </w:r>
        <w:r w:rsidR="00792A97">
          <w:rPr>
            <w:noProof/>
            <w:webHidden/>
          </w:rPr>
          <w:fldChar w:fldCharType="separate"/>
        </w:r>
        <w:r w:rsidR="00792A97">
          <w:rPr>
            <w:noProof/>
            <w:webHidden/>
          </w:rPr>
          <w:t>5</w:t>
        </w:r>
        <w:r w:rsidR="00792A97">
          <w:rPr>
            <w:noProof/>
            <w:webHidden/>
          </w:rPr>
          <w:fldChar w:fldCharType="end"/>
        </w:r>
      </w:hyperlink>
    </w:p>
    <w:p w14:paraId="531BDCEE" w14:textId="5B71FA38" w:rsidR="00792A97" w:rsidRDefault="007F30E0">
      <w:pPr>
        <w:pStyle w:val="31"/>
        <w:tabs>
          <w:tab w:val="left" w:pos="1260"/>
          <w:tab w:val="right" w:leader="dot" w:pos="8296"/>
        </w:tabs>
        <w:rPr>
          <w:rFonts w:asciiTheme="minorHAnsi" w:eastAsiaTheme="minorEastAsia" w:hAnsiTheme="minorHAnsi" w:cstheme="minorBidi"/>
          <w:iCs w:val="0"/>
          <w:noProof/>
          <w:szCs w:val="22"/>
        </w:rPr>
      </w:pPr>
      <w:hyperlink w:anchor="_Toc103933555" w:history="1">
        <w:r w:rsidR="00792A97" w:rsidRPr="006B0645">
          <w:rPr>
            <w:rStyle w:val="a7"/>
            <w:noProof/>
          </w:rPr>
          <w:t>3.1.7</w:t>
        </w:r>
        <w:r w:rsidR="00792A97">
          <w:rPr>
            <w:rFonts w:asciiTheme="minorHAnsi" w:eastAsiaTheme="minorEastAsia" w:hAnsiTheme="minorHAnsi" w:cstheme="minorBidi"/>
            <w:iCs w:val="0"/>
            <w:noProof/>
            <w:szCs w:val="22"/>
          </w:rPr>
          <w:tab/>
        </w:r>
        <w:r w:rsidR="00792A97" w:rsidRPr="006B0645">
          <w:rPr>
            <w:rStyle w:val="a7"/>
            <w:noProof/>
          </w:rPr>
          <w:t>破魔之枪</w:t>
        </w:r>
        <w:r w:rsidR="00792A97" w:rsidRPr="006B0645">
          <w:rPr>
            <w:rStyle w:val="a7"/>
            <w:noProof/>
          </w:rPr>
          <w:t>——</w:t>
        </w:r>
        <w:r w:rsidR="00792A97" w:rsidRPr="006B0645">
          <w:rPr>
            <w:rStyle w:val="a7"/>
            <w:noProof/>
          </w:rPr>
          <w:t>由依</w:t>
        </w:r>
        <w:r w:rsidR="00792A97">
          <w:rPr>
            <w:noProof/>
            <w:webHidden/>
          </w:rPr>
          <w:tab/>
        </w:r>
        <w:r w:rsidR="00792A97">
          <w:rPr>
            <w:noProof/>
            <w:webHidden/>
          </w:rPr>
          <w:fldChar w:fldCharType="begin"/>
        </w:r>
        <w:r w:rsidR="00792A97">
          <w:rPr>
            <w:noProof/>
            <w:webHidden/>
          </w:rPr>
          <w:instrText xml:space="preserve"> PAGEREF _Toc103933555 \h </w:instrText>
        </w:r>
        <w:r w:rsidR="00792A97">
          <w:rPr>
            <w:noProof/>
            <w:webHidden/>
          </w:rPr>
        </w:r>
        <w:r w:rsidR="00792A97">
          <w:rPr>
            <w:noProof/>
            <w:webHidden/>
          </w:rPr>
          <w:fldChar w:fldCharType="separate"/>
        </w:r>
        <w:r w:rsidR="00792A97">
          <w:rPr>
            <w:noProof/>
            <w:webHidden/>
          </w:rPr>
          <w:t>6</w:t>
        </w:r>
        <w:r w:rsidR="00792A97">
          <w:rPr>
            <w:noProof/>
            <w:webHidden/>
          </w:rPr>
          <w:fldChar w:fldCharType="end"/>
        </w:r>
      </w:hyperlink>
    </w:p>
    <w:p w14:paraId="6EF765F5" w14:textId="591F08DC" w:rsidR="00792A97" w:rsidRDefault="007F30E0">
      <w:pPr>
        <w:pStyle w:val="31"/>
        <w:tabs>
          <w:tab w:val="left" w:pos="1260"/>
          <w:tab w:val="right" w:leader="dot" w:pos="8296"/>
        </w:tabs>
        <w:rPr>
          <w:rFonts w:asciiTheme="minorHAnsi" w:eastAsiaTheme="minorEastAsia" w:hAnsiTheme="minorHAnsi" w:cstheme="minorBidi"/>
          <w:iCs w:val="0"/>
          <w:noProof/>
          <w:szCs w:val="22"/>
        </w:rPr>
      </w:pPr>
      <w:hyperlink w:anchor="_Toc103933556" w:history="1">
        <w:r w:rsidR="00792A97" w:rsidRPr="006B0645">
          <w:rPr>
            <w:rStyle w:val="a7"/>
            <w:noProof/>
          </w:rPr>
          <w:t>3.1.8</w:t>
        </w:r>
        <w:r w:rsidR="00792A97">
          <w:rPr>
            <w:rFonts w:asciiTheme="minorHAnsi" w:eastAsiaTheme="minorEastAsia" w:hAnsiTheme="minorHAnsi" w:cstheme="minorBidi"/>
            <w:iCs w:val="0"/>
            <w:noProof/>
            <w:szCs w:val="22"/>
          </w:rPr>
          <w:tab/>
        </w:r>
        <w:r w:rsidR="00792A97" w:rsidRPr="006B0645">
          <w:rPr>
            <w:rStyle w:val="a7"/>
            <w:noProof/>
          </w:rPr>
          <w:t>命运之爪</w:t>
        </w:r>
        <w:r w:rsidR="00792A97" w:rsidRPr="006B0645">
          <w:rPr>
            <w:rStyle w:val="a7"/>
            <w:noProof/>
          </w:rPr>
          <w:t>——</w:t>
        </w:r>
        <w:r w:rsidR="00792A97" w:rsidRPr="006B0645">
          <w:rPr>
            <w:rStyle w:val="a7"/>
            <w:noProof/>
          </w:rPr>
          <w:t>拉芬</w:t>
        </w:r>
        <w:r w:rsidR="00792A97">
          <w:rPr>
            <w:noProof/>
            <w:webHidden/>
          </w:rPr>
          <w:tab/>
        </w:r>
        <w:r w:rsidR="00792A97">
          <w:rPr>
            <w:noProof/>
            <w:webHidden/>
          </w:rPr>
          <w:fldChar w:fldCharType="begin"/>
        </w:r>
        <w:r w:rsidR="00792A97">
          <w:rPr>
            <w:noProof/>
            <w:webHidden/>
          </w:rPr>
          <w:instrText xml:space="preserve"> PAGEREF _Toc103933556 \h </w:instrText>
        </w:r>
        <w:r w:rsidR="00792A97">
          <w:rPr>
            <w:noProof/>
            <w:webHidden/>
          </w:rPr>
        </w:r>
        <w:r w:rsidR="00792A97">
          <w:rPr>
            <w:noProof/>
            <w:webHidden/>
          </w:rPr>
          <w:fldChar w:fldCharType="separate"/>
        </w:r>
        <w:r w:rsidR="00792A97">
          <w:rPr>
            <w:noProof/>
            <w:webHidden/>
          </w:rPr>
          <w:t>6</w:t>
        </w:r>
        <w:r w:rsidR="00792A97">
          <w:rPr>
            <w:noProof/>
            <w:webHidden/>
          </w:rPr>
          <w:fldChar w:fldCharType="end"/>
        </w:r>
      </w:hyperlink>
    </w:p>
    <w:p w14:paraId="240F5D7E" w14:textId="03049DBE" w:rsidR="00792A97" w:rsidRDefault="007F30E0">
      <w:pPr>
        <w:pStyle w:val="31"/>
        <w:tabs>
          <w:tab w:val="left" w:pos="1260"/>
          <w:tab w:val="right" w:leader="dot" w:pos="8296"/>
        </w:tabs>
        <w:rPr>
          <w:rFonts w:asciiTheme="minorHAnsi" w:eastAsiaTheme="minorEastAsia" w:hAnsiTheme="minorHAnsi" w:cstheme="minorBidi"/>
          <w:iCs w:val="0"/>
          <w:noProof/>
          <w:szCs w:val="22"/>
        </w:rPr>
      </w:pPr>
      <w:hyperlink w:anchor="_Toc103933557" w:history="1">
        <w:r w:rsidR="00792A97" w:rsidRPr="006B0645">
          <w:rPr>
            <w:rStyle w:val="a7"/>
            <w:noProof/>
          </w:rPr>
          <w:t>3.1.9</w:t>
        </w:r>
        <w:r w:rsidR="00792A97">
          <w:rPr>
            <w:rFonts w:asciiTheme="minorHAnsi" w:eastAsiaTheme="minorEastAsia" w:hAnsiTheme="minorHAnsi" w:cstheme="minorBidi"/>
            <w:iCs w:val="0"/>
            <w:noProof/>
            <w:szCs w:val="22"/>
          </w:rPr>
          <w:tab/>
        </w:r>
        <w:r w:rsidR="00792A97" w:rsidRPr="006B0645">
          <w:rPr>
            <w:rStyle w:val="a7"/>
            <w:noProof/>
          </w:rPr>
          <w:t>娇小治愈使</w:t>
        </w:r>
        <w:r w:rsidR="00792A97" w:rsidRPr="006B0645">
          <w:rPr>
            <w:rStyle w:val="a7"/>
            <w:noProof/>
          </w:rPr>
          <w:t>——</w:t>
        </w:r>
        <w:r w:rsidR="00792A97" w:rsidRPr="006B0645">
          <w:rPr>
            <w:rStyle w:val="a7"/>
            <w:noProof/>
          </w:rPr>
          <w:t>尤妲娅</w:t>
        </w:r>
        <w:r w:rsidR="00792A97">
          <w:rPr>
            <w:noProof/>
            <w:webHidden/>
          </w:rPr>
          <w:tab/>
        </w:r>
        <w:r w:rsidR="00792A97">
          <w:rPr>
            <w:noProof/>
            <w:webHidden/>
          </w:rPr>
          <w:fldChar w:fldCharType="begin"/>
        </w:r>
        <w:r w:rsidR="00792A97">
          <w:rPr>
            <w:noProof/>
            <w:webHidden/>
          </w:rPr>
          <w:instrText xml:space="preserve"> PAGEREF _Toc103933557 \h </w:instrText>
        </w:r>
        <w:r w:rsidR="00792A97">
          <w:rPr>
            <w:noProof/>
            <w:webHidden/>
          </w:rPr>
        </w:r>
        <w:r w:rsidR="00792A97">
          <w:rPr>
            <w:noProof/>
            <w:webHidden/>
          </w:rPr>
          <w:fldChar w:fldCharType="separate"/>
        </w:r>
        <w:r w:rsidR="00792A97">
          <w:rPr>
            <w:noProof/>
            <w:webHidden/>
          </w:rPr>
          <w:t>7</w:t>
        </w:r>
        <w:r w:rsidR="00792A97">
          <w:rPr>
            <w:noProof/>
            <w:webHidden/>
          </w:rPr>
          <w:fldChar w:fldCharType="end"/>
        </w:r>
      </w:hyperlink>
    </w:p>
    <w:p w14:paraId="7C827D6A" w14:textId="19072369" w:rsidR="00792A97" w:rsidRDefault="007F30E0">
      <w:pPr>
        <w:pStyle w:val="31"/>
        <w:tabs>
          <w:tab w:val="left" w:pos="1260"/>
          <w:tab w:val="right" w:leader="dot" w:pos="8296"/>
        </w:tabs>
        <w:rPr>
          <w:rFonts w:asciiTheme="minorHAnsi" w:eastAsiaTheme="minorEastAsia" w:hAnsiTheme="minorHAnsi" w:cstheme="minorBidi"/>
          <w:iCs w:val="0"/>
          <w:noProof/>
          <w:szCs w:val="22"/>
        </w:rPr>
      </w:pPr>
      <w:hyperlink w:anchor="_Toc103933558" w:history="1">
        <w:r w:rsidR="00792A97" w:rsidRPr="006B0645">
          <w:rPr>
            <w:rStyle w:val="a7"/>
            <w:noProof/>
          </w:rPr>
          <w:t>3.1.10</w:t>
        </w:r>
        <w:r w:rsidR="00792A97">
          <w:rPr>
            <w:rFonts w:asciiTheme="minorHAnsi" w:eastAsiaTheme="minorEastAsia" w:hAnsiTheme="minorHAnsi" w:cstheme="minorBidi"/>
            <w:iCs w:val="0"/>
            <w:noProof/>
            <w:szCs w:val="22"/>
          </w:rPr>
          <w:tab/>
        </w:r>
        <w:r w:rsidR="00792A97" w:rsidRPr="006B0645">
          <w:rPr>
            <w:rStyle w:val="a7"/>
            <w:noProof/>
          </w:rPr>
          <w:t>狂气赤瞳</w:t>
        </w:r>
        <w:r w:rsidR="00792A97" w:rsidRPr="006B0645">
          <w:rPr>
            <w:rStyle w:val="a7"/>
            <w:noProof/>
          </w:rPr>
          <w:t>——</w:t>
        </w:r>
        <w:r w:rsidR="00792A97" w:rsidRPr="006B0645">
          <w:rPr>
            <w:rStyle w:val="a7"/>
            <w:noProof/>
          </w:rPr>
          <w:t>卡丝庇妲</w:t>
        </w:r>
        <w:r w:rsidR="00792A97">
          <w:rPr>
            <w:noProof/>
            <w:webHidden/>
          </w:rPr>
          <w:tab/>
        </w:r>
        <w:r w:rsidR="00792A97">
          <w:rPr>
            <w:noProof/>
            <w:webHidden/>
          </w:rPr>
          <w:fldChar w:fldCharType="begin"/>
        </w:r>
        <w:r w:rsidR="00792A97">
          <w:rPr>
            <w:noProof/>
            <w:webHidden/>
          </w:rPr>
          <w:instrText xml:space="preserve"> PAGEREF _Toc103933558 \h </w:instrText>
        </w:r>
        <w:r w:rsidR="00792A97">
          <w:rPr>
            <w:noProof/>
            <w:webHidden/>
          </w:rPr>
        </w:r>
        <w:r w:rsidR="00792A97">
          <w:rPr>
            <w:noProof/>
            <w:webHidden/>
          </w:rPr>
          <w:fldChar w:fldCharType="separate"/>
        </w:r>
        <w:r w:rsidR="00792A97">
          <w:rPr>
            <w:noProof/>
            <w:webHidden/>
          </w:rPr>
          <w:t>7</w:t>
        </w:r>
        <w:r w:rsidR="00792A97">
          <w:rPr>
            <w:noProof/>
            <w:webHidden/>
          </w:rPr>
          <w:fldChar w:fldCharType="end"/>
        </w:r>
      </w:hyperlink>
    </w:p>
    <w:p w14:paraId="35125920" w14:textId="00047703" w:rsidR="00792A97" w:rsidRDefault="007F30E0">
      <w:pPr>
        <w:pStyle w:val="10"/>
        <w:tabs>
          <w:tab w:val="left" w:pos="420"/>
          <w:tab w:val="right" w:leader="dot" w:pos="8296"/>
        </w:tabs>
        <w:rPr>
          <w:rFonts w:asciiTheme="minorHAnsi" w:eastAsiaTheme="minorEastAsia" w:hAnsiTheme="minorHAnsi" w:cstheme="minorBidi"/>
          <w:b w:val="0"/>
          <w:bCs w:val="0"/>
          <w:caps w:val="0"/>
          <w:noProof/>
          <w:szCs w:val="22"/>
        </w:rPr>
      </w:pPr>
      <w:hyperlink w:anchor="_Toc103933559" w:history="1">
        <w:r w:rsidR="00792A97" w:rsidRPr="006B0645">
          <w:rPr>
            <w:rStyle w:val="a7"/>
            <w:noProof/>
          </w:rPr>
          <w:t>4</w:t>
        </w:r>
        <w:r w:rsidR="00792A97">
          <w:rPr>
            <w:rFonts w:asciiTheme="minorHAnsi" w:eastAsiaTheme="minorEastAsia" w:hAnsiTheme="minorHAnsi" w:cstheme="minorBidi"/>
            <w:b w:val="0"/>
            <w:bCs w:val="0"/>
            <w:caps w:val="0"/>
            <w:noProof/>
            <w:szCs w:val="22"/>
          </w:rPr>
          <w:tab/>
        </w:r>
        <w:r w:rsidR="00792A97" w:rsidRPr="006B0645">
          <w:rPr>
            <w:rStyle w:val="a7"/>
            <w:rFonts w:ascii="微软雅黑" w:eastAsia="微软雅黑" w:hAnsi="微软雅黑"/>
            <w:noProof/>
          </w:rPr>
          <w:t>详细设计</w:t>
        </w:r>
        <w:r w:rsidR="00792A97">
          <w:rPr>
            <w:noProof/>
            <w:webHidden/>
          </w:rPr>
          <w:tab/>
        </w:r>
        <w:r w:rsidR="00792A97">
          <w:rPr>
            <w:noProof/>
            <w:webHidden/>
          </w:rPr>
          <w:fldChar w:fldCharType="begin"/>
        </w:r>
        <w:r w:rsidR="00792A97">
          <w:rPr>
            <w:noProof/>
            <w:webHidden/>
          </w:rPr>
          <w:instrText xml:space="preserve"> PAGEREF _Toc103933559 \h </w:instrText>
        </w:r>
        <w:r w:rsidR="00792A97">
          <w:rPr>
            <w:noProof/>
            <w:webHidden/>
          </w:rPr>
        </w:r>
        <w:r w:rsidR="00792A97">
          <w:rPr>
            <w:noProof/>
            <w:webHidden/>
          </w:rPr>
          <w:fldChar w:fldCharType="separate"/>
        </w:r>
        <w:r w:rsidR="00792A97">
          <w:rPr>
            <w:noProof/>
            <w:webHidden/>
          </w:rPr>
          <w:t>8</w:t>
        </w:r>
        <w:r w:rsidR="00792A97">
          <w:rPr>
            <w:noProof/>
            <w:webHidden/>
          </w:rPr>
          <w:fldChar w:fldCharType="end"/>
        </w:r>
      </w:hyperlink>
    </w:p>
    <w:p w14:paraId="1BF1DFCB" w14:textId="4E08C6B2" w:rsidR="00792A97" w:rsidRPr="00792A97" w:rsidRDefault="007F30E0" w:rsidP="00792A97">
      <w:pPr>
        <w:pStyle w:val="31"/>
        <w:tabs>
          <w:tab w:val="left" w:pos="1260"/>
          <w:tab w:val="right" w:leader="dot" w:pos="8296"/>
        </w:tabs>
        <w:rPr>
          <w:rStyle w:val="a7"/>
        </w:rPr>
      </w:pPr>
      <w:hyperlink w:anchor="_Toc103933560" w:history="1">
        <w:r w:rsidR="00792A97" w:rsidRPr="00792A97">
          <w:rPr>
            <w:rStyle w:val="a7"/>
            <w:noProof/>
          </w:rPr>
          <w:t>4.1</w:t>
        </w:r>
        <w:r w:rsidR="00792A97" w:rsidRPr="00792A97">
          <w:rPr>
            <w:rStyle w:val="a7"/>
          </w:rPr>
          <w:tab/>
        </w:r>
        <w:r w:rsidR="00792A97" w:rsidRPr="00792A97">
          <w:rPr>
            <w:rStyle w:val="a7"/>
            <w:noProof/>
          </w:rPr>
          <w:t>序章（主城对话）</w:t>
        </w:r>
        <w:r w:rsidR="00792A97" w:rsidRPr="00792A97">
          <w:rPr>
            <w:rStyle w:val="a7"/>
            <w:webHidden/>
          </w:rPr>
          <w:tab/>
        </w:r>
        <w:r w:rsidR="00792A97" w:rsidRPr="00792A97">
          <w:rPr>
            <w:rStyle w:val="a7"/>
            <w:webHidden/>
          </w:rPr>
          <w:fldChar w:fldCharType="begin"/>
        </w:r>
        <w:r w:rsidR="00792A97" w:rsidRPr="00792A97">
          <w:rPr>
            <w:rStyle w:val="a7"/>
            <w:webHidden/>
          </w:rPr>
          <w:instrText xml:space="preserve"> PAGEREF _Toc103933560 \h </w:instrText>
        </w:r>
        <w:r w:rsidR="00792A97" w:rsidRPr="00792A97">
          <w:rPr>
            <w:rStyle w:val="a7"/>
            <w:webHidden/>
          </w:rPr>
        </w:r>
        <w:r w:rsidR="00792A97" w:rsidRPr="00792A97">
          <w:rPr>
            <w:rStyle w:val="a7"/>
            <w:webHidden/>
          </w:rPr>
          <w:fldChar w:fldCharType="separate"/>
        </w:r>
        <w:r w:rsidR="00792A97" w:rsidRPr="00792A97">
          <w:rPr>
            <w:rStyle w:val="a7"/>
            <w:webHidden/>
          </w:rPr>
          <w:t>8</w:t>
        </w:r>
        <w:r w:rsidR="00792A97" w:rsidRPr="00792A97">
          <w:rPr>
            <w:rStyle w:val="a7"/>
            <w:webHidden/>
          </w:rPr>
          <w:fldChar w:fldCharType="end"/>
        </w:r>
      </w:hyperlink>
    </w:p>
    <w:p w14:paraId="292326F2" w14:textId="65B79015" w:rsidR="00792A97" w:rsidRPr="00792A97" w:rsidRDefault="007F30E0" w:rsidP="00792A97">
      <w:pPr>
        <w:pStyle w:val="31"/>
        <w:tabs>
          <w:tab w:val="left" w:pos="1260"/>
          <w:tab w:val="right" w:leader="dot" w:pos="8296"/>
        </w:tabs>
        <w:rPr>
          <w:rStyle w:val="a7"/>
        </w:rPr>
      </w:pPr>
      <w:hyperlink w:anchor="_Toc103933561" w:history="1">
        <w:r w:rsidR="00792A97" w:rsidRPr="00792A97">
          <w:rPr>
            <w:rStyle w:val="a7"/>
            <w:noProof/>
          </w:rPr>
          <w:t>4.2</w:t>
        </w:r>
        <w:r w:rsidR="00792A97" w:rsidRPr="00792A97">
          <w:rPr>
            <w:rStyle w:val="a7"/>
          </w:rPr>
          <w:tab/>
        </w:r>
        <w:r w:rsidR="00792A97" w:rsidRPr="00792A97">
          <w:rPr>
            <w:rStyle w:val="a7"/>
            <w:noProof/>
          </w:rPr>
          <w:t>森林入口</w:t>
        </w:r>
        <w:r w:rsidR="00792A97" w:rsidRPr="00792A97">
          <w:rPr>
            <w:rStyle w:val="a7"/>
            <w:webHidden/>
          </w:rPr>
          <w:tab/>
        </w:r>
        <w:r w:rsidR="00792A97" w:rsidRPr="00792A97">
          <w:rPr>
            <w:rStyle w:val="a7"/>
            <w:webHidden/>
          </w:rPr>
          <w:fldChar w:fldCharType="begin"/>
        </w:r>
        <w:r w:rsidR="00792A97" w:rsidRPr="00792A97">
          <w:rPr>
            <w:rStyle w:val="a7"/>
            <w:webHidden/>
          </w:rPr>
          <w:instrText xml:space="preserve"> PAGEREF _Toc103933561 \h </w:instrText>
        </w:r>
        <w:r w:rsidR="00792A97" w:rsidRPr="00792A97">
          <w:rPr>
            <w:rStyle w:val="a7"/>
            <w:webHidden/>
          </w:rPr>
        </w:r>
        <w:r w:rsidR="00792A97" w:rsidRPr="00792A97">
          <w:rPr>
            <w:rStyle w:val="a7"/>
            <w:webHidden/>
          </w:rPr>
          <w:fldChar w:fldCharType="separate"/>
        </w:r>
        <w:r w:rsidR="00792A97" w:rsidRPr="00792A97">
          <w:rPr>
            <w:rStyle w:val="a7"/>
            <w:webHidden/>
          </w:rPr>
          <w:t>8</w:t>
        </w:r>
        <w:r w:rsidR="00792A97" w:rsidRPr="00792A97">
          <w:rPr>
            <w:rStyle w:val="a7"/>
            <w:webHidden/>
          </w:rPr>
          <w:fldChar w:fldCharType="end"/>
        </w:r>
      </w:hyperlink>
    </w:p>
    <w:p w14:paraId="4499CE3B" w14:textId="62DFC5ED" w:rsidR="00792A97" w:rsidRPr="00792A97" w:rsidRDefault="007F30E0" w:rsidP="00792A97">
      <w:pPr>
        <w:pStyle w:val="31"/>
        <w:tabs>
          <w:tab w:val="left" w:pos="1260"/>
          <w:tab w:val="right" w:leader="dot" w:pos="8296"/>
        </w:tabs>
        <w:rPr>
          <w:rStyle w:val="a7"/>
        </w:rPr>
      </w:pPr>
      <w:hyperlink w:anchor="_Toc103933562" w:history="1">
        <w:r w:rsidR="00792A97" w:rsidRPr="00792A97">
          <w:rPr>
            <w:rStyle w:val="a7"/>
            <w:noProof/>
          </w:rPr>
          <w:t>4.3</w:t>
        </w:r>
        <w:r w:rsidR="00792A97" w:rsidRPr="00792A97">
          <w:rPr>
            <w:rStyle w:val="a7"/>
          </w:rPr>
          <w:tab/>
        </w:r>
        <w:r w:rsidR="00792A97" w:rsidRPr="00792A97">
          <w:rPr>
            <w:rStyle w:val="a7"/>
            <w:noProof/>
          </w:rPr>
          <w:t>城镇</w:t>
        </w:r>
        <w:r w:rsidR="00792A97" w:rsidRPr="00792A97">
          <w:rPr>
            <w:rStyle w:val="a7"/>
            <w:webHidden/>
          </w:rPr>
          <w:tab/>
        </w:r>
        <w:r w:rsidR="00792A97" w:rsidRPr="00792A97">
          <w:rPr>
            <w:rStyle w:val="a7"/>
            <w:webHidden/>
          </w:rPr>
          <w:fldChar w:fldCharType="begin"/>
        </w:r>
        <w:r w:rsidR="00792A97" w:rsidRPr="00792A97">
          <w:rPr>
            <w:rStyle w:val="a7"/>
            <w:webHidden/>
          </w:rPr>
          <w:instrText xml:space="preserve"> PAGEREF _Toc103933562 \h </w:instrText>
        </w:r>
        <w:r w:rsidR="00792A97" w:rsidRPr="00792A97">
          <w:rPr>
            <w:rStyle w:val="a7"/>
            <w:webHidden/>
          </w:rPr>
        </w:r>
        <w:r w:rsidR="00792A97" w:rsidRPr="00792A97">
          <w:rPr>
            <w:rStyle w:val="a7"/>
            <w:webHidden/>
          </w:rPr>
          <w:fldChar w:fldCharType="separate"/>
        </w:r>
        <w:r w:rsidR="00792A97" w:rsidRPr="00792A97">
          <w:rPr>
            <w:rStyle w:val="a7"/>
            <w:webHidden/>
          </w:rPr>
          <w:t>10</w:t>
        </w:r>
        <w:r w:rsidR="00792A97" w:rsidRPr="00792A97">
          <w:rPr>
            <w:rStyle w:val="a7"/>
            <w:webHidden/>
          </w:rPr>
          <w:fldChar w:fldCharType="end"/>
        </w:r>
      </w:hyperlink>
    </w:p>
    <w:p w14:paraId="5B898FBD" w14:textId="54B81E06" w:rsidR="00792A97" w:rsidRPr="00792A97" w:rsidRDefault="007F30E0" w:rsidP="00792A97">
      <w:pPr>
        <w:pStyle w:val="31"/>
        <w:tabs>
          <w:tab w:val="left" w:pos="1260"/>
          <w:tab w:val="right" w:leader="dot" w:pos="8296"/>
        </w:tabs>
        <w:rPr>
          <w:rStyle w:val="a7"/>
        </w:rPr>
      </w:pPr>
      <w:hyperlink w:anchor="_Toc103933563" w:history="1">
        <w:r w:rsidR="00792A97" w:rsidRPr="00792A97">
          <w:rPr>
            <w:rStyle w:val="a7"/>
            <w:noProof/>
          </w:rPr>
          <w:t>4.4</w:t>
        </w:r>
        <w:r w:rsidR="00792A97" w:rsidRPr="00792A97">
          <w:rPr>
            <w:rStyle w:val="a7"/>
          </w:rPr>
          <w:tab/>
        </w:r>
        <w:r w:rsidR="00792A97" w:rsidRPr="00792A97">
          <w:rPr>
            <w:rStyle w:val="a7"/>
            <w:noProof/>
          </w:rPr>
          <w:t>洞穴</w:t>
        </w:r>
        <w:r w:rsidR="00792A97" w:rsidRPr="00792A97">
          <w:rPr>
            <w:rStyle w:val="a7"/>
            <w:webHidden/>
          </w:rPr>
          <w:tab/>
        </w:r>
        <w:r w:rsidR="00792A97" w:rsidRPr="00792A97">
          <w:rPr>
            <w:rStyle w:val="a7"/>
            <w:webHidden/>
          </w:rPr>
          <w:fldChar w:fldCharType="begin"/>
        </w:r>
        <w:r w:rsidR="00792A97" w:rsidRPr="00792A97">
          <w:rPr>
            <w:rStyle w:val="a7"/>
            <w:webHidden/>
          </w:rPr>
          <w:instrText xml:space="preserve"> PAGEREF _Toc103933563 \h </w:instrText>
        </w:r>
        <w:r w:rsidR="00792A97" w:rsidRPr="00792A97">
          <w:rPr>
            <w:rStyle w:val="a7"/>
            <w:webHidden/>
          </w:rPr>
        </w:r>
        <w:r w:rsidR="00792A97" w:rsidRPr="00792A97">
          <w:rPr>
            <w:rStyle w:val="a7"/>
            <w:webHidden/>
          </w:rPr>
          <w:fldChar w:fldCharType="separate"/>
        </w:r>
        <w:r w:rsidR="00792A97" w:rsidRPr="00792A97">
          <w:rPr>
            <w:rStyle w:val="a7"/>
            <w:webHidden/>
          </w:rPr>
          <w:t>11</w:t>
        </w:r>
        <w:r w:rsidR="00792A97" w:rsidRPr="00792A97">
          <w:rPr>
            <w:rStyle w:val="a7"/>
            <w:webHidden/>
          </w:rPr>
          <w:fldChar w:fldCharType="end"/>
        </w:r>
      </w:hyperlink>
    </w:p>
    <w:p w14:paraId="475C2B7D" w14:textId="375E260D" w:rsidR="00792A97" w:rsidRPr="00792A97" w:rsidRDefault="007F30E0" w:rsidP="00792A97">
      <w:pPr>
        <w:pStyle w:val="31"/>
        <w:tabs>
          <w:tab w:val="left" w:pos="1260"/>
          <w:tab w:val="right" w:leader="dot" w:pos="8296"/>
        </w:tabs>
        <w:rPr>
          <w:rStyle w:val="a7"/>
        </w:rPr>
      </w:pPr>
      <w:hyperlink w:anchor="_Toc103933564" w:history="1">
        <w:r w:rsidR="00792A97" w:rsidRPr="00792A97">
          <w:rPr>
            <w:rStyle w:val="a7"/>
            <w:noProof/>
          </w:rPr>
          <w:t>4.5</w:t>
        </w:r>
        <w:r w:rsidR="00792A97" w:rsidRPr="00792A97">
          <w:rPr>
            <w:rStyle w:val="a7"/>
          </w:rPr>
          <w:tab/>
        </w:r>
        <w:r w:rsidR="00792A97" w:rsidRPr="00792A97">
          <w:rPr>
            <w:rStyle w:val="a7"/>
            <w:noProof/>
          </w:rPr>
          <w:t>哨戒营</w:t>
        </w:r>
        <w:r w:rsidR="00792A97" w:rsidRPr="00792A97">
          <w:rPr>
            <w:rStyle w:val="a7"/>
            <w:webHidden/>
          </w:rPr>
          <w:tab/>
        </w:r>
        <w:r w:rsidR="00792A97" w:rsidRPr="00792A97">
          <w:rPr>
            <w:rStyle w:val="a7"/>
            <w:webHidden/>
          </w:rPr>
          <w:fldChar w:fldCharType="begin"/>
        </w:r>
        <w:r w:rsidR="00792A97" w:rsidRPr="00792A97">
          <w:rPr>
            <w:rStyle w:val="a7"/>
            <w:webHidden/>
          </w:rPr>
          <w:instrText xml:space="preserve"> PAGEREF _Toc103933564 \h </w:instrText>
        </w:r>
        <w:r w:rsidR="00792A97" w:rsidRPr="00792A97">
          <w:rPr>
            <w:rStyle w:val="a7"/>
            <w:webHidden/>
          </w:rPr>
        </w:r>
        <w:r w:rsidR="00792A97" w:rsidRPr="00792A97">
          <w:rPr>
            <w:rStyle w:val="a7"/>
            <w:webHidden/>
          </w:rPr>
          <w:fldChar w:fldCharType="separate"/>
        </w:r>
        <w:r w:rsidR="00792A97" w:rsidRPr="00792A97">
          <w:rPr>
            <w:rStyle w:val="a7"/>
            <w:webHidden/>
          </w:rPr>
          <w:t>12</w:t>
        </w:r>
        <w:r w:rsidR="00792A97" w:rsidRPr="00792A97">
          <w:rPr>
            <w:rStyle w:val="a7"/>
            <w:webHidden/>
          </w:rPr>
          <w:fldChar w:fldCharType="end"/>
        </w:r>
      </w:hyperlink>
    </w:p>
    <w:p w14:paraId="35FD2E7B" w14:textId="1A13660A" w:rsidR="00792A97" w:rsidRPr="00792A97" w:rsidRDefault="007F30E0" w:rsidP="00792A97">
      <w:pPr>
        <w:pStyle w:val="31"/>
        <w:tabs>
          <w:tab w:val="left" w:pos="1260"/>
          <w:tab w:val="right" w:leader="dot" w:pos="8296"/>
        </w:tabs>
        <w:rPr>
          <w:rStyle w:val="a7"/>
        </w:rPr>
      </w:pPr>
      <w:hyperlink w:anchor="_Toc103933565" w:history="1">
        <w:r w:rsidR="00792A97" w:rsidRPr="00792A97">
          <w:rPr>
            <w:rStyle w:val="a7"/>
            <w:noProof/>
          </w:rPr>
          <w:t>4.6</w:t>
        </w:r>
        <w:r w:rsidR="00792A97" w:rsidRPr="00792A97">
          <w:rPr>
            <w:rStyle w:val="a7"/>
          </w:rPr>
          <w:tab/>
        </w:r>
        <w:r w:rsidR="00792A97" w:rsidRPr="00792A97">
          <w:rPr>
            <w:rStyle w:val="a7"/>
            <w:noProof/>
          </w:rPr>
          <w:t>林中空地</w:t>
        </w:r>
        <w:r w:rsidR="00792A97" w:rsidRPr="00792A97">
          <w:rPr>
            <w:rStyle w:val="a7"/>
            <w:webHidden/>
          </w:rPr>
          <w:tab/>
        </w:r>
        <w:r w:rsidR="00792A97" w:rsidRPr="00792A97">
          <w:rPr>
            <w:rStyle w:val="a7"/>
            <w:webHidden/>
          </w:rPr>
          <w:fldChar w:fldCharType="begin"/>
        </w:r>
        <w:r w:rsidR="00792A97" w:rsidRPr="00792A97">
          <w:rPr>
            <w:rStyle w:val="a7"/>
            <w:webHidden/>
          </w:rPr>
          <w:instrText xml:space="preserve"> PAGEREF _Toc103933565 \h </w:instrText>
        </w:r>
        <w:r w:rsidR="00792A97" w:rsidRPr="00792A97">
          <w:rPr>
            <w:rStyle w:val="a7"/>
            <w:webHidden/>
          </w:rPr>
        </w:r>
        <w:r w:rsidR="00792A97" w:rsidRPr="00792A97">
          <w:rPr>
            <w:rStyle w:val="a7"/>
            <w:webHidden/>
          </w:rPr>
          <w:fldChar w:fldCharType="separate"/>
        </w:r>
        <w:r w:rsidR="00792A97" w:rsidRPr="00792A97">
          <w:rPr>
            <w:rStyle w:val="a7"/>
            <w:webHidden/>
          </w:rPr>
          <w:t>16</w:t>
        </w:r>
        <w:r w:rsidR="00792A97" w:rsidRPr="00792A97">
          <w:rPr>
            <w:rStyle w:val="a7"/>
            <w:webHidden/>
          </w:rPr>
          <w:fldChar w:fldCharType="end"/>
        </w:r>
      </w:hyperlink>
    </w:p>
    <w:p w14:paraId="4CECF6E1" w14:textId="173934FA" w:rsidR="00792A97" w:rsidRPr="00792A97" w:rsidRDefault="007F30E0" w:rsidP="00792A97">
      <w:pPr>
        <w:pStyle w:val="31"/>
        <w:tabs>
          <w:tab w:val="left" w:pos="1260"/>
          <w:tab w:val="right" w:leader="dot" w:pos="8296"/>
        </w:tabs>
        <w:rPr>
          <w:rStyle w:val="a7"/>
        </w:rPr>
      </w:pPr>
      <w:hyperlink w:anchor="_Toc103933566" w:history="1">
        <w:r w:rsidR="00792A97" w:rsidRPr="00792A97">
          <w:rPr>
            <w:rStyle w:val="a7"/>
            <w:noProof/>
          </w:rPr>
          <w:t>4.7</w:t>
        </w:r>
        <w:r w:rsidR="00792A97" w:rsidRPr="00792A97">
          <w:rPr>
            <w:rStyle w:val="a7"/>
          </w:rPr>
          <w:tab/>
        </w:r>
        <w:r w:rsidR="00792A97" w:rsidRPr="00792A97">
          <w:rPr>
            <w:rStyle w:val="a7"/>
            <w:noProof/>
          </w:rPr>
          <w:t>祭祀场</w:t>
        </w:r>
        <w:r w:rsidR="00792A97" w:rsidRPr="00792A97">
          <w:rPr>
            <w:rStyle w:val="a7"/>
            <w:webHidden/>
          </w:rPr>
          <w:tab/>
        </w:r>
        <w:r w:rsidR="00792A97" w:rsidRPr="00792A97">
          <w:rPr>
            <w:rStyle w:val="a7"/>
            <w:webHidden/>
          </w:rPr>
          <w:fldChar w:fldCharType="begin"/>
        </w:r>
        <w:r w:rsidR="00792A97" w:rsidRPr="00792A97">
          <w:rPr>
            <w:rStyle w:val="a7"/>
            <w:webHidden/>
          </w:rPr>
          <w:instrText xml:space="preserve"> PAGEREF _Toc103933566 \h </w:instrText>
        </w:r>
        <w:r w:rsidR="00792A97" w:rsidRPr="00792A97">
          <w:rPr>
            <w:rStyle w:val="a7"/>
            <w:webHidden/>
          </w:rPr>
        </w:r>
        <w:r w:rsidR="00792A97" w:rsidRPr="00792A97">
          <w:rPr>
            <w:rStyle w:val="a7"/>
            <w:webHidden/>
          </w:rPr>
          <w:fldChar w:fldCharType="separate"/>
        </w:r>
        <w:r w:rsidR="00792A97" w:rsidRPr="00792A97">
          <w:rPr>
            <w:rStyle w:val="a7"/>
            <w:webHidden/>
          </w:rPr>
          <w:t>18</w:t>
        </w:r>
        <w:r w:rsidR="00792A97" w:rsidRPr="00792A97">
          <w:rPr>
            <w:rStyle w:val="a7"/>
            <w:webHidden/>
          </w:rPr>
          <w:fldChar w:fldCharType="end"/>
        </w:r>
      </w:hyperlink>
    </w:p>
    <w:p w14:paraId="39C7F98B" w14:textId="7FA6A7AA" w:rsidR="00792A97" w:rsidRPr="00792A97" w:rsidRDefault="007F30E0" w:rsidP="00792A97">
      <w:pPr>
        <w:pStyle w:val="31"/>
        <w:tabs>
          <w:tab w:val="left" w:pos="1260"/>
          <w:tab w:val="right" w:leader="dot" w:pos="8296"/>
        </w:tabs>
        <w:rPr>
          <w:rStyle w:val="a7"/>
        </w:rPr>
      </w:pPr>
      <w:hyperlink w:anchor="_Toc103933567" w:history="1">
        <w:r w:rsidR="00792A97" w:rsidRPr="00792A97">
          <w:rPr>
            <w:rStyle w:val="a7"/>
            <w:noProof/>
          </w:rPr>
          <w:t>4.8</w:t>
        </w:r>
        <w:r w:rsidR="00792A97" w:rsidRPr="00792A97">
          <w:rPr>
            <w:rStyle w:val="a7"/>
          </w:rPr>
          <w:tab/>
        </w:r>
        <w:r w:rsidR="00792A97" w:rsidRPr="00792A97">
          <w:rPr>
            <w:rStyle w:val="a7"/>
            <w:noProof/>
          </w:rPr>
          <w:t>艾琳岛</w:t>
        </w:r>
        <w:r w:rsidR="00792A97" w:rsidRPr="00792A97">
          <w:rPr>
            <w:rStyle w:val="a7"/>
            <w:webHidden/>
          </w:rPr>
          <w:tab/>
        </w:r>
        <w:r w:rsidR="00792A97" w:rsidRPr="00792A97">
          <w:rPr>
            <w:rStyle w:val="a7"/>
            <w:webHidden/>
          </w:rPr>
          <w:fldChar w:fldCharType="begin"/>
        </w:r>
        <w:r w:rsidR="00792A97" w:rsidRPr="00792A97">
          <w:rPr>
            <w:rStyle w:val="a7"/>
            <w:webHidden/>
          </w:rPr>
          <w:instrText xml:space="preserve"> PAGEREF _Toc103933567 \h </w:instrText>
        </w:r>
        <w:r w:rsidR="00792A97" w:rsidRPr="00792A97">
          <w:rPr>
            <w:rStyle w:val="a7"/>
            <w:webHidden/>
          </w:rPr>
        </w:r>
        <w:r w:rsidR="00792A97" w:rsidRPr="00792A97">
          <w:rPr>
            <w:rStyle w:val="a7"/>
            <w:webHidden/>
          </w:rPr>
          <w:fldChar w:fldCharType="separate"/>
        </w:r>
        <w:r w:rsidR="00792A97" w:rsidRPr="00792A97">
          <w:rPr>
            <w:rStyle w:val="a7"/>
            <w:webHidden/>
          </w:rPr>
          <w:t>21</w:t>
        </w:r>
        <w:r w:rsidR="00792A97" w:rsidRPr="00792A97">
          <w:rPr>
            <w:rStyle w:val="a7"/>
            <w:webHidden/>
          </w:rPr>
          <w:fldChar w:fldCharType="end"/>
        </w:r>
      </w:hyperlink>
    </w:p>
    <w:p w14:paraId="47BD213D" w14:textId="3C4CA964" w:rsidR="00792A97" w:rsidRPr="00792A97" w:rsidRDefault="007F30E0" w:rsidP="00792A97">
      <w:pPr>
        <w:pStyle w:val="31"/>
        <w:tabs>
          <w:tab w:val="left" w:pos="1260"/>
          <w:tab w:val="right" w:leader="dot" w:pos="8296"/>
        </w:tabs>
        <w:rPr>
          <w:rStyle w:val="a7"/>
        </w:rPr>
      </w:pPr>
      <w:hyperlink w:anchor="_Toc103933568" w:history="1">
        <w:r w:rsidR="00792A97" w:rsidRPr="00792A97">
          <w:rPr>
            <w:rStyle w:val="a7"/>
            <w:noProof/>
          </w:rPr>
          <w:t>4.9</w:t>
        </w:r>
        <w:r w:rsidR="00792A97" w:rsidRPr="00792A97">
          <w:rPr>
            <w:rStyle w:val="a7"/>
          </w:rPr>
          <w:tab/>
        </w:r>
        <w:r w:rsidR="00792A97" w:rsidRPr="00792A97">
          <w:rPr>
            <w:rStyle w:val="a7"/>
            <w:noProof/>
          </w:rPr>
          <w:t>巨木</w:t>
        </w:r>
        <w:r w:rsidR="00792A97" w:rsidRPr="00792A97">
          <w:rPr>
            <w:rStyle w:val="a7"/>
            <w:webHidden/>
          </w:rPr>
          <w:tab/>
        </w:r>
        <w:r w:rsidR="00792A97" w:rsidRPr="00792A97">
          <w:rPr>
            <w:rStyle w:val="a7"/>
            <w:webHidden/>
          </w:rPr>
          <w:fldChar w:fldCharType="begin"/>
        </w:r>
        <w:r w:rsidR="00792A97" w:rsidRPr="00792A97">
          <w:rPr>
            <w:rStyle w:val="a7"/>
            <w:webHidden/>
          </w:rPr>
          <w:instrText xml:space="preserve"> PAGEREF _Toc103933568 \h </w:instrText>
        </w:r>
        <w:r w:rsidR="00792A97" w:rsidRPr="00792A97">
          <w:rPr>
            <w:rStyle w:val="a7"/>
            <w:webHidden/>
          </w:rPr>
        </w:r>
        <w:r w:rsidR="00792A97" w:rsidRPr="00792A97">
          <w:rPr>
            <w:rStyle w:val="a7"/>
            <w:webHidden/>
          </w:rPr>
          <w:fldChar w:fldCharType="separate"/>
        </w:r>
        <w:r w:rsidR="00792A97" w:rsidRPr="00792A97">
          <w:rPr>
            <w:rStyle w:val="a7"/>
            <w:webHidden/>
          </w:rPr>
          <w:t>22</w:t>
        </w:r>
        <w:r w:rsidR="00792A97" w:rsidRPr="00792A97">
          <w:rPr>
            <w:rStyle w:val="a7"/>
            <w:webHidden/>
          </w:rPr>
          <w:fldChar w:fldCharType="end"/>
        </w:r>
      </w:hyperlink>
    </w:p>
    <w:p w14:paraId="3DB0EF89" w14:textId="5F31275D" w:rsidR="00792A97" w:rsidRPr="00792A97" w:rsidRDefault="007F30E0" w:rsidP="00792A97">
      <w:pPr>
        <w:pStyle w:val="31"/>
        <w:tabs>
          <w:tab w:val="left" w:pos="1260"/>
          <w:tab w:val="right" w:leader="dot" w:pos="8296"/>
        </w:tabs>
        <w:rPr>
          <w:rStyle w:val="a7"/>
        </w:rPr>
      </w:pPr>
      <w:hyperlink w:anchor="_Toc103933569" w:history="1">
        <w:r w:rsidR="00792A97" w:rsidRPr="00792A97">
          <w:rPr>
            <w:rStyle w:val="a7"/>
            <w:noProof/>
          </w:rPr>
          <w:t>4.10</w:t>
        </w:r>
        <w:r w:rsidR="00792A97" w:rsidRPr="00792A97">
          <w:rPr>
            <w:rStyle w:val="a7"/>
          </w:rPr>
          <w:tab/>
        </w:r>
        <w:r w:rsidR="00792A97" w:rsidRPr="00792A97">
          <w:rPr>
            <w:rStyle w:val="a7"/>
            <w:noProof/>
          </w:rPr>
          <w:t>EX</w:t>
        </w:r>
        <w:r w:rsidR="00792A97" w:rsidRPr="00792A97">
          <w:rPr>
            <w:rStyle w:val="a7"/>
            <w:noProof/>
          </w:rPr>
          <w:t>本</w:t>
        </w:r>
        <w:r w:rsidR="00792A97" w:rsidRPr="00792A97">
          <w:rPr>
            <w:rStyle w:val="a7"/>
            <w:noProof/>
          </w:rPr>
          <w:t>boss</w:t>
        </w:r>
        <w:r w:rsidR="00792A97" w:rsidRPr="00792A97">
          <w:rPr>
            <w:rStyle w:val="a7"/>
            <w:noProof/>
          </w:rPr>
          <w:t>开启</w:t>
        </w:r>
        <w:r w:rsidR="00792A97" w:rsidRPr="00792A97">
          <w:rPr>
            <w:rStyle w:val="a7"/>
            <w:webHidden/>
          </w:rPr>
          <w:tab/>
        </w:r>
        <w:r w:rsidR="00792A97" w:rsidRPr="00792A97">
          <w:rPr>
            <w:rStyle w:val="a7"/>
            <w:webHidden/>
          </w:rPr>
          <w:fldChar w:fldCharType="begin"/>
        </w:r>
        <w:r w:rsidR="00792A97" w:rsidRPr="00792A97">
          <w:rPr>
            <w:rStyle w:val="a7"/>
            <w:webHidden/>
          </w:rPr>
          <w:instrText xml:space="preserve"> PAGEREF _Toc103933569 \h </w:instrText>
        </w:r>
        <w:r w:rsidR="00792A97" w:rsidRPr="00792A97">
          <w:rPr>
            <w:rStyle w:val="a7"/>
            <w:webHidden/>
          </w:rPr>
        </w:r>
        <w:r w:rsidR="00792A97" w:rsidRPr="00792A97">
          <w:rPr>
            <w:rStyle w:val="a7"/>
            <w:webHidden/>
          </w:rPr>
          <w:fldChar w:fldCharType="separate"/>
        </w:r>
        <w:r w:rsidR="00792A97" w:rsidRPr="00792A97">
          <w:rPr>
            <w:rStyle w:val="a7"/>
            <w:webHidden/>
          </w:rPr>
          <w:t>25</w:t>
        </w:r>
        <w:r w:rsidR="00792A97" w:rsidRPr="00792A97">
          <w:rPr>
            <w:rStyle w:val="a7"/>
            <w:webHidden/>
          </w:rPr>
          <w:fldChar w:fldCharType="end"/>
        </w:r>
      </w:hyperlink>
    </w:p>
    <w:p w14:paraId="2AF3CFA4" w14:textId="1D3E970E" w:rsidR="00967950" w:rsidRPr="00844B31" w:rsidRDefault="00A13D10" w:rsidP="00B9633F">
      <w:pPr>
        <w:pStyle w:val="21"/>
      </w:pPr>
      <w:r w:rsidRPr="00844B31">
        <w:fldChar w:fldCharType="end"/>
      </w:r>
    </w:p>
    <w:p w14:paraId="66718464" w14:textId="77777777" w:rsidR="006553FE" w:rsidRPr="00844B31" w:rsidRDefault="009B26B0" w:rsidP="009D04FF">
      <w:pPr>
        <w:pStyle w:val="1"/>
        <w:pBdr>
          <w:bottom w:val="single" w:sz="4" w:space="1" w:color="auto"/>
        </w:pBdr>
        <w:jc w:val="both"/>
        <w:rPr>
          <w:rFonts w:ascii="微软雅黑" w:eastAsia="微软雅黑" w:hAnsi="微软雅黑"/>
        </w:rPr>
      </w:pPr>
      <w:r w:rsidRPr="00844B31">
        <w:rPr>
          <w:rFonts w:ascii="微软雅黑" w:eastAsia="微软雅黑" w:hAnsi="微软雅黑"/>
        </w:rPr>
        <w:br w:type="page"/>
      </w:r>
      <w:bookmarkStart w:id="0" w:name="_Toc103933546"/>
      <w:r w:rsidR="00CD77E3" w:rsidRPr="00844B31">
        <w:rPr>
          <w:rFonts w:ascii="微软雅黑" w:eastAsia="微软雅黑" w:hAnsi="微软雅黑" w:hint="eastAsia"/>
        </w:rPr>
        <w:lastRenderedPageBreak/>
        <w:t>修改列表</w:t>
      </w:r>
      <w:bookmarkEnd w:id="0"/>
    </w:p>
    <w:p w14:paraId="5549067B" w14:textId="78B1D6E7" w:rsidR="00B734C5" w:rsidRDefault="00B734C5" w:rsidP="00FF1128">
      <w:pPr>
        <w:numPr>
          <w:ilvl w:val="0"/>
          <w:numId w:val="2"/>
        </w:numPr>
        <w:rPr>
          <w:rFonts w:ascii="微软雅黑" w:eastAsia="微软雅黑" w:hAnsi="微软雅黑"/>
        </w:rPr>
      </w:pPr>
      <w:r>
        <w:rPr>
          <w:rFonts w:ascii="微软雅黑" w:eastAsia="微软雅黑" w:hAnsi="微软雅黑" w:hint="eastAsia"/>
        </w:rPr>
        <w:t>2</w:t>
      </w:r>
      <w:r>
        <w:rPr>
          <w:rFonts w:ascii="微软雅黑" w:eastAsia="微软雅黑" w:hAnsi="微软雅黑"/>
        </w:rPr>
        <w:t>022</w:t>
      </w:r>
      <w:r>
        <w:rPr>
          <w:rFonts w:ascii="微软雅黑" w:eastAsia="微软雅黑" w:hAnsi="微软雅黑" w:hint="eastAsia"/>
        </w:rPr>
        <w:t>年5月1</w:t>
      </w:r>
      <w:r>
        <w:rPr>
          <w:rFonts w:ascii="微软雅黑" w:eastAsia="微软雅黑" w:hAnsi="微软雅黑"/>
        </w:rPr>
        <w:t>9</w:t>
      </w:r>
      <w:r>
        <w:rPr>
          <w:rFonts w:ascii="微软雅黑" w:eastAsia="微软雅黑" w:hAnsi="微软雅黑" w:hint="eastAsia"/>
        </w:rPr>
        <w:t>日星期四，修改文档，李雨飞。</w:t>
      </w:r>
    </w:p>
    <w:p w14:paraId="79F109C4" w14:textId="338D7833" w:rsidR="00D77ABC" w:rsidRDefault="00D77ABC" w:rsidP="00FF1128">
      <w:pPr>
        <w:numPr>
          <w:ilvl w:val="0"/>
          <w:numId w:val="2"/>
        </w:numPr>
        <w:rPr>
          <w:rFonts w:ascii="微软雅黑" w:eastAsia="微软雅黑" w:hAnsi="微软雅黑"/>
        </w:rPr>
      </w:pPr>
      <w:r>
        <w:rPr>
          <w:rFonts w:ascii="微软雅黑" w:eastAsia="微软雅黑" w:hAnsi="微软雅黑" w:hint="eastAsia"/>
        </w:rPr>
        <w:t>2</w:t>
      </w:r>
      <w:r>
        <w:rPr>
          <w:rFonts w:ascii="微软雅黑" w:eastAsia="微软雅黑" w:hAnsi="微软雅黑"/>
        </w:rPr>
        <w:t>022</w:t>
      </w:r>
      <w:r>
        <w:rPr>
          <w:rFonts w:ascii="微软雅黑" w:eastAsia="微软雅黑" w:hAnsi="微软雅黑" w:hint="eastAsia"/>
        </w:rPr>
        <w:t>年5月1</w:t>
      </w:r>
      <w:r>
        <w:rPr>
          <w:rFonts w:ascii="微软雅黑" w:eastAsia="微软雅黑" w:hAnsi="微软雅黑"/>
        </w:rPr>
        <w:t>3</w:t>
      </w:r>
      <w:r>
        <w:rPr>
          <w:rFonts w:ascii="微软雅黑" w:eastAsia="微软雅黑" w:hAnsi="微软雅黑" w:hint="eastAsia"/>
        </w:rPr>
        <w:t>日星期五，修改文档，李雨飞。</w:t>
      </w:r>
    </w:p>
    <w:p w14:paraId="1F80AA34" w14:textId="52940D78" w:rsidR="009A4CD0" w:rsidRDefault="009A4CD0" w:rsidP="00FF1128">
      <w:pPr>
        <w:numPr>
          <w:ilvl w:val="0"/>
          <w:numId w:val="2"/>
        </w:numPr>
        <w:rPr>
          <w:rFonts w:ascii="微软雅黑" w:eastAsia="微软雅黑" w:hAnsi="微软雅黑"/>
        </w:rPr>
      </w:pPr>
      <w:r>
        <w:rPr>
          <w:rFonts w:ascii="微软雅黑" w:eastAsia="微软雅黑" w:hAnsi="微软雅黑"/>
        </w:rPr>
        <w:t>2022</w:t>
      </w:r>
      <w:r>
        <w:rPr>
          <w:rFonts w:ascii="微软雅黑" w:eastAsia="微软雅黑" w:hAnsi="微软雅黑" w:hint="eastAsia"/>
        </w:rPr>
        <w:t>年</w:t>
      </w:r>
      <w:r>
        <w:rPr>
          <w:rFonts w:ascii="微软雅黑" w:eastAsia="微软雅黑" w:hAnsi="微软雅黑"/>
        </w:rPr>
        <w:t>5</w:t>
      </w:r>
      <w:r>
        <w:rPr>
          <w:rFonts w:ascii="微软雅黑" w:eastAsia="微软雅黑" w:hAnsi="微软雅黑" w:hint="eastAsia"/>
        </w:rPr>
        <w:t>月</w:t>
      </w:r>
      <w:r>
        <w:rPr>
          <w:rFonts w:ascii="微软雅黑" w:eastAsia="微软雅黑" w:hAnsi="微软雅黑"/>
        </w:rPr>
        <w:t>10</w:t>
      </w:r>
      <w:r>
        <w:rPr>
          <w:rFonts w:ascii="微软雅黑" w:eastAsia="微软雅黑" w:hAnsi="微软雅黑" w:hint="eastAsia"/>
        </w:rPr>
        <w:t>日星期</w:t>
      </w:r>
      <w:r w:rsidR="00403CA9">
        <w:rPr>
          <w:rFonts w:ascii="微软雅黑" w:eastAsia="微软雅黑" w:hAnsi="微软雅黑" w:hint="eastAsia"/>
        </w:rPr>
        <w:t>二</w:t>
      </w:r>
      <w:r>
        <w:rPr>
          <w:rFonts w:ascii="微软雅黑" w:eastAsia="微软雅黑" w:hAnsi="微软雅黑" w:hint="eastAsia"/>
        </w:rPr>
        <w:t>，修改文档，李雨飞。</w:t>
      </w:r>
    </w:p>
    <w:p w14:paraId="71015C7F" w14:textId="431BE082" w:rsidR="00FD74F3" w:rsidRDefault="00FD74F3" w:rsidP="00FF1128">
      <w:pPr>
        <w:numPr>
          <w:ilvl w:val="0"/>
          <w:numId w:val="2"/>
        </w:numPr>
        <w:rPr>
          <w:rFonts w:ascii="微软雅黑" w:eastAsia="微软雅黑" w:hAnsi="微软雅黑"/>
        </w:rPr>
      </w:pPr>
      <w:r>
        <w:rPr>
          <w:rFonts w:ascii="微软雅黑" w:eastAsia="微软雅黑" w:hAnsi="微软雅黑"/>
        </w:rPr>
        <w:t>202</w:t>
      </w:r>
      <w:r w:rsidR="0000649A">
        <w:rPr>
          <w:rFonts w:ascii="微软雅黑" w:eastAsia="微软雅黑" w:hAnsi="微软雅黑"/>
        </w:rPr>
        <w:t>2</w:t>
      </w:r>
      <w:r>
        <w:rPr>
          <w:rFonts w:ascii="微软雅黑" w:eastAsia="微软雅黑" w:hAnsi="微软雅黑" w:hint="eastAsia"/>
        </w:rPr>
        <w:t>年</w:t>
      </w:r>
      <w:r w:rsidR="0000649A">
        <w:rPr>
          <w:rFonts w:ascii="微软雅黑" w:eastAsia="微软雅黑" w:hAnsi="微软雅黑"/>
        </w:rPr>
        <w:t>4</w:t>
      </w:r>
      <w:r>
        <w:rPr>
          <w:rFonts w:ascii="微软雅黑" w:eastAsia="微软雅黑" w:hAnsi="微软雅黑" w:hint="eastAsia"/>
        </w:rPr>
        <w:t>月</w:t>
      </w:r>
      <w:r w:rsidR="0000649A">
        <w:rPr>
          <w:rFonts w:ascii="微软雅黑" w:eastAsia="微软雅黑" w:hAnsi="微软雅黑"/>
        </w:rPr>
        <w:t>22</w:t>
      </w:r>
      <w:r w:rsidR="0000649A">
        <w:rPr>
          <w:rFonts w:ascii="微软雅黑" w:eastAsia="微软雅黑" w:hAnsi="微软雅黑" w:hint="eastAsia"/>
        </w:rPr>
        <w:t>日星期五</w:t>
      </w:r>
      <w:r>
        <w:rPr>
          <w:rFonts w:ascii="微软雅黑" w:eastAsia="微软雅黑" w:hAnsi="微软雅黑" w:hint="eastAsia"/>
        </w:rPr>
        <w:t>，</w:t>
      </w:r>
      <w:r w:rsidR="0000649A">
        <w:rPr>
          <w:rFonts w:ascii="微软雅黑" w:eastAsia="微软雅黑" w:hAnsi="微软雅黑" w:hint="eastAsia"/>
        </w:rPr>
        <w:t>创建文档，李雨飞</w:t>
      </w:r>
      <w:r>
        <w:rPr>
          <w:rFonts w:ascii="微软雅黑" w:eastAsia="微软雅黑" w:hAnsi="微软雅黑" w:hint="eastAsia"/>
        </w:rPr>
        <w:t>。</w:t>
      </w:r>
    </w:p>
    <w:p w14:paraId="066CC9DC" w14:textId="77777777" w:rsidR="0039600C" w:rsidRPr="00844B31" w:rsidRDefault="005729E7" w:rsidP="009D04FF">
      <w:pPr>
        <w:pStyle w:val="1"/>
        <w:pBdr>
          <w:bottom w:val="single" w:sz="4" w:space="1" w:color="auto"/>
        </w:pBdr>
        <w:jc w:val="both"/>
        <w:rPr>
          <w:rFonts w:ascii="微软雅黑" w:eastAsia="微软雅黑" w:hAnsi="微软雅黑"/>
        </w:rPr>
      </w:pPr>
      <w:bookmarkStart w:id="1" w:name="_Toc103933547"/>
      <w:r w:rsidRPr="00844B31">
        <w:rPr>
          <w:rFonts w:ascii="微软雅黑" w:eastAsia="微软雅黑" w:hAnsi="微软雅黑" w:hint="eastAsia"/>
        </w:rPr>
        <w:t>评审意见</w:t>
      </w:r>
      <w:bookmarkEnd w:id="1"/>
    </w:p>
    <w:p w14:paraId="1541DA55" w14:textId="0701A517" w:rsidR="00BF311B" w:rsidRDefault="009A4CD0" w:rsidP="00E350AE">
      <w:pPr>
        <w:rPr>
          <w:rFonts w:ascii="微软雅黑" w:eastAsia="微软雅黑" w:hAnsi="微软雅黑"/>
        </w:rPr>
      </w:pPr>
      <w:bookmarkStart w:id="2" w:name="_GoBack"/>
      <w:bookmarkEnd w:id="2"/>
      <w:r>
        <w:rPr>
          <w:rFonts w:ascii="微软雅黑" w:eastAsia="微软雅黑" w:hAnsi="微软雅黑" w:hint="eastAsia"/>
        </w:rPr>
        <w:t xml:space="preserve"> </w:t>
      </w:r>
      <w:r>
        <w:rPr>
          <w:rFonts w:ascii="微软雅黑" w:eastAsia="微软雅黑" w:hAnsi="微软雅黑"/>
        </w:rPr>
        <w:t xml:space="preserve">          </w:t>
      </w:r>
    </w:p>
    <w:p w14:paraId="24316768" w14:textId="77777777" w:rsidR="00E350AE" w:rsidRPr="00D8758F" w:rsidRDefault="00E350AE" w:rsidP="00E350AE">
      <w:pPr>
        <w:pStyle w:val="1"/>
        <w:pBdr>
          <w:bottom w:val="single" w:sz="4" w:space="1" w:color="auto"/>
        </w:pBdr>
        <w:jc w:val="both"/>
        <w:rPr>
          <w:rFonts w:ascii="微软雅黑" w:eastAsia="微软雅黑" w:hAnsi="微软雅黑"/>
        </w:rPr>
      </w:pPr>
      <w:bookmarkStart w:id="3" w:name="_Toc47445927"/>
      <w:bookmarkStart w:id="4" w:name="_Toc48293504"/>
      <w:bookmarkStart w:id="5" w:name="_Toc55494398"/>
      <w:bookmarkStart w:id="6" w:name="_Toc103933548"/>
      <w:r w:rsidRPr="00D8758F">
        <w:rPr>
          <w:rFonts w:ascii="微软雅黑" w:eastAsia="微软雅黑" w:hAnsi="微软雅黑" w:hint="eastAsia"/>
        </w:rPr>
        <w:t>登场角色</w:t>
      </w:r>
      <w:bookmarkEnd w:id="3"/>
      <w:bookmarkEnd w:id="4"/>
      <w:bookmarkEnd w:id="5"/>
      <w:bookmarkEnd w:id="6"/>
    </w:p>
    <w:p w14:paraId="647554BB" w14:textId="665AB45F" w:rsidR="00E350AE" w:rsidRDefault="00E350AE" w:rsidP="007F52D3">
      <w:pPr>
        <w:pStyle w:val="3"/>
      </w:pPr>
      <w:bookmarkStart w:id="7" w:name="_Toc48293505"/>
      <w:bookmarkStart w:id="8" w:name="_Toc55494399"/>
      <w:bookmarkStart w:id="9" w:name="_Toc103933549"/>
      <w:r>
        <w:rPr>
          <w:rFonts w:hint="eastAsia"/>
        </w:rPr>
        <w:t>艾琳娜</w:t>
      </w:r>
      <w:bookmarkEnd w:id="7"/>
      <w:bookmarkEnd w:id="8"/>
      <w:bookmarkEnd w:id="9"/>
    </w:p>
    <w:p w14:paraId="0440868B" w14:textId="77777777" w:rsidR="00E350AE" w:rsidRDefault="00E350AE" w:rsidP="00E350AE">
      <w:pPr>
        <w:ind w:firstLineChars="200" w:firstLine="420"/>
      </w:pPr>
      <w:r>
        <w:rPr>
          <w:noProof/>
        </w:rPr>
        <w:drawing>
          <wp:anchor distT="0" distB="0" distL="114300" distR="114300" simplePos="0" relativeHeight="251663360" behindDoc="0" locked="0" layoutInCell="1" allowOverlap="1" wp14:anchorId="282870AB" wp14:editId="3277271D">
            <wp:simplePos x="0" y="0"/>
            <wp:positionH relativeFrom="column">
              <wp:posOffset>57150</wp:posOffset>
            </wp:positionH>
            <wp:positionV relativeFrom="paragraph">
              <wp:posOffset>107315</wp:posOffset>
            </wp:positionV>
            <wp:extent cx="2200910" cy="2932430"/>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0910" cy="2932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763898" w14:textId="24B9B0B4" w:rsidR="00E350AE" w:rsidRDefault="00E350AE" w:rsidP="00E350AE">
      <w:pPr>
        <w:ind w:firstLineChars="200" w:firstLine="420"/>
      </w:pPr>
      <w:r>
        <w:rPr>
          <w:rFonts w:hint="eastAsia"/>
        </w:rPr>
        <w:t>一直在时之塔内温柔地守护主角，为主角提供各种帮助的女性。</w:t>
      </w:r>
    </w:p>
    <w:p w14:paraId="02BCA8DC" w14:textId="096025D3" w:rsidR="00AC433D" w:rsidRDefault="00AC433D" w:rsidP="00E350AE">
      <w:pPr>
        <w:ind w:firstLineChars="200" w:firstLine="420"/>
      </w:pPr>
      <w:r>
        <w:rPr>
          <w:rFonts w:hint="eastAsia"/>
        </w:rPr>
        <w:t>在周年庆活动剧情中，向主角和费吉亚提出时之音盒发生问题，时之音盒让主角和费吉亚回到了“过去的伊敏瑟伦”。</w:t>
      </w:r>
    </w:p>
    <w:p w14:paraId="6465FE9A" w14:textId="77777777" w:rsidR="00E350AE" w:rsidRPr="00AC433D" w:rsidRDefault="00E350AE" w:rsidP="00E350AE"/>
    <w:p w14:paraId="37E53C8D" w14:textId="77777777" w:rsidR="00E350AE" w:rsidRDefault="00E350AE" w:rsidP="00E350AE"/>
    <w:p w14:paraId="7050C88F" w14:textId="77777777" w:rsidR="00E350AE" w:rsidRDefault="00E350AE" w:rsidP="00E350AE"/>
    <w:p w14:paraId="662AFFE5" w14:textId="77777777" w:rsidR="00E350AE" w:rsidRDefault="00E350AE" w:rsidP="00E350AE"/>
    <w:p w14:paraId="1AA7EE67" w14:textId="77777777" w:rsidR="00E350AE" w:rsidRDefault="00E350AE" w:rsidP="00E350AE"/>
    <w:p w14:paraId="3771A2B6" w14:textId="77777777" w:rsidR="00E350AE" w:rsidRPr="00A90B5A" w:rsidRDefault="00E350AE" w:rsidP="00E350AE"/>
    <w:p w14:paraId="1D7BE9ED" w14:textId="77777777" w:rsidR="00E350AE" w:rsidRDefault="00E350AE" w:rsidP="00E350AE"/>
    <w:p w14:paraId="35C9D95A" w14:textId="77777777" w:rsidR="00E350AE" w:rsidRDefault="00E350AE" w:rsidP="00E350AE"/>
    <w:p w14:paraId="1BA42AA3" w14:textId="77777777" w:rsidR="00E350AE" w:rsidRDefault="00E350AE" w:rsidP="00E350AE"/>
    <w:p w14:paraId="040479FF" w14:textId="77777777" w:rsidR="00E350AE" w:rsidRDefault="00E350AE" w:rsidP="00E350AE"/>
    <w:p w14:paraId="3AC8E9C1" w14:textId="77777777" w:rsidR="00E350AE" w:rsidRDefault="00E350AE" w:rsidP="00E350AE"/>
    <w:p w14:paraId="48BC5AD8" w14:textId="77777777" w:rsidR="00E350AE" w:rsidRDefault="00E350AE" w:rsidP="00E350AE"/>
    <w:p w14:paraId="48D63887" w14:textId="77777777" w:rsidR="00E350AE" w:rsidRDefault="00E350AE" w:rsidP="00E350AE">
      <w:pPr>
        <w:pStyle w:val="3"/>
      </w:pPr>
      <w:bookmarkStart w:id="10" w:name="_Toc51603641"/>
      <w:bookmarkStart w:id="11" w:name="_Toc103933550"/>
      <w:r>
        <w:rPr>
          <w:rFonts w:hint="eastAsia"/>
        </w:rPr>
        <w:lastRenderedPageBreak/>
        <w:t>费吉亚</w:t>
      </w:r>
      <w:bookmarkEnd w:id="10"/>
      <w:bookmarkEnd w:id="11"/>
    </w:p>
    <w:p w14:paraId="01724C39" w14:textId="003E6C0E" w:rsidR="00E350AE" w:rsidRDefault="00E350AE" w:rsidP="00E350AE">
      <w:r>
        <w:rPr>
          <w:rFonts w:hint="eastAsia"/>
          <w:noProof/>
        </w:rPr>
        <w:drawing>
          <wp:anchor distT="0" distB="0" distL="114300" distR="114300" simplePos="0" relativeHeight="251672576" behindDoc="0" locked="0" layoutInCell="1" allowOverlap="1" wp14:anchorId="6E6DB6FE" wp14:editId="02121441">
            <wp:simplePos x="0" y="0"/>
            <wp:positionH relativeFrom="column">
              <wp:posOffset>133350</wp:posOffset>
            </wp:positionH>
            <wp:positionV relativeFrom="paragraph">
              <wp:posOffset>37465</wp:posOffset>
            </wp:positionV>
            <wp:extent cx="1669415" cy="2085975"/>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9415" cy="2085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9CF42A" w14:textId="77777777" w:rsidR="00BC486C" w:rsidRDefault="00BC486C" w:rsidP="00BC486C">
      <w:pPr>
        <w:ind w:firstLineChars="200" w:firstLine="420"/>
      </w:pPr>
      <w:r>
        <w:rPr>
          <w:rFonts w:hint="eastAsia"/>
        </w:rPr>
        <w:t>原本是侍奉守护者埃舍雷的高贵骑士，发誓要用剑守护这个世界。在魔法异变中被异常强大的魔力吞噬，肉体变成了青蛙的模样。</w:t>
      </w:r>
    </w:p>
    <w:p w14:paraId="1B13D7B7" w14:textId="7204127B" w:rsidR="001B45D6" w:rsidRDefault="002D0F8B" w:rsidP="00BC486C">
      <w:pPr>
        <w:ind w:firstLineChars="200" w:firstLine="420"/>
      </w:pPr>
      <w:r>
        <w:rPr>
          <w:rFonts w:hint="eastAsia"/>
        </w:rPr>
        <w:t>在周年庆活动中，</w:t>
      </w:r>
      <w:r w:rsidR="00DC6EA4">
        <w:rPr>
          <w:rFonts w:hint="eastAsia"/>
        </w:rPr>
        <w:t>时之音盒发生异动</w:t>
      </w:r>
      <w:r w:rsidR="001B45D6">
        <w:rPr>
          <w:rFonts w:hint="eastAsia"/>
        </w:rPr>
        <w:t>，结果不小心触发</w:t>
      </w:r>
      <w:r w:rsidR="006854BE">
        <w:rPr>
          <w:rFonts w:hint="eastAsia"/>
        </w:rPr>
        <w:t>了</w:t>
      </w:r>
      <w:r w:rsidR="001B45D6">
        <w:rPr>
          <w:rFonts w:hint="eastAsia"/>
        </w:rPr>
        <w:t>时之音盒</w:t>
      </w:r>
      <w:r w:rsidR="006854BE">
        <w:rPr>
          <w:rFonts w:hint="eastAsia"/>
        </w:rPr>
        <w:t>，并</w:t>
      </w:r>
      <w:r w:rsidR="00DC6EA4">
        <w:rPr>
          <w:rFonts w:hint="eastAsia"/>
        </w:rPr>
        <w:t>和主角一起</w:t>
      </w:r>
      <w:r w:rsidR="001B45D6">
        <w:rPr>
          <w:rFonts w:hint="eastAsia"/>
        </w:rPr>
        <w:t>去了另一条时间</w:t>
      </w:r>
      <w:r w:rsidR="00DC6EA4">
        <w:rPr>
          <w:rFonts w:hint="eastAsia"/>
        </w:rPr>
        <w:t>线</w:t>
      </w:r>
      <w:r w:rsidR="001B45D6">
        <w:rPr>
          <w:rFonts w:hint="eastAsia"/>
        </w:rPr>
        <w:t>的伊敏瑟伦。</w:t>
      </w:r>
    </w:p>
    <w:p w14:paraId="50915D7D" w14:textId="3AA8BF6B" w:rsidR="00E350AE" w:rsidRPr="00BC486C" w:rsidRDefault="002D0F8B" w:rsidP="00BC486C">
      <w:pPr>
        <w:ind w:firstLineChars="200" w:firstLine="420"/>
      </w:pPr>
      <w:r>
        <w:rPr>
          <w:rFonts w:hint="eastAsia"/>
        </w:rPr>
        <w:t>回到过去的费吉亚</w:t>
      </w:r>
      <w:r w:rsidR="006854BE">
        <w:rPr>
          <w:rFonts w:hint="eastAsia"/>
        </w:rPr>
        <w:t>决意要拯救这里，阻止灾难发生</w:t>
      </w:r>
      <w:r>
        <w:rPr>
          <w:rFonts w:hint="eastAsia"/>
        </w:rPr>
        <w:t>。</w:t>
      </w:r>
    </w:p>
    <w:p w14:paraId="73BC72BD" w14:textId="77777777" w:rsidR="00E350AE" w:rsidRPr="001B45D6" w:rsidRDefault="00E350AE" w:rsidP="00E350AE"/>
    <w:p w14:paraId="1F8ABB97" w14:textId="77777777" w:rsidR="00E350AE" w:rsidRDefault="00E350AE" w:rsidP="00E350AE"/>
    <w:p w14:paraId="73E12B26" w14:textId="77777777" w:rsidR="00416B6A" w:rsidRDefault="00416B6A" w:rsidP="00E350AE"/>
    <w:p w14:paraId="4EB00EDA" w14:textId="577044CC" w:rsidR="00E350AE" w:rsidRDefault="00E350AE" w:rsidP="00E350AE">
      <w:pPr>
        <w:pStyle w:val="3"/>
      </w:pPr>
      <w:bookmarkStart w:id="12" w:name="_Toc103933551"/>
      <w:bookmarkStart w:id="13" w:name="_Hlk46752236"/>
      <w:r>
        <w:rPr>
          <w:rFonts w:hint="eastAsia"/>
        </w:rPr>
        <w:t>弗莱尔</w:t>
      </w:r>
      <w:bookmarkEnd w:id="12"/>
    </w:p>
    <w:p w14:paraId="6F0F0F26" w14:textId="7775B2DD" w:rsidR="00E350AE" w:rsidRDefault="00E350AE" w:rsidP="00E350AE">
      <w:r>
        <w:rPr>
          <w:noProof/>
        </w:rPr>
        <w:drawing>
          <wp:anchor distT="0" distB="0" distL="114300" distR="114300" simplePos="0" relativeHeight="251673600" behindDoc="0" locked="0" layoutInCell="1" allowOverlap="1" wp14:anchorId="259ECA7E" wp14:editId="1EB33F67">
            <wp:simplePos x="0" y="0"/>
            <wp:positionH relativeFrom="margin">
              <wp:align>left</wp:align>
            </wp:positionH>
            <wp:positionV relativeFrom="paragraph">
              <wp:posOffset>87630</wp:posOffset>
            </wp:positionV>
            <wp:extent cx="1933575" cy="1685925"/>
            <wp:effectExtent l="0" t="0" r="0" b="952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3575" cy="1685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44EF3B" w14:textId="77777777" w:rsidR="002D0F8B" w:rsidRDefault="00E350AE" w:rsidP="00E350AE">
      <w:pPr>
        <w:ind w:firstLineChars="200" w:firstLine="420"/>
      </w:pPr>
      <w:r w:rsidRPr="00E350AE">
        <w:rPr>
          <w:rFonts w:hint="eastAsia"/>
        </w:rPr>
        <w:t>原本是一位精通各类咒术的魔法师，曾跟随守护者埃舍雷参加守护者战争。后受守护者埃舍雷委托，管理伊敏瑟伦日常事务，在子民中有着很高的威信。</w:t>
      </w:r>
    </w:p>
    <w:p w14:paraId="6E2BDE03" w14:textId="22EE979F" w:rsidR="001B45D6" w:rsidRDefault="002D0F8B" w:rsidP="001B45D6">
      <w:pPr>
        <w:ind w:firstLineChars="200" w:firstLine="420"/>
      </w:pPr>
      <w:r>
        <w:rPr>
          <w:rFonts w:hint="eastAsia"/>
        </w:rPr>
        <w:t>在主线时间线中，经历</w:t>
      </w:r>
      <w:r w:rsidR="00AC433D">
        <w:rPr>
          <w:rFonts w:hint="eastAsia"/>
        </w:rPr>
        <w:t>魔法异变后，目睹伊敏瑟伦的人民变成了各种魔法生物，逐渐变得疯狂。</w:t>
      </w:r>
    </w:p>
    <w:p w14:paraId="363B8096" w14:textId="62697EB0" w:rsidR="00AC433D" w:rsidRDefault="00AC433D" w:rsidP="001B45D6">
      <w:pPr>
        <w:ind w:firstLineChars="200" w:firstLine="420"/>
      </w:pPr>
      <w:r>
        <w:rPr>
          <w:rFonts w:hint="eastAsia"/>
        </w:rPr>
        <w:t>在周年庆活动剧情中，为主角提供每日精神补充，并最终和费吉亚一起启动净化仪式，成功阻止枯萎之心毁灭伊敏瑟伦。</w:t>
      </w:r>
    </w:p>
    <w:p w14:paraId="149007D3" w14:textId="587746ED" w:rsidR="002D0F8B" w:rsidRDefault="002D0F8B" w:rsidP="00BA1B22"/>
    <w:p w14:paraId="3BE6DE6F" w14:textId="511FF1B4" w:rsidR="002D0F8B" w:rsidRPr="00DC6EA4" w:rsidRDefault="002D0F8B" w:rsidP="00E350AE">
      <w:pPr>
        <w:ind w:firstLineChars="200" w:firstLine="420"/>
      </w:pPr>
    </w:p>
    <w:p w14:paraId="52FD2C6F" w14:textId="153DBD4F" w:rsidR="00E350AE" w:rsidRDefault="00BC486C" w:rsidP="00F92310">
      <w:pPr>
        <w:pStyle w:val="3"/>
      </w:pPr>
      <w:bookmarkStart w:id="14" w:name="_Toc103933552"/>
      <w:r>
        <w:rPr>
          <w:rFonts w:hint="eastAsia"/>
        </w:rPr>
        <w:t>厄迦姆</w:t>
      </w:r>
      <w:bookmarkEnd w:id="14"/>
    </w:p>
    <w:p w14:paraId="3E8291C1" w14:textId="6826F1A3" w:rsidR="00E350AE" w:rsidRDefault="00BC486C" w:rsidP="00E350AE">
      <w:r>
        <w:rPr>
          <w:noProof/>
        </w:rPr>
        <w:drawing>
          <wp:anchor distT="0" distB="0" distL="114300" distR="114300" simplePos="0" relativeHeight="251674624" behindDoc="0" locked="0" layoutInCell="1" allowOverlap="1" wp14:anchorId="22BA27F7" wp14:editId="103B6CF3">
            <wp:simplePos x="0" y="0"/>
            <wp:positionH relativeFrom="column">
              <wp:posOffset>28575</wp:posOffset>
            </wp:positionH>
            <wp:positionV relativeFrom="paragraph">
              <wp:posOffset>163830</wp:posOffset>
            </wp:positionV>
            <wp:extent cx="2350135" cy="2047875"/>
            <wp:effectExtent l="0" t="0" r="0" b="952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50135"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1E6A1D" w14:textId="3760A8BE" w:rsidR="00E350AE" w:rsidRDefault="00BC486C" w:rsidP="00BC486C">
      <w:pPr>
        <w:ind w:firstLineChars="200" w:firstLine="420"/>
      </w:pPr>
      <w:r>
        <w:rPr>
          <w:rFonts w:hint="eastAsia"/>
        </w:rPr>
        <w:t>来自艾琳岛的商人，</w:t>
      </w:r>
      <w:r w:rsidR="002D0F8B">
        <w:rPr>
          <w:rFonts w:hint="eastAsia"/>
        </w:rPr>
        <w:t>在主线剧情中，遭受</w:t>
      </w:r>
      <w:r>
        <w:rPr>
          <w:rFonts w:hint="eastAsia"/>
        </w:rPr>
        <w:t>魔法异变后变成了树精的模样，陷入失去妻儿的悲伤中，身体日渐憔悴，希望能带着昔日埋藏的财物回到故乡</w:t>
      </w:r>
      <w:r w:rsidR="00E350AE">
        <w:rPr>
          <w:rFonts w:hint="eastAsia"/>
        </w:rPr>
        <w:t>。</w:t>
      </w:r>
    </w:p>
    <w:p w14:paraId="123664E8" w14:textId="55CEA044" w:rsidR="002D0F8B" w:rsidRDefault="00AC433D" w:rsidP="00BC486C">
      <w:pPr>
        <w:ind w:firstLineChars="200" w:firstLine="420"/>
      </w:pPr>
      <w:r>
        <w:rPr>
          <w:rFonts w:hint="eastAsia"/>
        </w:rPr>
        <w:t>在周年庆活动剧情中，被费吉亚邀请加入主角的队伍返回家乡，但因为枯萎之心的袭击，最终还是倒在了艾琳岛。</w:t>
      </w:r>
    </w:p>
    <w:p w14:paraId="3457E979" w14:textId="7EA16B89" w:rsidR="002D0F8B" w:rsidRPr="006854BE" w:rsidRDefault="002D0F8B" w:rsidP="00CC409D">
      <w:pPr>
        <w:rPr>
          <w:lang w:val="en-NZ"/>
        </w:rPr>
      </w:pPr>
    </w:p>
    <w:p w14:paraId="53D99B92" w14:textId="4DAEA398" w:rsidR="00E350AE" w:rsidRPr="00DC6EA4" w:rsidRDefault="00E350AE" w:rsidP="00E350AE"/>
    <w:p w14:paraId="5E32235A" w14:textId="2D600918" w:rsidR="00E350AE" w:rsidRPr="002D0F8B" w:rsidRDefault="00E350AE" w:rsidP="00E350AE"/>
    <w:p w14:paraId="75CD0E5B" w14:textId="3CDADF02" w:rsidR="00E350AE" w:rsidRDefault="00E350AE" w:rsidP="00E350AE"/>
    <w:p w14:paraId="6A235AA2" w14:textId="68CC81AA" w:rsidR="00FE43D0" w:rsidRDefault="00FE43D0" w:rsidP="00FE43D0">
      <w:pPr>
        <w:pStyle w:val="3"/>
      </w:pPr>
      <w:bookmarkStart w:id="15" w:name="_Toc103933553"/>
      <w:bookmarkEnd w:id="13"/>
      <w:r>
        <w:rPr>
          <w:rFonts w:hint="eastAsia"/>
        </w:rPr>
        <w:lastRenderedPageBreak/>
        <w:t>埃舍雷</w:t>
      </w:r>
      <w:bookmarkEnd w:id="15"/>
    </w:p>
    <w:p w14:paraId="2B7A31F1" w14:textId="1704451F" w:rsidR="00FE43D0" w:rsidRDefault="00FE43D0" w:rsidP="00FE43D0">
      <w:pPr>
        <w:ind w:firstLineChars="200" w:firstLine="420"/>
      </w:pPr>
      <w:r>
        <w:rPr>
          <w:noProof/>
        </w:rPr>
        <w:drawing>
          <wp:anchor distT="0" distB="0" distL="114300" distR="114300" simplePos="0" relativeHeight="251678720" behindDoc="0" locked="0" layoutInCell="1" allowOverlap="1" wp14:anchorId="46A70BE4" wp14:editId="3A4F7820">
            <wp:simplePos x="0" y="0"/>
            <wp:positionH relativeFrom="column">
              <wp:posOffset>114300</wp:posOffset>
            </wp:positionH>
            <wp:positionV relativeFrom="paragraph">
              <wp:posOffset>39370</wp:posOffset>
            </wp:positionV>
            <wp:extent cx="2579370" cy="2247900"/>
            <wp:effectExtent l="0" t="0" r="0" b="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9370"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BCA8E2" w14:textId="659FE5F0" w:rsidR="00FE43D0" w:rsidRDefault="00FE43D0" w:rsidP="00FE43D0">
      <w:pPr>
        <w:ind w:firstLineChars="200" w:firstLine="420"/>
      </w:pPr>
      <w:r>
        <w:rPr>
          <w:rFonts w:hint="eastAsia"/>
        </w:rPr>
        <w:t>伊敏瑟伦的守护者，千百年来一直守护着这片土地。然而近年来不再出现在子民面前，似乎在进行某项研究，即便是忠于她的荣耀骑士，也无法见到她。</w:t>
      </w:r>
    </w:p>
    <w:p w14:paraId="37500180" w14:textId="2415FFA9" w:rsidR="008D575A" w:rsidRDefault="00AC433D" w:rsidP="00FE43D0">
      <w:pPr>
        <w:ind w:firstLineChars="200" w:firstLine="420"/>
      </w:pPr>
      <w:r>
        <w:rPr>
          <w:rFonts w:hint="eastAsia"/>
        </w:rPr>
        <w:t>在周年庆活动剧情中，</w:t>
      </w:r>
      <w:r w:rsidR="0002579C">
        <w:rPr>
          <w:rFonts w:hint="eastAsia"/>
        </w:rPr>
        <w:t>让弗莱尔启动净化仪式</w:t>
      </w:r>
      <w:r w:rsidR="002446DB">
        <w:rPr>
          <w:rFonts w:hint="eastAsia"/>
        </w:rPr>
        <w:t>，</w:t>
      </w:r>
      <w:r w:rsidR="0002579C">
        <w:rPr>
          <w:rFonts w:hint="eastAsia"/>
        </w:rPr>
        <w:t>研究内容和</w:t>
      </w:r>
      <w:r w:rsidR="002446DB">
        <w:rPr>
          <w:rFonts w:hint="eastAsia"/>
        </w:rPr>
        <w:t>枯萎之心之间存在一定的联系。</w:t>
      </w:r>
    </w:p>
    <w:p w14:paraId="19330219" w14:textId="0521257C" w:rsidR="001B45D6" w:rsidRDefault="001B45D6" w:rsidP="00DC6EA4"/>
    <w:p w14:paraId="10D0F3E1" w14:textId="31BE5E05" w:rsidR="00FE43D0" w:rsidRPr="0079565C" w:rsidRDefault="00FE43D0" w:rsidP="00FE43D0"/>
    <w:p w14:paraId="3B28BCEE" w14:textId="39278718" w:rsidR="00FE43D0" w:rsidRDefault="00FE43D0" w:rsidP="00FE43D0"/>
    <w:p w14:paraId="24E4C729" w14:textId="77777777" w:rsidR="00FE43D0" w:rsidRDefault="00FE43D0" w:rsidP="00FE43D0"/>
    <w:p w14:paraId="77B93B6B" w14:textId="31E3FADA" w:rsidR="00FE43D0" w:rsidRDefault="00FE43D0" w:rsidP="00FE43D0"/>
    <w:p w14:paraId="18297BAC" w14:textId="6005E5BB" w:rsidR="00FE43D0" w:rsidRDefault="00FE43D0" w:rsidP="00FE43D0"/>
    <w:p w14:paraId="0A7A3C72" w14:textId="12473C82" w:rsidR="00FE43D0" w:rsidRPr="0002579C" w:rsidRDefault="00FE43D0" w:rsidP="00FE43D0"/>
    <w:p w14:paraId="2999E809" w14:textId="08F53F70" w:rsidR="0000649A" w:rsidRDefault="0000649A" w:rsidP="00FE43D0"/>
    <w:p w14:paraId="438F6E4D" w14:textId="155F527B" w:rsidR="0000649A" w:rsidRDefault="0000649A" w:rsidP="00FE43D0"/>
    <w:p w14:paraId="6424F937" w14:textId="1EE929AB" w:rsidR="00C57E8A" w:rsidRDefault="00DE3CFC" w:rsidP="00C57E8A">
      <w:pPr>
        <w:pStyle w:val="3"/>
      </w:pPr>
      <w:r>
        <w:rPr>
          <w:rFonts w:hint="eastAsia"/>
        </w:rPr>
        <w:t xml:space="preserve"> </w:t>
      </w:r>
      <w:bookmarkStart w:id="16" w:name="_Toc103933554"/>
      <w:r w:rsidR="00273DFA">
        <w:rPr>
          <w:rFonts w:hint="eastAsia"/>
        </w:rPr>
        <w:t>永恒神官——诺伦</w:t>
      </w:r>
      <w:bookmarkEnd w:id="16"/>
    </w:p>
    <w:p w14:paraId="0E6D956B" w14:textId="46883643" w:rsidR="00FE43D0" w:rsidRDefault="002446DB" w:rsidP="00FE43D0">
      <w:r>
        <w:rPr>
          <w:noProof/>
        </w:rPr>
        <w:drawing>
          <wp:anchor distT="0" distB="0" distL="114300" distR="114300" simplePos="0" relativeHeight="251679744" behindDoc="0" locked="0" layoutInCell="1" allowOverlap="1" wp14:anchorId="100BBC27" wp14:editId="551CAE3F">
            <wp:simplePos x="0" y="0"/>
            <wp:positionH relativeFrom="column">
              <wp:posOffset>-85725</wp:posOffset>
            </wp:positionH>
            <wp:positionV relativeFrom="paragraph">
              <wp:posOffset>77506</wp:posOffset>
            </wp:positionV>
            <wp:extent cx="2695575" cy="2659979"/>
            <wp:effectExtent l="0" t="0" r="0" b="762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5575" cy="2659979"/>
                    </a:xfrm>
                    <a:prstGeom prst="rect">
                      <a:avLst/>
                    </a:prstGeom>
                  </pic:spPr>
                </pic:pic>
              </a:graphicData>
            </a:graphic>
            <wp14:sizeRelH relativeFrom="margin">
              <wp14:pctWidth>0</wp14:pctWidth>
            </wp14:sizeRelH>
            <wp14:sizeRelV relativeFrom="margin">
              <wp14:pctHeight>0</wp14:pctHeight>
            </wp14:sizeRelV>
          </wp:anchor>
        </w:drawing>
      </w:r>
    </w:p>
    <w:p w14:paraId="4E38F9A0" w14:textId="5E0C1E0E" w:rsidR="00C1340F" w:rsidRDefault="002446DB" w:rsidP="00C1340F">
      <w:pPr>
        <w:ind w:firstLineChars="200" w:firstLine="420"/>
      </w:pPr>
      <w:r w:rsidRPr="002446DB">
        <w:rPr>
          <w:rFonts w:hint="eastAsia"/>
        </w:rPr>
        <w:t>司掌“心”的柯谢家族，被认为是上古时期守护大地万物的有翼人的后裔。诺伦继承了优秀的血统，能够用魔力控制自己的外貌，达到青春永驻。</w:t>
      </w:r>
    </w:p>
    <w:p w14:paraId="11E9E750" w14:textId="72B99B78" w:rsidR="002446DB" w:rsidRDefault="002446DB" w:rsidP="00C1340F">
      <w:pPr>
        <w:ind w:firstLineChars="200" w:firstLine="420"/>
      </w:pPr>
      <w:r>
        <w:rPr>
          <w:rFonts w:hint="eastAsia"/>
        </w:rPr>
        <w:t>在活动剧情中，</w:t>
      </w:r>
      <w:r w:rsidR="00273DFA">
        <w:rPr>
          <w:rFonts w:hint="eastAsia"/>
        </w:rPr>
        <w:t>和由依一起守护着城镇，并给主角和费吉亚指明找到枯萎之心的路。</w:t>
      </w:r>
    </w:p>
    <w:p w14:paraId="7E62A73C" w14:textId="568BE0AA" w:rsidR="0079565C" w:rsidRDefault="0079565C" w:rsidP="00E350AE"/>
    <w:p w14:paraId="3A8B7DC6" w14:textId="63308DA2" w:rsidR="0079565C" w:rsidRDefault="0079565C" w:rsidP="00E350AE"/>
    <w:p w14:paraId="58B66860" w14:textId="3A3C3BD0" w:rsidR="0000649A" w:rsidRDefault="0000649A" w:rsidP="00E350AE"/>
    <w:p w14:paraId="75D85499" w14:textId="5371B181" w:rsidR="0000649A" w:rsidRDefault="0000649A" w:rsidP="00E350AE"/>
    <w:p w14:paraId="4D13ACDD" w14:textId="5E77F48C" w:rsidR="0000649A" w:rsidRDefault="0000649A" w:rsidP="00E350AE"/>
    <w:p w14:paraId="04D0A0C3" w14:textId="211F7DD0" w:rsidR="0000649A" w:rsidRDefault="0000649A" w:rsidP="00E350AE"/>
    <w:p w14:paraId="502A4C3C" w14:textId="57EA3EE7" w:rsidR="0000649A" w:rsidRDefault="0000649A" w:rsidP="00E350AE"/>
    <w:p w14:paraId="4DC860DD" w14:textId="68A2FA0C" w:rsidR="0000649A" w:rsidRDefault="0000649A" w:rsidP="00E350AE"/>
    <w:p w14:paraId="4F5F980B" w14:textId="5CADF825" w:rsidR="0000649A" w:rsidRDefault="0000649A" w:rsidP="00E350AE"/>
    <w:p w14:paraId="19159CD4" w14:textId="1E933193" w:rsidR="00273DFA" w:rsidRDefault="00273DFA" w:rsidP="00E350AE"/>
    <w:p w14:paraId="0FE1A8C6" w14:textId="443C4BF1" w:rsidR="00273DFA" w:rsidRDefault="00273DFA" w:rsidP="00E350AE"/>
    <w:p w14:paraId="583A4167" w14:textId="77777777" w:rsidR="00273DFA" w:rsidRDefault="00273DFA" w:rsidP="00E350AE"/>
    <w:p w14:paraId="754BAFEE" w14:textId="2F3012F9" w:rsidR="00273DFA" w:rsidRDefault="00273DFA" w:rsidP="00273DFA">
      <w:pPr>
        <w:pStyle w:val="3"/>
      </w:pPr>
      <w:bookmarkStart w:id="17" w:name="_Toc103933555"/>
      <w:r>
        <w:rPr>
          <w:rFonts w:hint="eastAsia"/>
        </w:rPr>
        <w:lastRenderedPageBreak/>
        <w:t>破魔之枪——由依</w:t>
      </w:r>
      <w:bookmarkEnd w:id="17"/>
    </w:p>
    <w:p w14:paraId="70F37EEC" w14:textId="61BBE9B4" w:rsidR="0000649A" w:rsidRDefault="00273DFA" w:rsidP="00E350AE">
      <w:r>
        <w:rPr>
          <w:noProof/>
        </w:rPr>
        <w:drawing>
          <wp:anchor distT="0" distB="0" distL="114300" distR="114300" simplePos="0" relativeHeight="251680768" behindDoc="0" locked="0" layoutInCell="1" allowOverlap="1" wp14:anchorId="0EE68B44" wp14:editId="7C708B87">
            <wp:simplePos x="0" y="0"/>
            <wp:positionH relativeFrom="margin">
              <wp:align>left</wp:align>
            </wp:positionH>
            <wp:positionV relativeFrom="paragraph">
              <wp:posOffset>24130</wp:posOffset>
            </wp:positionV>
            <wp:extent cx="3170555" cy="1876425"/>
            <wp:effectExtent l="0" t="0" r="0" b="952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70555" cy="1876425"/>
                    </a:xfrm>
                    <a:prstGeom prst="rect">
                      <a:avLst/>
                    </a:prstGeom>
                  </pic:spPr>
                </pic:pic>
              </a:graphicData>
            </a:graphic>
            <wp14:sizeRelH relativeFrom="margin">
              <wp14:pctWidth>0</wp14:pctWidth>
            </wp14:sizeRelH>
            <wp14:sizeRelV relativeFrom="margin">
              <wp14:pctHeight>0</wp14:pctHeight>
            </wp14:sizeRelV>
          </wp:anchor>
        </w:drawing>
      </w:r>
    </w:p>
    <w:p w14:paraId="29356C46" w14:textId="467FD681" w:rsidR="004444AB" w:rsidRDefault="00273DFA" w:rsidP="006854BE">
      <w:pPr>
        <w:ind w:firstLineChars="200" w:firstLine="420"/>
      </w:pPr>
      <w:r w:rsidRPr="00273DFA">
        <w:rPr>
          <w:rFonts w:hint="eastAsia"/>
        </w:rPr>
        <w:t>来自西方小岛弗摩尔的少女，六位神官中地位最低者，来自欧琳迪克家族，继承了家族的破魔幻兽之力。</w:t>
      </w:r>
    </w:p>
    <w:p w14:paraId="4D8439F5" w14:textId="6337D14D" w:rsidR="00273DFA" w:rsidRPr="00273DFA" w:rsidRDefault="00273DFA" w:rsidP="006854BE">
      <w:pPr>
        <w:ind w:firstLineChars="200" w:firstLine="420"/>
      </w:pPr>
      <w:r>
        <w:rPr>
          <w:rFonts w:hint="eastAsia"/>
        </w:rPr>
        <w:t>在周年庆活动剧情中和诺伦一同行动，试图阻止枯萎之心逃离但失败了。</w:t>
      </w:r>
    </w:p>
    <w:p w14:paraId="17E9B97D" w14:textId="031DC5AA" w:rsidR="00273DFA" w:rsidRDefault="00273DFA" w:rsidP="006854BE">
      <w:pPr>
        <w:ind w:firstLineChars="200" w:firstLine="420"/>
        <w:rPr>
          <w:rFonts w:ascii="微软雅黑" w:eastAsia="微软雅黑" w:hAnsi="微软雅黑"/>
          <w:szCs w:val="21"/>
        </w:rPr>
      </w:pPr>
    </w:p>
    <w:p w14:paraId="607C243E" w14:textId="45EDFB61" w:rsidR="00273DFA" w:rsidRDefault="00273DFA" w:rsidP="006854BE">
      <w:pPr>
        <w:ind w:firstLineChars="200" w:firstLine="420"/>
        <w:rPr>
          <w:rFonts w:ascii="微软雅黑" w:eastAsia="微软雅黑" w:hAnsi="微软雅黑"/>
          <w:szCs w:val="21"/>
        </w:rPr>
      </w:pPr>
    </w:p>
    <w:p w14:paraId="77E8356D" w14:textId="0B2668BA" w:rsidR="00273DFA" w:rsidRDefault="00273DFA" w:rsidP="006854BE">
      <w:pPr>
        <w:ind w:firstLineChars="200" w:firstLine="420"/>
        <w:rPr>
          <w:rFonts w:ascii="微软雅黑" w:eastAsia="微软雅黑" w:hAnsi="微软雅黑"/>
          <w:szCs w:val="21"/>
        </w:rPr>
      </w:pPr>
    </w:p>
    <w:p w14:paraId="13B818B0" w14:textId="221A6EF0" w:rsidR="00273DFA" w:rsidRDefault="00273DFA" w:rsidP="00273DFA">
      <w:pPr>
        <w:pStyle w:val="3"/>
      </w:pPr>
      <w:bookmarkStart w:id="18" w:name="_Toc103933556"/>
      <w:r>
        <w:rPr>
          <w:noProof/>
        </w:rPr>
        <w:drawing>
          <wp:anchor distT="0" distB="0" distL="114300" distR="114300" simplePos="0" relativeHeight="251681792" behindDoc="0" locked="0" layoutInCell="1" allowOverlap="1" wp14:anchorId="2EFB2606" wp14:editId="4748D9C5">
            <wp:simplePos x="0" y="0"/>
            <wp:positionH relativeFrom="column">
              <wp:posOffset>-95250</wp:posOffset>
            </wp:positionH>
            <wp:positionV relativeFrom="paragraph">
              <wp:posOffset>399415</wp:posOffset>
            </wp:positionV>
            <wp:extent cx="2658110" cy="3448050"/>
            <wp:effectExtent l="0" t="0" r="889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58110" cy="34480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命运之爪——拉芬</w:t>
      </w:r>
      <w:bookmarkEnd w:id="18"/>
    </w:p>
    <w:p w14:paraId="15743D02" w14:textId="18D0ECD5" w:rsidR="00273DFA" w:rsidRDefault="00273DFA" w:rsidP="006854BE">
      <w:pPr>
        <w:ind w:firstLineChars="200" w:firstLine="420"/>
        <w:rPr>
          <w:rFonts w:ascii="微软雅黑" w:eastAsia="微软雅黑" w:hAnsi="微软雅黑"/>
          <w:szCs w:val="21"/>
        </w:rPr>
      </w:pPr>
    </w:p>
    <w:p w14:paraId="7224D3AD" w14:textId="341886B6" w:rsidR="00273DFA" w:rsidRDefault="00273DFA" w:rsidP="00273DFA">
      <w:pPr>
        <w:ind w:firstLineChars="200" w:firstLine="420"/>
      </w:pPr>
      <w:r w:rsidRPr="00273DFA">
        <w:rPr>
          <w:rFonts w:hint="eastAsia"/>
        </w:rPr>
        <w:t>来自西方小岛弗摩尔</w:t>
      </w:r>
      <w:r w:rsidRPr="00273DFA">
        <w:t xml:space="preserve"> ,</w:t>
      </w:r>
      <w:r w:rsidRPr="00273DFA">
        <w:t>继承了六神官中司掌</w:t>
      </w:r>
      <w:r w:rsidRPr="00273DFA">
        <w:t>“</w:t>
      </w:r>
      <w:r w:rsidRPr="00273DFA">
        <w:t>爪</w:t>
      </w:r>
      <w:r w:rsidRPr="00273DFA">
        <w:t>”</w:t>
      </w:r>
      <w:r w:rsidRPr="00273DFA">
        <w:t>的哈梅林的血脉。</w:t>
      </w:r>
      <w:r w:rsidRPr="00273DFA">
        <w:rPr>
          <w:rFonts w:hint="eastAsia"/>
        </w:rPr>
        <w:t>人们更多是因为她的混血外貌而畏惧她。哈梅</w:t>
      </w:r>
      <w:r>
        <w:rPr>
          <w:rFonts w:hint="eastAsia"/>
        </w:rPr>
        <w:t>林一族的血脉中掺入了狼族之血，但是大多数族人都保持了人类的外貌</w:t>
      </w:r>
      <w:r w:rsidRPr="00273DFA">
        <w:rPr>
          <w:rFonts w:hint="eastAsia"/>
        </w:rPr>
        <w:t>。</w:t>
      </w:r>
    </w:p>
    <w:p w14:paraId="1AD67219" w14:textId="0E504F9E" w:rsidR="00273DFA" w:rsidRPr="00FB7251" w:rsidRDefault="00273DFA" w:rsidP="006854BE">
      <w:pPr>
        <w:ind w:firstLineChars="200" w:firstLine="420"/>
      </w:pPr>
      <w:r w:rsidRPr="00FB7251">
        <w:rPr>
          <w:rFonts w:hint="eastAsia"/>
        </w:rPr>
        <w:t>在周年庆活动剧情中</w:t>
      </w:r>
      <w:r w:rsidR="005D0564">
        <w:rPr>
          <w:rFonts w:hint="eastAsia"/>
        </w:rPr>
        <w:t>，用言行</w:t>
      </w:r>
      <w:r w:rsidR="00FB7251" w:rsidRPr="00FB7251">
        <w:rPr>
          <w:rFonts w:hint="eastAsia"/>
        </w:rPr>
        <w:t>刺激费吉亚</w:t>
      </w:r>
      <w:r w:rsidR="005D0564">
        <w:rPr>
          <w:rFonts w:hint="eastAsia"/>
        </w:rPr>
        <w:t>并使其</w:t>
      </w:r>
      <w:r w:rsidR="00FB7251">
        <w:rPr>
          <w:rFonts w:hint="eastAsia"/>
        </w:rPr>
        <w:t>重新</w:t>
      </w:r>
      <w:r w:rsidR="00FB7251" w:rsidRPr="00FB7251">
        <w:rPr>
          <w:rFonts w:hint="eastAsia"/>
        </w:rPr>
        <w:t>振作起来，最后留在哨戒营帮助人们抵抗魔物攻击。</w:t>
      </w:r>
    </w:p>
    <w:p w14:paraId="4BE2F6E1" w14:textId="4ACEC841" w:rsidR="00273DFA" w:rsidRDefault="00273DFA" w:rsidP="006854BE">
      <w:pPr>
        <w:ind w:firstLineChars="200" w:firstLine="420"/>
        <w:rPr>
          <w:rFonts w:ascii="微软雅黑" w:eastAsia="微软雅黑" w:hAnsi="微软雅黑"/>
          <w:szCs w:val="21"/>
        </w:rPr>
      </w:pPr>
    </w:p>
    <w:p w14:paraId="79E5527B" w14:textId="0EE0DE69" w:rsidR="00273DFA" w:rsidRDefault="00273DFA" w:rsidP="006854BE">
      <w:pPr>
        <w:ind w:firstLineChars="200" w:firstLine="420"/>
        <w:rPr>
          <w:rFonts w:ascii="微软雅黑" w:eastAsia="微软雅黑" w:hAnsi="微软雅黑"/>
          <w:szCs w:val="21"/>
        </w:rPr>
      </w:pPr>
    </w:p>
    <w:p w14:paraId="63C129C6" w14:textId="3D8BE327" w:rsidR="00273DFA" w:rsidRDefault="00273DFA" w:rsidP="006854BE">
      <w:pPr>
        <w:ind w:firstLineChars="200" w:firstLine="420"/>
        <w:rPr>
          <w:rFonts w:ascii="微软雅黑" w:eastAsia="微软雅黑" w:hAnsi="微软雅黑"/>
          <w:szCs w:val="21"/>
        </w:rPr>
      </w:pPr>
    </w:p>
    <w:p w14:paraId="3A961500" w14:textId="14C278A7" w:rsidR="00273DFA" w:rsidRDefault="00273DFA" w:rsidP="006854BE">
      <w:pPr>
        <w:ind w:firstLineChars="200" w:firstLine="420"/>
        <w:rPr>
          <w:rFonts w:ascii="微软雅黑" w:eastAsia="微软雅黑" w:hAnsi="微软雅黑"/>
          <w:szCs w:val="21"/>
        </w:rPr>
      </w:pPr>
    </w:p>
    <w:p w14:paraId="039B4E2D" w14:textId="731C9F79" w:rsidR="00273DFA" w:rsidRDefault="00273DFA" w:rsidP="006854BE">
      <w:pPr>
        <w:ind w:firstLineChars="200" w:firstLine="420"/>
        <w:rPr>
          <w:rFonts w:ascii="微软雅黑" w:eastAsia="微软雅黑" w:hAnsi="微软雅黑"/>
          <w:szCs w:val="21"/>
        </w:rPr>
      </w:pPr>
    </w:p>
    <w:p w14:paraId="2C1EDABF" w14:textId="5F88590C" w:rsidR="00273DFA" w:rsidRDefault="00273DFA" w:rsidP="006854BE">
      <w:pPr>
        <w:ind w:firstLineChars="200" w:firstLine="420"/>
        <w:rPr>
          <w:rFonts w:ascii="微软雅黑" w:eastAsia="微软雅黑" w:hAnsi="微软雅黑"/>
          <w:szCs w:val="21"/>
        </w:rPr>
      </w:pPr>
    </w:p>
    <w:p w14:paraId="0CCD0DB6" w14:textId="2DB5FC79" w:rsidR="00273DFA" w:rsidRDefault="00273DFA" w:rsidP="006854BE">
      <w:pPr>
        <w:ind w:firstLineChars="200" w:firstLine="420"/>
        <w:rPr>
          <w:rFonts w:ascii="微软雅黑" w:eastAsia="微软雅黑" w:hAnsi="微软雅黑"/>
          <w:szCs w:val="21"/>
        </w:rPr>
      </w:pPr>
    </w:p>
    <w:p w14:paraId="39A3694D" w14:textId="09F5E1ED" w:rsidR="00273DFA" w:rsidRDefault="00273DFA" w:rsidP="006854BE">
      <w:pPr>
        <w:ind w:firstLineChars="200" w:firstLine="420"/>
        <w:rPr>
          <w:rFonts w:ascii="微软雅黑" w:eastAsia="微软雅黑" w:hAnsi="微软雅黑"/>
          <w:szCs w:val="21"/>
        </w:rPr>
      </w:pPr>
    </w:p>
    <w:p w14:paraId="7CE83E22" w14:textId="29CFF2C8" w:rsidR="00FB7251" w:rsidRDefault="00FB7251" w:rsidP="00FB7251">
      <w:pPr>
        <w:pStyle w:val="3"/>
      </w:pPr>
      <w:bookmarkStart w:id="19" w:name="_Toc103933557"/>
      <w:r w:rsidRPr="00FB7251">
        <w:rPr>
          <w:rFonts w:hint="eastAsia"/>
        </w:rPr>
        <w:lastRenderedPageBreak/>
        <w:t>娇小治愈使</w:t>
      </w:r>
      <w:r>
        <w:rPr>
          <w:rFonts w:hint="eastAsia"/>
        </w:rPr>
        <w:t>——尤妲娅</w:t>
      </w:r>
      <w:bookmarkEnd w:id="19"/>
    </w:p>
    <w:p w14:paraId="38E8EBCF" w14:textId="7CC971C9" w:rsidR="00FB7251" w:rsidRPr="00FB7251" w:rsidRDefault="00B57C11" w:rsidP="006854BE">
      <w:pPr>
        <w:ind w:firstLineChars="200" w:firstLine="420"/>
      </w:pPr>
      <w:r>
        <w:rPr>
          <w:noProof/>
        </w:rPr>
        <w:drawing>
          <wp:anchor distT="0" distB="0" distL="114300" distR="114300" simplePos="0" relativeHeight="251682816" behindDoc="0" locked="0" layoutInCell="1" allowOverlap="1" wp14:anchorId="22010434" wp14:editId="34F60859">
            <wp:simplePos x="0" y="0"/>
            <wp:positionH relativeFrom="margin">
              <wp:align>left</wp:align>
            </wp:positionH>
            <wp:positionV relativeFrom="paragraph">
              <wp:posOffset>7565</wp:posOffset>
            </wp:positionV>
            <wp:extent cx="2715895" cy="3114675"/>
            <wp:effectExtent l="0" t="0" r="8255" b="952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5895" cy="3114675"/>
                    </a:xfrm>
                    <a:prstGeom prst="rect">
                      <a:avLst/>
                    </a:prstGeom>
                  </pic:spPr>
                </pic:pic>
              </a:graphicData>
            </a:graphic>
            <wp14:sizeRelH relativeFrom="margin">
              <wp14:pctWidth>0</wp14:pctWidth>
            </wp14:sizeRelH>
            <wp14:sizeRelV relativeFrom="margin">
              <wp14:pctHeight>0</wp14:pctHeight>
            </wp14:sizeRelV>
          </wp:anchor>
        </w:drawing>
      </w:r>
      <w:r w:rsidR="00FB7251" w:rsidRPr="00FB7251">
        <w:rPr>
          <w:rFonts w:hint="eastAsia"/>
        </w:rPr>
        <w:t>来自西方小岛弗摩尔，继承了六神官中司掌“指”的夏姆家族的血脉。不同于其他神官家族，夏姆家族放弃追求更强的力量，他们希望用指尖的治愈之术，缓解人民的痛苦。</w:t>
      </w:r>
    </w:p>
    <w:p w14:paraId="0CDBEF09" w14:textId="4FD98624" w:rsidR="00FB7251" w:rsidRDefault="00FB7251" w:rsidP="006854BE">
      <w:pPr>
        <w:ind w:firstLineChars="200" w:firstLine="420"/>
      </w:pPr>
      <w:r w:rsidRPr="00FB7251">
        <w:rPr>
          <w:rFonts w:hint="eastAsia"/>
        </w:rPr>
        <w:t>生性善良的尤妲娅从不和别人发生冲突，但也不和其他人过多交流。</w:t>
      </w:r>
      <w:r w:rsidRPr="00FB7251">
        <w:t>她的朋友就</w:t>
      </w:r>
      <w:r w:rsidRPr="00FB7251">
        <w:rPr>
          <w:rFonts w:hint="eastAsia"/>
        </w:rPr>
        <w:t>只有由依和未来姐妹，</w:t>
      </w:r>
      <w:r w:rsidRPr="00FB7251">
        <w:t>她希望打扮得和</w:t>
      </w:r>
      <w:r w:rsidRPr="00FB7251">
        <w:rPr>
          <w:rFonts w:hint="eastAsia"/>
        </w:rPr>
        <w:t>她们</w:t>
      </w:r>
      <w:r w:rsidRPr="00FB7251">
        <w:t>一样可爱。</w:t>
      </w:r>
    </w:p>
    <w:p w14:paraId="1AC4C99A" w14:textId="72B301B5" w:rsidR="00FB7251" w:rsidRPr="00FB7251" w:rsidRDefault="00FB7251" w:rsidP="006854BE">
      <w:pPr>
        <w:ind w:firstLineChars="200" w:firstLine="420"/>
      </w:pPr>
      <w:r>
        <w:rPr>
          <w:rFonts w:hint="eastAsia"/>
        </w:rPr>
        <w:t>在周年庆活动剧情中，无私地帮助难民，却被愤怒地难民围住，最终费吉亚和主角出现解围，最后得到大家的</w:t>
      </w:r>
      <w:r w:rsidR="0002579C">
        <w:rPr>
          <w:rFonts w:hint="eastAsia"/>
        </w:rPr>
        <w:t>肯定和赞赏</w:t>
      </w:r>
      <w:commentRangeStart w:id="20"/>
      <w:commentRangeStart w:id="21"/>
      <w:commentRangeEnd w:id="20"/>
      <w:commentRangeEnd w:id="21"/>
      <w:r>
        <w:rPr>
          <w:rFonts w:hint="eastAsia"/>
        </w:rPr>
        <w:t>。</w:t>
      </w:r>
    </w:p>
    <w:p w14:paraId="311A984E" w14:textId="647CB345" w:rsidR="00FB7251" w:rsidRDefault="00FB7251" w:rsidP="006854BE">
      <w:pPr>
        <w:ind w:firstLineChars="200" w:firstLine="420"/>
        <w:rPr>
          <w:rFonts w:ascii="微软雅黑" w:eastAsia="微软雅黑" w:hAnsi="微软雅黑"/>
          <w:szCs w:val="21"/>
        </w:rPr>
      </w:pPr>
    </w:p>
    <w:p w14:paraId="1DCA8A1A" w14:textId="5C872544" w:rsidR="00FB7251" w:rsidRDefault="00FB7251" w:rsidP="006854BE">
      <w:pPr>
        <w:ind w:firstLineChars="200" w:firstLine="420"/>
        <w:rPr>
          <w:rFonts w:ascii="微软雅黑" w:eastAsia="微软雅黑" w:hAnsi="微软雅黑"/>
          <w:szCs w:val="21"/>
        </w:rPr>
      </w:pPr>
    </w:p>
    <w:p w14:paraId="0E7B2BD3" w14:textId="509E4443" w:rsidR="00FB7251" w:rsidRDefault="00FB7251" w:rsidP="00FB7251">
      <w:pPr>
        <w:pStyle w:val="3"/>
      </w:pPr>
      <w:bookmarkStart w:id="22" w:name="_Toc103933558"/>
      <w:r w:rsidRPr="00FB7251">
        <w:rPr>
          <w:rFonts w:hint="eastAsia"/>
        </w:rPr>
        <w:t>狂气赤瞳</w:t>
      </w:r>
      <w:r>
        <w:rPr>
          <w:rFonts w:hint="eastAsia"/>
        </w:rPr>
        <w:t>——</w:t>
      </w:r>
      <w:r w:rsidRPr="00FB7251">
        <w:rPr>
          <w:rFonts w:hint="eastAsia"/>
        </w:rPr>
        <w:t>卡丝庇妲</w:t>
      </w:r>
      <w:bookmarkEnd w:id="22"/>
    </w:p>
    <w:p w14:paraId="25665EB5" w14:textId="62ADAA4F" w:rsidR="00FB7251" w:rsidRPr="00FB7251" w:rsidRDefault="00DE693F" w:rsidP="006854BE">
      <w:pPr>
        <w:ind w:firstLineChars="200" w:firstLine="420"/>
        <w:rPr>
          <w:rFonts w:ascii="微软雅黑" w:eastAsia="微软雅黑" w:hAnsi="微软雅黑"/>
          <w:szCs w:val="21"/>
        </w:rPr>
      </w:pPr>
      <w:r>
        <w:rPr>
          <w:noProof/>
        </w:rPr>
        <w:drawing>
          <wp:anchor distT="0" distB="0" distL="114300" distR="114300" simplePos="0" relativeHeight="251683840" behindDoc="0" locked="0" layoutInCell="1" allowOverlap="1" wp14:anchorId="46BCD882" wp14:editId="7EE58589">
            <wp:simplePos x="0" y="0"/>
            <wp:positionH relativeFrom="column">
              <wp:posOffset>-180975</wp:posOffset>
            </wp:positionH>
            <wp:positionV relativeFrom="paragraph">
              <wp:posOffset>87630</wp:posOffset>
            </wp:positionV>
            <wp:extent cx="2350770" cy="320040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50770" cy="3200400"/>
                    </a:xfrm>
                    <a:prstGeom prst="rect">
                      <a:avLst/>
                    </a:prstGeom>
                  </pic:spPr>
                </pic:pic>
              </a:graphicData>
            </a:graphic>
            <wp14:sizeRelH relativeFrom="margin">
              <wp14:pctWidth>0</wp14:pctWidth>
            </wp14:sizeRelH>
            <wp14:sizeRelV relativeFrom="margin">
              <wp14:pctHeight>0</wp14:pctHeight>
            </wp14:sizeRelV>
          </wp:anchor>
        </w:drawing>
      </w:r>
    </w:p>
    <w:p w14:paraId="1D3E49F6" w14:textId="77777777" w:rsidR="00DE693F" w:rsidRPr="00DE693F" w:rsidRDefault="00DE693F" w:rsidP="00DE693F">
      <w:pPr>
        <w:ind w:firstLineChars="200" w:firstLine="420"/>
      </w:pPr>
      <w:r w:rsidRPr="00DE693F">
        <w:t>来自西方小岛弗摩尔的少女，看上去有点</w:t>
      </w:r>
      <w:r w:rsidRPr="00DE693F">
        <w:rPr>
          <w:rFonts w:hint="eastAsia"/>
        </w:rPr>
        <w:t>怯生</w:t>
      </w:r>
      <w:r w:rsidRPr="00DE693F">
        <w:t>，不愿意正视其他人，实际上是狂气魔眼的继承者。</w:t>
      </w:r>
      <w:r w:rsidRPr="00DE693F">
        <w:rPr>
          <w:rFonts w:hint="eastAsia"/>
        </w:rPr>
        <w:t>在弗摩尔，地位最高的为六位神官，分别来自六个不同的家族，继承了这些家族血脉的人，都会继承一些不可思议的能力。</w:t>
      </w:r>
    </w:p>
    <w:p w14:paraId="2FB23433" w14:textId="47AEC09B" w:rsidR="00FB7251" w:rsidRDefault="00DE693F" w:rsidP="00DE693F">
      <w:pPr>
        <w:ind w:firstLineChars="200" w:firstLine="420"/>
      </w:pPr>
      <w:r w:rsidRPr="00DE693F">
        <w:rPr>
          <w:rFonts w:hint="eastAsia"/>
        </w:rPr>
        <w:t>司掌“目”的神官卡丝庇妲，继承了塔修斯家族最珍贵的血脉——狂气魔眼。</w:t>
      </w:r>
    </w:p>
    <w:p w14:paraId="161FCBFC" w14:textId="4DDBC96F" w:rsidR="00DE693F" w:rsidRPr="00DE693F" w:rsidRDefault="00DE693F" w:rsidP="00DE693F">
      <w:pPr>
        <w:ind w:firstLineChars="200" w:firstLine="420"/>
      </w:pPr>
      <w:r>
        <w:rPr>
          <w:rFonts w:hint="eastAsia"/>
        </w:rPr>
        <w:t>在周年庆活动剧情中，指引费吉亚前往守护者埃舍雷所在地。</w:t>
      </w:r>
    </w:p>
    <w:p w14:paraId="68AED402" w14:textId="2D24D2BB" w:rsidR="00FB7251" w:rsidRDefault="00FB7251" w:rsidP="006854BE">
      <w:pPr>
        <w:ind w:firstLineChars="200" w:firstLine="420"/>
        <w:rPr>
          <w:rFonts w:ascii="微软雅黑" w:eastAsia="微软雅黑" w:hAnsi="微软雅黑"/>
          <w:szCs w:val="21"/>
        </w:rPr>
      </w:pPr>
    </w:p>
    <w:p w14:paraId="78B51C35" w14:textId="1D1695AA" w:rsidR="00FB7251" w:rsidRDefault="00FB7251" w:rsidP="006854BE">
      <w:pPr>
        <w:ind w:firstLineChars="200" w:firstLine="420"/>
        <w:rPr>
          <w:rFonts w:ascii="微软雅黑" w:eastAsia="微软雅黑" w:hAnsi="微软雅黑"/>
          <w:szCs w:val="21"/>
        </w:rPr>
      </w:pPr>
    </w:p>
    <w:p w14:paraId="06785A4D" w14:textId="79488F23" w:rsidR="00FB7251" w:rsidRDefault="00FB7251" w:rsidP="006854BE">
      <w:pPr>
        <w:ind w:firstLineChars="200" w:firstLine="420"/>
        <w:rPr>
          <w:rFonts w:ascii="微软雅黑" w:eastAsia="微软雅黑" w:hAnsi="微软雅黑"/>
          <w:szCs w:val="21"/>
        </w:rPr>
      </w:pPr>
    </w:p>
    <w:p w14:paraId="6FA83DC1" w14:textId="34ACD3E3" w:rsidR="00FB7251" w:rsidRDefault="00FB7251" w:rsidP="006854BE">
      <w:pPr>
        <w:ind w:firstLineChars="200" w:firstLine="420"/>
        <w:rPr>
          <w:rFonts w:ascii="微软雅黑" w:eastAsia="微软雅黑" w:hAnsi="微软雅黑"/>
          <w:szCs w:val="21"/>
        </w:rPr>
      </w:pPr>
    </w:p>
    <w:p w14:paraId="65497232" w14:textId="4C23A18B" w:rsidR="00FB7251" w:rsidRDefault="00FB7251" w:rsidP="006854BE">
      <w:pPr>
        <w:ind w:firstLineChars="200" w:firstLine="420"/>
        <w:rPr>
          <w:rFonts w:ascii="微软雅黑" w:eastAsia="微软雅黑" w:hAnsi="微软雅黑"/>
          <w:szCs w:val="21"/>
        </w:rPr>
      </w:pPr>
    </w:p>
    <w:p w14:paraId="0DF927E4" w14:textId="3DBD597E" w:rsidR="00FB7251" w:rsidRDefault="00FB7251" w:rsidP="006854BE">
      <w:pPr>
        <w:ind w:firstLineChars="200" w:firstLine="420"/>
        <w:rPr>
          <w:rFonts w:ascii="微软雅黑" w:eastAsia="微软雅黑" w:hAnsi="微软雅黑"/>
          <w:szCs w:val="21"/>
        </w:rPr>
      </w:pPr>
    </w:p>
    <w:p w14:paraId="1393F3C3" w14:textId="1E031CD3" w:rsidR="003654A7" w:rsidRDefault="00754B5E" w:rsidP="003654A7">
      <w:pPr>
        <w:pStyle w:val="1"/>
        <w:pBdr>
          <w:bottom w:val="single" w:sz="4" w:space="1" w:color="auto"/>
        </w:pBdr>
        <w:jc w:val="both"/>
        <w:rPr>
          <w:rFonts w:ascii="微软雅黑" w:eastAsia="微软雅黑" w:hAnsi="微软雅黑"/>
        </w:rPr>
      </w:pPr>
      <w:bookmarkStart w:id="23" w:name="_Toc103933559"/>
      <w:r w:rsidRPr="00844B31">
        <w:rPr>
          <w:rFonts w:ascii="微软雅黑" w:eastAsia="微软雅黑" w:hAnsi="微软雅黑" w:hint="eastAsia"/>
        </w:rPr>
        <w:lastRenderedPageBreak/>
        <w:t>详细设计</w:t>
      </w:r>
      <w:bookmarkEnd w:id="23"/>
    </w:p>
    <w:p w14:paraId="7E89528B" w14:textId="343DF69C" w:rsidR="000F1D07" w:rsidRPr="000F1D07" w:rsidRDefault="000F1D07" w:rsidP="000F1D07">
      <w:pPr>
        <w:pStyle w:val="2"/>
        <w:rPr>
          <w:rFonts w:ascii="微软雅黑" w:eastAsia="微软雅黑" w:hAnsi="微软雅黑"/>
        </w:rPr>
      </w:pPr>
      <w:bookmarkStart w:id="24" w:name="_Toc103933560"/>
      <w:r>
        <w:rPr>
          <w:rFonts w:ascii="微软雅黑" w:eastAsia="微软雅黑" w:hAnsi="微软雅黑" w:hint="eastAsia"/>
        </w:rPr>
        <w:t>序章（主城</w:t>
      </w:r>
      <w:r w:rsidR="001177B9">
        <w:rPr>
          <w:rFonts w:ascii="微软雅黑" w:eastAsia="微软雅黑" w:hAnsi="微软雅黑" w:hint="eastAsia"/>
        </w:rPr>
        <w:t>对话</w:t>
      </w:r>
      <w:r>
        <w:rPr>
          <w:rFonts w:ascii="微软雅黑" w:eastAsia="微软雅黑" w:hAnsi="微软雅黑" w:hint="eastAsia"/>
        </w:rPr>
        <w:t>）</w:t>
      </w:r>
      <w:bookmarkEnd w:id="24"/>
    </w:p>
    <w:p w14:paraId="6FE34001" w14:textId="564B86B8" w:rsidR="000F1D07" w:rsidRDefault="00E86A39" w:rsidP="00E86A39">
      <w:pPr>
        <w:ind w:firstLineChars="200" w:firstLine="420"/>
        <w:rPr>
          <w:rFonts w:ascii="微软雅黑" w:eastAsia="微软雅黑" w:hAnsi="微软雅黑"/>
          <w:szCs w:val="21"/>
        </w:rPr>
      </w:pPr>
      <w:r>
        <w:rPr>
          <w:rFonts w:ascii="微软雅黑" w:eastAsia="微软雅黑" w:hAnsi="微软雅黑" w:hint="eastAsia"/>
          <w:szCs w:val="21"/>
        </w:rPr>
        <w:t>旁白：</w:t>
      </w:r>
      <w:r w:rsidR="001E4434">
        <w:rPr>
          <w:rFonts w:ascii="微软雅黑" w:eastAsia="微软雅黑" w:hAnsi="微软雅黑" w:hint="eastAsia"/>
          <w:szCs w:val="21"/>
        </w:rPr>
        <w:t>不知不觉，已经过去</w:t>
      </w:r>
      <w:commentRangeStart w:id="25"/>
      <w:commentRangeStart w:id="26"/>
      <w:commentRangeEnd w:id="25"/>
      <w:commentRangeEnd w:id="26"/>
      <w:r w:rsidR="001E4434">
        <w:rPr>
          <w:rFonts w:ascii="微软雅黑" w:eastAsia="微软雅黑" w:hAnsi="微软雅黑" w:hint="eastAsia"/>
          <w:szCs w:val="21"/>
        </w:rPr>
        <w:t>一年的时光。</w:t>
      </w:r>
      <w:r w:rsidR="000F1D07">
        <w:rPr>
          <w:rFonts w:ascii="微软雅黑" w:eastAsia="微软雅黑" w:hAnsi="微软雅黑" w:hint="eastAsia"/>
          <w:szCs w:val="21"/>
        </w:rPr>
        <w:t>为了庆祝</w:t>
      </w:r>
      <w:r w:rsidR="00B57C11">
        <w:rPr>
          <w:rFonts w:ascii="微软雅黑" w:eastAsia="微软雅黑" w:hAnsi="微软雅黑" w:hint="eastAsia"/>
          <w:szCs w:val="21"/>
        </w:rPr>
        <w:t>魔女</w:t>
      </w:r>
      <w:r w:rsidR="000F1D07">
        <w:rPr>
          <w:rFonts w:ascii="微软雅黑" w:eastAsia="微软雅黑" w:hAnsi="微软雅黑" w:hint="eastAsia"/>
          <w:szCs w:val="21"/>
        </w:rPr>
        <w:t>苏醒一周年这个</w:t>
      </w:r>
      <w:r w:rsidR="00BC4FE2">
        <w:rPr>
          <w:rFonts w:ascii="微软雅黑" w:eastAsia="微软雅黑" w:hAnsi="微软雅黑" w:hint="eastAsia"/>
          <w:szCs w:val="21"/>
        </w:rPr>
        <w:t>重要</w:t>
      </w:r>
      <w:r w:rsidR="000F1D07">
        <w:rPr>
          <w:rFonts w:ascii="微软雅黑" w:eastAsia="微软雅黑" w:hAnsi="微软雅黑" w:hint="eastAsia"/>
          <w:szCs w:val="21"/>
        </w:rPr>
        <w:t>的</w:t>
      </w:r>
      <w:r w:rsidR="00B57C11">
        <w:rPr>
          <w:rFonts w:ascii="微软雅黑" w:eastAsia="微软雅黑" w:hAnsi="微软雅黑" w:hint="eastAsia"/>
          <w:szCs w:val="21"/>
        </w:rPr>
        <w:t>日子</w:t>
      </w:r>
      <w:r w:rsidR="000F1D07">
        <w:rPr>
          <w:rFonts w:ascii="微软雅黑" w:eastAsia="微软雅黑" w:hAnsi="微软雅黑" w:hint="eastAsia"/>
          <w:szCs w:val="21"/>
        </w:rPr>
        <w:t>，费吉亚带着礼物来到了时之塔</w:t>
      </w:r>
      <w:r w:rsidR="001E4434">
        <w:rPr>
          <w:rFonts w:ascii="微软雅黑" w:eastAsia="微软雅黑" w:hAnsi="微软雅黑" w:hint="eastAsia"/>
          <w:szCs w:val="21"/>
        </w:rPr>
        <w:t>。</w:t>
      </w:r>
    </w:p>
    <w:p w14:paraId="116098D1" w14:textId="2CD9DB7E" w:rsidR="001E4434" w:rsidRDefault="001E4434" w:rsidP="000F1D07">
      <w:pPr>
        <w:ind w:firstLineChars="200" w:firstLine="420"/>
        <w:rPr>
          <w:rFonts w:ascii="微软雅黑" w:eastAsia="微软雅黑" w:hAnsi="微软雅黑"/>
          <w:szCs w:val="21"/>
        </w:rPr>
      </w:pPr>
      <w:r>
        <w:rPr>
          <w:rFonts w:ascii="微软雅黑" w:eastAsia="微软雅黑" w:hAnsi="微软雅黑" w:hint="eastAsia"/>
          <w:szCs w:val="21"/>
        </w:rPr>
        <w:t>费吉亚：</w:t>
      </w:r>
      <w:r w:rsidR="004E510C">
        <w:rPr>
          <w:rFonts w:ascii="微软雅黑" w:eastAsia="微软雅黑" w:hAnsi="微软雅黑" w:hint="eastAsia"/>
          <w:szCs w:val="21"/>
        </w:rPr>
        <w:t>为了庆祝你苏醒一周年，</w:t>
      </w:r>
      <w:commentRangeStart w:id="27"/>
      <w:commentRangeEnd w:id="27"/>
      <w:r>
        <w:rPr>
          <w:rFonts w:ascii="微软雅黑" w:eastAsia="微软雅黑" w:hAnsi="微软雅黑" w:hint="eastAsia"/>
          <w:szCs w:val="21"/>
        </w:rPr>
        <w:t>我给你带来了礼物，呱呱。</w:t>
      </w:r>
    </w:p>
    <w:p w14:paraId="192818B6" w14:textId="4C200F21" w:rsidR="001E4434" w:rsidRPr="00695B56" w:rsidRDefault="00687A4F" w:rsidP="000F1D07">
      <w:pPr>
        <w:ind w:firstLineChars="200" w:firstLine="420"/>
        <w:rPr>
          <w:rFonts w:ascii="微软雅黑" w:eastAsia="微软雅黑" w:hAnsi="微软雅黑"/>
          <w:b/>
          <w:color w:val="FF0000"/>
          <w:szCs w:val="21"/>
        </w:rPr>
      </w:pPr>
      <w:r w:rsidRPr="00695B56">
        <w:rPr>
          <w:rFonts w:ascii="微软雅黑" w:eastAsia="微软雅黑" w:hAnsi="微软雅黑" w:hint="eastAsia"/>
          <w:b/>
          <w:color w:val="FF0000"/>
          <w:szCs w:val="21"/>
        </w:rPr>
        <w:t>选项</w:t>
      </w:r>
      <w:r w:rsidR="001E4434" w:rsidRPr="00695B56">
        <w:rPr>
          <w:rFonts w:ascii="微软雅黑" w:eastAsia="微软雅黑" w:hAnsi="微软雅黑" w:hint="eastAsia"/>
          <w:b/>
          <w:color w:val="FF0000"/>
          <w:szCs w:val="21"/>
        </w:rPr>
        <w:t>：谢谢</w:t>
      </w:r>
    </w:p>
    <w:p w14:paraId="13FD3966" w14:textId="546F5A2B" w:rsidR="00276F86" w:rsidRDefault="00276F86" w:rsidP="000F1D07">
      <w:pPr>
        <w:ind w:firstLineChars="200" w:firstLine="420"/>
        <w:rPr>
          <w:rFonts w:ascii="微软雅黑" w:eastAsia="微软雅黑" w:hAnsi="微软雅黑"/>
          <w:szCs w:val="21"/>
        </w:rPr>
      </w:pPr>
      <w:r>
        <w:rPr>
          <w:rFonts w:ascii="微软雅黑" w:eastAsia="微软雅黑" w:hAnsi="微软雅黑" w:hint="eastAsia"/>
          <w:szCs w:val="21"/>
        </w:rPr>
        <w:t>费吉亚：想起我们第一次见面，呱呱，就像在昨天一样，那时候</w:t>
      </w:r>
      <w:r w:rsidR="008E7D10">
        <w:rPr>
          <w:rFonts w:ascii="微软雅黑" w:eastAsia="微软雅黑" w:hAnsi="微软雅黑" w:hint="eastAsia"/>
          <w:szCs w:val="21"/>
        </w:rPr>
        <w:t>的</w:t>
      </w:r>
      <w:r>
        <w:rPr>
          <w:rFonts w:ascii="微软雅黑" w:eastAsia="微软雅黑" w:hAnsi="微软雅黑" w:hint="eastAsia"/>
          <w:szCs w:val="21"/>
        </w:rPr>
        <w:t>伊敏瑟伦……</w:t>
      </w:r>
    </w:p>
    <w:p w14:paraId="0A942488" w14:textId="23E0FB7B" w:rsidR="00276F86" w:rsidRDefault="00276F86" w:rsidP="000F1D07">
      <w:pPr>
        <w:ind w:firstLineChars="200" w:firstLine="420"/>
        <w:rPr>
          <w:rFonts w:ascii="微软雅黑" w:eastAsia="微软雅黑" w:hAnsi="微软雅黑"/>
          <w:szCs w:val="21"/>
        </w:rPr>
      </w:pPr>
      <w:r>
        <w:rPr>
          <w:rFonts w:ascii="微软雅黑" w:eastAsia="微软雅黑" w:hAnsi="微软雅黑" w:hint="eastAsia"/>
          <w:szCs w:val="21"/>
        </w:rPr>
        <w:t>费吉亚：</w:t>
      </w:r>
      <w:r w:rsidR="008E7D10">
        <w:rPr>
          <w:rFonts w:ascii="微软雅黑" w:eastAsia="微软雅黑" w:hAnsi="微软雅黑" w:hint="eastAsia"/>
          <w:szCs w:val="21"/>
        </w:rPr>
        <w:t>唉，</w:t>
      </w:r>
      <w:r>
        <w:rPr>
          <w:rFonts w:ascii="微软雅黑" w:eastAsia="微软雅黑" w:hAnsi="微软雅黑" w:hint="eastAsia"/>
          <w:szCs w:val="21"/>
        </w:rPr>
        <w:t>今天</w:t>
      </w:r>
      <w:r w:rsidR="008E7D10">
        <w:rPr>
          <w:rFonts w:ascii="微软雅黑" w:eastAsia="微软雅黑" w:hAnsi="微软雅黑" w:hint="eastAsia"/>
          <w:szCs w:val="21"/>
        </w:rPr>
        <w:t>是个高兴的日子，</w:t>
      </w:r>
      <w:r>
        <w:rPr>
          <w:rFonts w:ascii="微软雅黑" w:eastAsia="微软雅黑" w:hAnsi="微软雅黑" w:hint="eastAsia"/>
          <w:szCs w:val="21"/>
        </w:rPr>
        <w:t>就不说这个话题了。</w:t>
      </w:r>
    </w:p>
    <w:p w14:paraId="32EFC9F1" w14:textId="222B8136" w:rsidR="00276F86" w:rsidRDefault="00276F86" w:rsidP="000F1D07">
      <w:pPr>
        <w:ind w:firstLineChars="200" w:firstLine="420"/>
        <w:rPr>
          <w:rFonts w:ascii="微软雅黑" w:eastAsia="微软雅黑" w:hAnsi="微软雅黑"/>
          <w:szCs w:val="21"/>
        </w:rPr>
      </w:pPr>
      <w:r>
        <w:rPr>
          <w:rFonts w:ascii="微软雅黑" w:eastAsia="微软雅黑" w:hAnsi="微软雅黑" w:hint="eastAsia"/>
          <w:szCs w:val="21"/>
        </w:rPr>
        <w:t>艾琳娜：</w:t>
      </w:r>
      <w:r w:rsidR="009221E9">
        <w:rPr>
          <w:rFonts w:ascii="微软雅黑" w:eastAsia="微软雅黑" w:hAnsi="微软雅黑" w:hint="eastAsia"/>
          <w:szCs w:val="21"/>
        </w:rPr>
        <w:t>费吉亚</w:t>
      </w:r>
      <w:r>
        <w:rPr>
          <w:rFonts w:ascii="微软雅黑" w:eastAsia="微软雅黑" w:hAnsi="微软雅黑" w:hint="eastAsia"/>
          <w:szCs w:val="21"/>
        </w:rPr>
        <w:t>，你好。</w:t>
      </w:r>
    </w:p>
    <w:p w14:paraId="75115CED" w14:textId="71B0364A" w:rsidR="00276F86" w:rsidRDefault="00276F86" w:rsidP="000F1D07">
      <w:pPr>
        <w:ind w:firstLineChars="200" w:firstLine="420"/>
        <w:rPr>
          <w:rFonts w:ascii="微软雅黑" w:eastAsia="微软雅黑" w:hAnsi="微软雅黑"/>
          <w:szCs w:val="21"/>
        </w:rPr>
      </w:pPr>
      <w:r>
        <w:rPr>
          <w:rFonts w:ascii="微软雅黑" w:eastAsia="微软雅黑" w:hAnsi="微软雅黑" w:hint="eastAsia"/>
          <w:szCs w:val="21"/>
        </w:rPr>
        <w:t>费吉亚：你好啊，这么着急</w:t>
      </w:r>
      <w:r w:rsidR="00B57C11">
        <w:rPr>
          <w:rFonts w:ascii="微软雅黑" w:eastAsia="微软雅黑" w:hAnsi="微软雅黑" w:hint="eastAsia"/>
          <w:szCs w:val="21"/>
        </w:rPr>
        <w:t>，</w:t>
      </w:r>
      <w:r>
        <w:rPr>
          <w:rFonts w:ascii="微软雅黑" w:eastAsia="微软雅黑" w:hAnsi="微软雅黑" w:hint="eastAsia"/>
          <w:szCs w:val="21"/>
        </w:rPr>
        <w:t>是发生什么事情了吗？</w:t>
      </w:r>
    </w:p>
    <w:p w14:paraId="29D2B34E" w14:textId="1A8B9586" w:rsidR="00687A4F" w:rsidRDefault="00276F86" w:rsidP="00687A4F">
      <w:pPr>
        <w:ind w:firstLineChars="200" w:firstLine="420"/>
        <w:rPr>
          <w:rFonts w:ascii="微软雅黑" w:eastAsia="微软雅黑" w:hAnsi="微软雅黑"/>
          <w:szCs w:val="21"/>
        </w:rPr>
      </w:pPr>
      <w:r>
        <w:rPr>
          <w:rFonts w:ascii="微软雅黑" w:eastAsia="微软雅黑" w:hAnsi="微软雅黑" w:hint="eastAsia"/>
          <w:szCs w:val="21"/>
        </w:rPr>
        <w:t>艾琳娜：是这样的，时之音盒</w:t>
      </w:r>
      <w:r w:rsidR="008E7D10">
        <w:rPr>
          <w:rFonts w:ascii="微软雅黑" w:eastAsia="微软雅黑" w:hAnsi="微软雅黑" w:hint="eastAsia"/>
          <w:szCs w:val="21"/>
        </w:rPr>
        <w:t>刚刚</w:t>
      </w:r>
      <w:r>
        <w:rPr>
          <w:rFonts w:ascii="微软雅黑" w:eastAsia="微软雅黑" w:hAnsi="微软雅黑" w:hint="eastAsia"/>
          <w:szCs w:val="21"/>
        </w:rPr>
        <w:t>发生了不明律动。</w:t>
      </w:r>
    </w:p>
    <w:p w14:paraId="7D3AA42D" w14:textId="0F63DB2F" w:rsidR="00687A4F" w:rsidRPr="00695B56" w:rsidRDefault="00687A4F" w:rsidP="00687A4F">
      <w:pPr>
        <w:ind w:firstLineChars="200" w:firstLine="420"/>
        <w:rPr>
          <w:rFonts w:ascii="微软雅黑" w:eastAsia="微软雅黑" w:hAnsi="微软雅黑"/>
          <w:b/>
          <w:color w:val="FF0000"/>
          <w:szCs w:val="21"/>
        </w:rPr>
      </w:pPr>
      <w:r w:rsidRPr="00695B56">
        <w:rPr>
          <w:rFonts w:ascii="微软雅黑" w:eastAsia="微软雅黑" w:hAnsi="微软雅黑" w:hint="eastAsia"/>
          <w:b/>
          <w:color w:val="FF0000"/>
          <w:szCs w:val="21"/>
        </w:rPr>
        <w:t>选项：时之音盒？</w:t>
      </w:r>
      <w:commentRangeStart w:id="28"/>
      <w:commentRangeStart w:id="29"/>
      <w:commentRangeEnd w:id="28"/>
      <w:commentRangeEnd w:id="29"/>
    </w:p>
    <w:p w14:paraId="5D60E939" w14:textId="01EC2B52" w:rsidR="00276F86" w:rsidRDefault="00687A4F" w:rsidP="000F1D07">
      <w:pPr>
        <w:ind w:firstLineChars="200" w:firstLine="420"/>
        <w:rPr>
          <w:rFonts w:ascii="微软雅黑" w:eastAsia="微软雅黑" w:hAnsi="微软雅黑"/>
          <w:szCs w:val="21"/>
        </w:rPr>
      </w:pPr>
      <w:r>
        <w:rPr>
          <w:rFonts w:ascii="微软雅黑" w:eastAsia="微软雅黑" w:hAnsi="微软雅黑" w:hint="eastAsia"/>
          <w:szCs w:val="21"/>
        </w:rPr>
        <w:t>费吉亚</w:t>
      </w:r>
      <w:r w:rsidR="00276F86">
        <w:rPr>
          <w:rFonts w:ascii="微软雅黑" w:eastAsia="微软雅黑" w:hAnsi="微软雅黑" w:hint="eastAsia"/>
          <w:szCs w:val="21"/>
        </w:rPr>
        <w:t>：</w:t>
      </w:r>
      <w:r w:rsidR="004E510C">
        <w:rPr>
          <w:rFonts w:ascii="微软雅黑" w:eastAsia="微软雅黑" w:hAnsi="微软雅黑" w:hint="eastAsia"/>
          <w:szCs w:val="21"/>
        </w:rPr>
        <w:t>能给我看一下吗？</w:t>
      </w:r>
      <w:commentRangeStart w:id="30"/>
      <w:commentRangeEnd w:id="30"/>
    </w:p>
    <w:p w14:paraId="1C66BBA3" w14:textId="7877E265" w:rsidR="008E7D10" w:rsidRDefault="008E7D10" w:rsidP="000F1D07">
      <w:pPr>
        <w:ind w:firstLineChars="200" w:firstLine="420"/>
        <w:rPr>
          <w:rFonts w:ascii="微软雅黑" w:eastAsia="微软雅黑" w:hAnsi="微软雅黑"/>
          <w:szCs w:val="21"/>
        </w:rPr>
      </w:pPr>
      <w:r>
        <w:rPr>
          <w:rFonts w:ascii="微软雅黑" w:eastAsia="微软雅黑" w:hAnsi="微软雅黑" w:hint="eastAsia"/>
          <w:szCs w:val="21"/>
        </w:rPr>
        <w:t>费吉亚：……</w:t>
      </w:r>
      <w:r w:rsidR="004E510C">
        <w:rPr>
          <w:rFonts w:ascii="微软雅黑" w:eastAsia="微软雅黑" w:hAnsi="微软雅黑" w:hint="eastAsia"/>
          <w:szCs w:val="21"/>
        </w:rPr>
        <w:t>有一种奇怪的感觉。</w:t>
      </w:r>
    </w:p>
    <w:p w14:paraId="018E7BD4" w14:textId="49B333CF" w:rsidR="00276F86" w:rsidRDefault="00687A4F" w:rsidP="00276F86">
      <w:pPr>
        <w:ind w:firstLineChars="200" w:firstLine="420"/>
        <w:rPr>
          <w:rFonts w:ascii="微软雅黑" w:eastAsia="微软雅黑" w:hAnsi="微软雅黑"/>
          <w:szCs w:val="21"/>
        </w:rPr>
      </w:pPr>
      <w:r>
        <w:rPr>
          <w:rFonts w:ascii="微软雅黑" w:eastAsia="微软雅黑" w:hAnsi="微软雅黑" w:hint="eastAsia"/>
          <w:szCs w:val="21"/>
        </w:rPr>
        <w:t>费吉亚：这个是……</w:t>
      </w:r>
    </w:p>
    <w:p w14:paraId="7AD76ECD" w14:textId="5974EFE1" w:rsidR="00687A4F" w:rsidRPr="00695B56" w:rsidRDefault="00695B56" w:rsidP="00276F86">
      <w:pPr>
        <w:ind w:firstLineChars="200" w:firstLine="420"/>
        <w:rPr>
          <w:rFonts w:ascii="微软雅黑" w:eastAsia="微软雅黑" w:hAnsi="微软雅黑"/>
          <w:b/>
          <w:color w:val="FF0000"/>
          <w:szCs w:val="21"/>
        </w:rPr>
      </w:pPr>
      <w:r w:rsidRPr="00695B56">
        <w:rPr>
          <w:rFonts w:ascii="微软雅黑" w:eastAsia="微软雅黑" w:hAnsi="微软雅黑" w:hint="eastAsia"/>
          <w:b/>
          <w:color w:val="FF0000"/>
          <w:szCs w:val="21"/>
        </w:rPr>
        <w:t>选项：</w:t>
      </w:r>
      <w:r w:rsidR="00687A4F" w:rsidRPr="00695B56">
        <w:rPr>
          <w:rFonts w:ascii="微软雅黑" w:eastAsia="微软雅黑" w:hAnsi="微软雅黑" w:hint="eastAsia"/>
          <w:b/>
          <w:color w:val="FF0000"/>
          <w:szCs w:val="21"/>
        </w:rPr>
        <w:t>费吉亚！</w:t>
      </w:r>
    </w:p>
    <w:p w14:paraId="44408927" w14:textId="31BF5DD9" w:rsidR="00687A4F" w:rsidRDefault="00687A4F" w:rsidP="00687A4F">
      <w:pPr>
        <w:ind w:firstLineChars="200" w:firstLine="420"/>
        <w:rPr>
          <w:rFonts w:ascii="微软雅黑" w:eastAsia="微软雅黑" w:hAnsi="微软雅黑"/>
          <w:szCs w:val="21"/>
        </w:rPr>
      </w:pPr>
      <w:r>
        <w:rPr>
          <w:rFonts w:ascii="微软雅黑" w:eastAsia="微软雅黑" w:hAnsi="微软雅黑" w:hint="eastAsia"/>
          <w:szCs w:val="21"/>
        </w:rPr>
        <w:t>艾琳娜：主人，请小心！</w:t>
      </w:r>
    </w:p>
    <w:p w14:paraId="34A2C93B" w14:textId="65FF05FA" w:rsidR="00276F86" w:rsidRDefault="00687A4F" w:rsidP="00276F86">
      <w:pPr>
        <w:ind w:firstLineChars="200" w:firstLine="420"/>
        <w:rPr>
          <w:rFonts w:ascii="微软雅黑" w:eastAsia="微软雅黑" w:hAnsi="微软雅黑"/>
          <w:b/>
          <w:bCs/>
          <w:szCs w:val="21"/>
        </w:rPr>
      </w:pPr>
      <w:r w:rsidRPr="00687A4F">
        <w:rPr>
          <w:rFonts w:ascii="微软雅黑" w:eastAsia="微软雅黑" w:hAnsi="微软雅黑" w:hint="eastAsia"/>
          <w:b/>
          <w:bCs/>
          <w:szCs w:val="21"/>
        </w:rPr>
        <w:t>屏幕一黑</w:t>
      </w:r>
      <w:r>
        <w:rPr>
          <w:rFonts w:ascii="微软雅黑" w:eastAsia="微软雅黑" w:hAnsi="微软雅黑" w:hint="eastAsia"/>
          <w:b/>
          <w:bCs/>
          <w:szCs w:val="21"/>
        </w:rPr>
        <w:t>，然后亮起。</w:t>
      </w:r>
    </w:p>
    <w:p w14:paraId="03953FEF" w14:textId="77777777" w:rsidR="00687A4F" w:rsidRPr="000F1D07" w:rsidRDefault="00687A4F" w:rsidP="00276F86">
      <w:pPr>
        <w:ind w:firstLineChars="200" w:firstLine="420"/>
        <w:rPr>
          <w:rFonts w:ascii="微软雅黑" w:eastAsia="微软雅黑" w:hAnsi="微软雅黑"/>
          <w:szCs w:val="21"/>
        </w:rPr>
      </w:pPr>
    </w:p>
    <w:p w14:paraId="6148B483" w14:textId="0DBED775" w:rsidR="00695B56" w:rsidRPr="009F6987" w:rsidRDefault="000F1D07" w:rsidP="009F6987">
      <w:pPr>
        <w:pStyle w:val="2"/>
        <w:rPr>
          <w:rFonts w:ascii="微软雅黑" w:eastAsia="微软雅黑" w:hAnsi="微软雅黑"/>
        </w:rPr>
      </w:pPr>
      <w:bookmarkStart w:id="31" w:name="_Toc103933561"/>
      <w:r>
        <w:rPr>
          <w:rFonts w:ascii="微软雅黑" w:eastAsia="微软雅黑" w:hAnsi="微软雅黑" w:hint="eastAsia"/>
        </w:rPr>
        <w:t>森林入口</w:t>
      </w:r>
      <w:bookmarkEnd w:id="31"/>
    </w:p>
    <w:p w14:paraId="23BD4005" w14:textId="33517BF3" w:rsidR="000F1D07" w:rsidRDefault="00EE00C3" w:rsidP="000F1D07">
      <w:pPr>
        <w:ind w:firstLineChars="200" w:firstLine="420"/>
        <w:rPr>
          <w:rFonts w:ascii="微软雅黑" w:eastAsia="微软雅黑" w:hAnsi="微软雅黑"/>
        </w:rPr>
      </w:pPr>
      <w:r>
        <w:rPr>
          <w:rFonts w:ascii="微软雅黑" w:eastAsia="微软雅黑" w:hAnsi="微软雅黑" w:hint="eastAsia"/>
        </w:rPr>
        <w:t>费吉亚：头……头好晕……发生</w:t>
      </w:r>
      <w:r w:rsidR="004E510C">
        <w:rPr>
          <w:rFonts w:ascii="微软雅黑" w:eastAsia="微软雅黑" w:hAnsi="微软雅黑" w:hint="eastAsia"/>
        </w:rPr>
        <w:t>了什么事</w:t>
      </w:r>
      <w:r>
        <w:rPr>
          <w:rFonts w:ascii="微软雅黑" w:eastAsia="微软雅黑" w:hAnsi="微软雅黑" w:hint="eastAsia"/>
        </w:rPr>
        <w:t>？</w:t>
      </w:r>
    </w:p>
    <w:p w14:paraId="7E9F23E0" w14:textId="3D5263A7" w:rsidR="00EE00C3" w:rsidRPr="000F15DE" w:rsidRDefault="000F15DE" w:rsidP="000F1D07">
      <w:pPr>
        <w:ind w:firstLineChars="200" w:firstLine="420"/>
        <w:rPr>
          <w:rFonts w:ascii="微软雅黑" w:eastAsia="微软雅黑" w:hAnsi="微软雅黑"/>
          <w:b/>
          <w:color w:val="FF0000"/>
          <w:szCs w:val="21"/>
        </w:rPr>
      </w:pPr>
      <w:r w:rsidRPr="000F15DE">
        <w:rPr>
          <w:rFonts w:ascii="微软雅黑" w:eastAsia="微软雅黑" w:hAnsi="微软雅黑" w:hint="eastAsia"/>
          <w:b/>
          <w:color w:val="FF0000"/>
          <w:szCs w:val="21"/>
        </w:rPr>
        <w:lastRenderedPageBreak/>
        <w:t>选项</w:t>
      </w:r>
      <w:r w:rsidR="00EE00C3" w:rsidRPr="000F15DE">
        <w:rPr>
          <w:rFonts w:ascii="微软雅黑" w:eastAsia="微软雅黑" w:hAnsi="微软雅黑" w:hint="eastAsia"/>
          <w:b/>
          <w:color w:val="FF0000"/>
          <w:szCs w:val="21"/>
        </w:rPr>
        <w:t>：这里看</w:t>
      </w:r>
      <w:r w:rsidR="004E510C">
        <w:rPr>
          <w:rFonts w:ascii="微软雅黑" w:eastAsia="微软雅黑" w:hAnsi="微软雅黑" w:hint="eastAsia"/>
          <w:b/>
          <w:color w:val="FF0000"/>
          <w:szCs w:val="21"/>
        </w:rPr>
        <w:t>上去</w:t>
      </w:r>
      <w:r w:rsidR="00EE00C3" w:rsidRPr="000F15DE">
        <w:rPr>
          <w:rFonts w:ascii="微软雅黑" w:eastAsia="微软雅黑" w:hAnsi="微软雅黑" w:hint="eastAsia"/>
          <w:b/>
          <w:color w:val="FF0000"/>
          <w:szCs w:val="21"/>
        </w:rPr>
        <w:t>有点熟悉……</w:t>
      </w:r>
    </w:p>
    <w:p w14:paraId="13CEFAEF" w14:textId="3834C2EE" w:rsidR="0029075D" w:rsidRDefault="0029075D" w:rsidP="000F1D07">
      <w:pPr>
        <w:ind w:firstLineChars="200" w:firstLine="420"/>
        <w:rPr>
          <w:rFonts w:ascii="微软雅黑" w:eastAsia="微软雅黑" w:hAnsi="微软雅黑"/>
          <w:szCs w:val="21"/>
        </w:rPr>
      </w:pPr>
      <w:r w:rsidRPr="0029075D">
        <w:rPr>
          <w:rFonts w:ascii="微软雅黑" w:eastAsia="微软雅黑" w:hAnsi="微软雅黑" w:hint="eastAsia"/>
          <w:szCs w:val="21"/>
        </w:rPr>
        <w:t>弗莱尔：</w:t>
      </w:r>
      <w:r>
        <w:rPr>
          <w:rFonts w:ascii="微软雅黑" w:eastAsia="微软雅黑" w:hAnsi="微软雅黑" w:hint="eastAsia"/>
          <w:szCs w:val="21"/>
        </w:rPr>
        <w:t>费吉亚</w:t>
      </w:r>
      <w:r w:rsidR="008D48B0">
        <w:rPr>
          <w:rFonts w:ascii="微软雅黑" w:eastAsia="微软雅黑" w:hAnsi="微软雅黑" w:hint="eastAsia"/>
          <w:szCs w:val="21"/>
        </w:rPr>
        <w:t>，</w:t>
      </w:r>
      <w:r>
        <w:rPr>
          <w:rFonts w:ascii="微软雅黑" w:eastAsia="微软雅黑" w:hAnsi="微软雅黑" w:hint="eastAsia"/>
          <w:szCs w:val="21"/>
        </w:rPr>
        <w:t>你怎么</w:t>
      </w:r>
      <w:r w:rsidR="008D48B0">
        <w:rPr>
          <w:rFonts w:ascii="微软雅黑" w:eastAsia="微软雅黑" w:hAnsi="微软雅黑" w:hint="eastAsia"/>
          <w:szCs w:val="21"/>
        </w:rPr>
        <w:t>会</w:t>
      </w:r>
      <w:r>
        <w:rPr>
          <w:rFonts w:ascii="微软雅黑" w:eastAsia="微软雅黑" w:hAnsi="微软雅黑" w:hint="eastAsia"/>
          <w:szCs w:val="21"/>
        </w:rPr>
        <w:t>在这</w:t>
      </w:r>
      <w:r w:rsidR="000F15DE">
        <w:rPr>
          <w:rFonts w:ascii="微软雅黑" w:eastAsia="微软雅黑" w:hAnsi="微软雅黑" w:hint="eastAsia"/>
          <w:szCs w:val="21"/>
        </w:rPr>
        <w:t>里</w:t>
      </w:r>
      <w:r>
        <w:rPr>
          <w:rFonts w:ascii="微软雅黑" w:eastAsia="微软雅黑" w:hAnsi="微软雅黑" w:hint="eastAsia"/>
          <w:szCs w:val="21"/>
        </w:rPr>
        <w:t>？还有你身边的这个陌生人……</w:t>
      </w:r>
    </w:p>
    <w:p w14:paraId="6B3001B4" w14:textId="363C2278" w:rsidR="00E7438B" w:rsidRDefault="00E7438B" w:rsidP="00E7438B">
      <w:pPr>
        <w:ind w:firstLineChars="200" w:firstLine="420"/>
        <w:rPr>
          <w:rFonts w:ascii="微软雅黑" w:eastAsia="微软雅黑" w:hAnsi="微软雅黑"/>
        </w:rPr>
      </w:pPr>
      <w:r>
        <w:rPr>
          <w:rFonts w:ascii="微软雅黑" w:eastAsia="微软雅黑" w:hAnsi="微软雅黑" w:hint="eastAsia"/>
        </w:rPr>
        <w:t>费吉亚：弗莱尔？这……这不会是真的吧！</w:t>
      </w:r>
    </w:p>
    <w:p w14:paraId="2BBE4C1B" w14:textId="77777777" w:rsidR="00E7438B" w:rsidRDefault="00E7438B" w:rsidP="00E7438B">
      <w:pPr>
        <w:ind w:firstLineChars="200" w:firstLine="420"/>
        <w:rPr>
          <w:rFonts w:ascii="微软雅黑" w:eastAsia="微软雅黑" w:hAnsi="微软雅黑"/>
        </w:rPr>
      </w:pPr>
      <w:r>
        <w:rPr>
          <w:rFonts w:ascii="微软雅黑" w:eastAsia="微软雅黑" w:hAnsi="微软雅黑" w:hint="eastAsia"/>
        </w:rPr>
        <w:t>费吉亚：我们回到了伊敏瑟伦！哦，故乡，我真的太想念你了……</w:t>
      </w:r>
    </w:p>
    <w:p w14:paraId="351BAB7F" w14:textId="7A888D7E" w:rsidR="0029075D" w:rsidRPr="00E86A39" w:rsidRDefault="0029075D" w:rsidP="000F1D07">
      <w:pPr>
        <w:ind w:firstLineChars="200" w:firstLine="420"/>
        <w:rPr>
          <w:rFonts w:ascii="微软雅黑" w:eastAsia="微软雅黑" w:hAnsi="微软雅黑"/>
          <w:b/>
          <w:color w:val="FF0000"/>
          <w:szCs w:val="21"/>
        </w:rPr>
      </w:pPr>
      <w:r w:rsidRPr="00E86A39">
        <w:rPr>
          <w:rFonts w:ascii="微软雅黑" w:eastAsia="微软雅黑" w:hAnsi="微软雅黑" w:hint="eastAsia"/>
          <w:b/>
          <w:color w:val="FF0000"/>
          <w:szCs w:val="21"/>
        </w:rPr>
        <w:t>选项：弗莱尔，好久不见</w:t>
      </w:r>
    </w:p>
    <w:p w14:paraId="75A29314" w14:textId="2DAACEE1" w:rsidR="004E510C" w:rsidRDefault="0029075D" w:rsidP="00E86A39">
      <w:pPr>
        <w:ind w:leftChars="200" w:left="1260" w:hangingChars="400" w:hanging="840"/>
        <w:rPr>
          <w:rFonts w:ascii="微软雅黑" w:eastAsia="微软雅黑" w:hAnsi="微软雅黑"/>
          <w:szCs w:val="21"/>
        </w:rPr>
      </w:pPr>
      <w:r>
        <w:rPr>
          <w:rFonts w:ascii="微软雅黑" w:eastAsia="微软雅黑" w:hAnsi="微软雅黑" w:hint="eastAsia"/>
          <w:szCs w:val="21"/>
        </w:rPr>
        <w:t>弗莱尔：</w:t>
      </w:r>
      <w:r w:rsidR="00835BD8">
        <w:rPr>
          <w:rFonts w:ascii="微软雅黑" w:eastAsia="微软雅黑" w:hAnsi="微软雅黑" w:hint="eastAsia"/>
          <w:szCs w:val="21"/>
        </w:rPr>
        <w:t>你是……</w:t>
      </w:r>
      <w:r w:rsidR="004E510C">
        <w:rPr>
          <w:rFonts w:ascii="微软雅黑" w:eastAsia="微软雅黑" w:hAnsi="微软雅黑" w:hint="eastAsia"/>
          <w:szCs w:val="21"/>
        </w:rPr>
        <w:t>我们之前应该没有见过面吧？</w:t>
      </w:r>
    </w:p>
    <w:p w14:paraId="72D1F86A" w14:textId="4555F073" w:rsidR="0029075D" w:rsidRDefault="004E510C" w:rsidP="00E86A39">
      <w:pPr>
        <w:ind w:leftChars="200" w:left="1260" w:hangingChars="400" w:hanging="840"/>
        <w:rPr>
          <w:rFonts w:ascii="微软雅黑" w:eastAsia="微软雅黑" w:hAnsi="微软雅黑"/>
          <w:szCs w:val="21"/>
        </w:rPr>
      </w:pPr>
      <w:r>
        <w:rPr>
          <w:rFonts w:ascii="微软雅黑" w:eastAsia="微软雅黑" w:hAnsi="微软雅黑" w:hint="eastAsia"/>
          <w:szCs w:val="21"/>
        </w:rPr>
        <w:t>弗莱尔：</w:t>
      </w:r>
      <w:r w:rsidR="00835BD8">
        <w:rPr>
          <w:rFonts w:ascii="微软雅黑" w:eastAsia="微软雅黑" w:hAnsi="微软雅黑" w:hint="eastAsia"/>
          <w:szCs w:val="21"/>
        </w:rPr>
        <w:t>罢了，</w:t>
      </w:r>
      <w:r>
        <w:rPr>
          <w:rFonts w:ascii="微软雅黑" w:eastAsia="微软雅黑" w:hAnsi="微软雅黑" w:hint="eastAsia"/>
          <w:szCs w:val="21"/>
        </w:rPr>
        <w:t>比起这个，费吉亚，</w:t>
      </w:r>
      <w:r w:rsidR="00835BD8">
        <w:rPr>
          <w:rFonts w:ascii="微软雅黑" w:eastAsia="微软雅黑" w:hAnsi="微软雅黑" w:hint="eastAsia"/>
          <w:szCs w:val="21"/>
        </w:rPr>
        <w:t>现在</w:t>
      </w:r>
      <w:r>
        <w:rPr>
          <w:rFonts w:ascii="微软雅黑" w:eastAsia="微软雅黑" w:hAnsi="微软雅黑" w:hint="eastAsia"/>
          <w:szCs w:val="21"/>
        </w:rPr>
        <w:t>有重要的事情需要你的帮助。</w:t>
      </w:r>
    </w:p>
    <w:p w14:paraId="5A5E0B39" w14:textId="465471D0" w:rsidR="004E510C" w:rsidRDefault="004E510C" w:rsidP="00E86A39">
      <w:pPr>
        <w:ind w:leftChars="200" w:left="1260" w:hangingChars="400" w:hanging="840"/>
        <w:rPr>
          <w:rFonts w:ascii="微软雅黑" w:eastAsia="微软雅黑" w:hAnsi="微软雅黑"/>
          <w:szCs w:val="21"/>
        </w:rPr>
      </w:pPr>
      <w:r>
        <w:rPr>
          <w:rFonts w:ascii="微软雅黑" w:eastAsia="微软雅黑" w:hAnsi="微软雅黑" w:hint="eastAsia"/>
          <w:szCs w:val="21"/>
        </w:rPr>
        <w:t>费吉亚：</w:t>
      </w:r>
      <w:r w:rsidR="00B77037">
        <w:rPr>
          <w:rFonts w:ascii="微软雅黑" w:eastAsia="微软雅黑" w:hAnsi="微软雅黑" w:hint="eastAsia"/>
          <w:szCs w:val="21"/>
        </w:rPr>
        <w:t>发生了什么事</w:t>
      </w:r>
      <w:r w:rsidR="009221E9">
        <w:rPr>
          <w:rFonts w:ascii="微软雅黑" w:eastAsia="微软雅黑" w:hAnsi="微软雅黑" w:hint="eastAsia"/>
          <w:szCs w:val="21"/>
        </w:rPr>
        <w:t>？</w:t>
      </w:r>
    </w:p>
    <w:p w14:paraId="40272E12" w14:textId="372D7D54" w:rsidR="0029075D" w:rsidRDefault="0029075D" w:rsidP="000F1D07">
      <w:pPr>
        <w:ind w:firstLineChars="200" w:firstLine="420"/>
        <w:rPr>
          <w:rFonts w:ascii="微软雅黑" w:eastAsia="微软雅黑" w:hAnsi="微软雅黑"/>
          <w:szCs w:val="21"/>
        </w:rPr>
      </w:pPr>
      <w:r>
        <w:rPr>
          <w:rFonts w:ascii="微软雅黑" w:eastAsia="微软雅黑" w:hAnsi="微软雅黑" w:hint="eastAsia"/>
          <w:szCs w:val="21"/>
        </w:rPr>
        <w:t>弗莱尔：</w:t>
      </w:r>
      <w:commentRangeStart w:id="32"/>
      <w:commentRangeStart w:id="33"/>
      <w:commentRangeEnd w:id="32"/>
      <w:commentRangeEnd w:id="33"/>
      <w:r>
        <w:rPr>
          <w:rFonts w:ascii="微软雅黑" w:eastAsia="微软雅黑" w:hAnsi="微软雅黑" w:hint="eastAsia"/>
          <w:szCs w:val="21"/>
        </w:rPr>
        <w:t>伊敏瑟伦各地突然发生了不明魔法异变，我正在追查这件事。</w:t>
      </w:r>
    </w:p>
    <w:p w14:paraId="2D0B413E" w14:textId="52B99FD2" w:rsidR="00E67A20" w:rsidRDefault="00E67A20" w:rsidP="000F1D07">
      <w:pPr>
        <w:ind w:firstLineChars="200" w:firstLine="420"/>
        <w:rPr>
          <w:rFonts w:ascii="微软雅黑" w:eastAsia="微软雅黑" w:hAnsi="微软雅黑"/>
          <w:szCs w:val="21"/>
        </w:rPr>
      </w:pPr>
      <w:r>
        <w:rPr>
          <w:rFonts w:ascii="微软雅黑" w:eastAsia="微软雅黑" w:hAnsi="微软雅黑" w:hint="eastAsia"/>
          <w:szCs w:val="21"/>
        </w:rPr>
        <w:t>费吉亚：什……什么！魔法异变这么早就已经出现了吗……</w:t>
      </w:r>
    </w:p>
    <w:p w14:paraId="363512A8" w14:textId="3E7AD4F6" w:rsidR="00E67A20" w:rsidRPr="00E67A20" w:rsidRDefault="00E67A20" w:rsidP="000F1D07">
      <w:pPr>
        <w:ind w:firstLineChars="200" w:firstLine="420"/>
        <w:rPr>
          <w:rFonts w:ascii="微软雅黑" w:eastAsia="微软雅黑" w:hAnsi="微软雅黑"/>
          <w:szCs w:val="21"/>
        </w:rPr>
      </w:pPr>
      <w:r>
        <w:rPr>
          <w:rFonts w:ascii="微软雅黑" w:eastAsia="微软雅黑" w:hAnsi="微软雅黑" w:hint="eastAsia"/>
          <w:szCs w:val="21"/>
        </w:rPr>
        <w:t>弗莱尔：</w:t>
      </w:r>
      <w:r w:rsidR="009221E9">
        <w:rPr>
          <w:rFonts w:ascii="微软雅黑" w:eastAsia="微软雅黑" w:hAnsi="微软雅黑" w:hint="eastAsia"/>
          <w:szCs w:val="21"/>
        </w:rPr>
        <w:t>费吉亚</w:t>
      </w:r>
      <w:r>
        <w:rPr>
          <w:rFonts w:ascii="微软雅黑" w:eastAsia="微软雅黑" w:hAnsi="微软雅黑" w:hint="eastAsia"/>
          <w:szCs w:val="21"/>
        </w:rPr>
        <w:t>，你的措辞有些奇怪，不过无妨，现在正好有件事情需要你去做。</w:t>
      </w:r>
    </w:p>
    <w:p w14:paraId="23B72282" w14:textId="73832ABE" w:rsidR="0029075D" w:rsidRDefault="0029075D" w:rsidP="0029075D">
      <w:pPr>
        <w:ind w:leftChars="200" w:left="1260" w:hangingChars="400" w:hanging="840"/>
        <w:rPr>
          <w:rFonts w:ascii="微软雅黑" w:eastAsia="微软雅黑" w:hAnsi="微软雅黑"/>
          <w:szCs w:val="21"/>
        </w:rPr>
      </w:pPr>
      <w:r>
        <w:rPr>
          <w:rFonts w:ascii="微软雅黑" w:eastAsia="微软雅黑" w:hAnsi="微软雅黑" w:hint="eastAsia"/>
          <w:szCs w:val="21"/>
        </w:rPr>
        <w:t>弗莱尔：前面的树林里出现了一批魔法异变生物，能麻烦你们帮我清理掉吗？</w:t>
      </w:r>
    </w:p>
    <w:p w14:paraId="54C380E7" w14:textId="3AE23282" w:rsidR="00E86A39" w:rsidRDefault="00E86A39" w:rsidP="0029075D">
      <w:pPr>
        <w:ind w:leftChars="200" w:left="1260" w:hangingChars="400" w:hanging="840"/>
        <w:rPr>
          <w:rFonts w:ascii="微软雅黑" w:eastAsia="微软雅黑" w:hAnsi="微软雅黑"/>
          <w:szCs w:val="21"/>
        </w:rPr>
      </w:pPr>
      <w:r>
        <w:rPr>
          <w:rFonts w:ascii="微软雅黑" w:eastAsia="微软雅黑" w:hAnsi="微软雅黑" w:hint="eastAsia"/>
          <w:szCs w:val="21"/>
        </w:rPr>
        <w:t>费吉亚：</w:t>
      </w:r>
      <w:r w:rsidR="00E67A20">
        <w:rPr>
          <w:rFonts w:ascii="微软雅黑" w:eastAsia="微软雅黑" w:hAnsi="微软雅黑" w:hint="eastAsia"/>
          <w:szCs w:val="21"/>
        </w:rPr>
        <w:t>当然可以，这是我</w:t>
      </w:r>
      <w:r w:rsidR="000F15DE">
        <w:rPr>
          <w:rFonts w:ascii="微软雅黑" w:eastAsia="微软雅黑" w:hAnsi="微软雅黑" w:hint="eastAsia"/>
          <w:szCs w:val="21"/>
        </w:rPr>
        <w:t>作为一名骑士</w:t>
      </w:r>
      <w:r>
        <w:rPr>
          <w:rFonts w:ascii="微软雅黑" w:eastAsia="微软雅黑" w:hAnsi="微软雅黑" w:hint="eastAsia"/>
          <w:szCs w:val="21"/>
        </w:rPr>
        <w:t>义不容辞</w:t>
      </w:r>
      <w:r w:rsidR="00E67A20">
        <w:rPr>
          <w:rFonts w:ascii="微软雅黑" w:eastAsia="微软雅黑" w:hAnsi="微软雅黑" w:hint="eastAsia"/>
          <w:szCs w:val="21"/>
        </w:rPr>
        <w:t>的责任</w:t>
      </w:r>
      <w:r>
        <w:rPr>
          <w:rFonts w:ascii="微软雅黑" w:eastAsia="微软雅黑" w:hAnsi="微软雅黑" w:hint="eastAsia"/>
          <w:szCs w:val="21"/>
        </w:rPr>
        <w:t>，我们快点过去吧。</w:t>
      </w:r>
    </w:p>
    <w:p w14:paraId="16C718C5" w14:textId="22013AB3" w:rsidR="00E86A39" w:rsidRDefault="00E86A39" w:rsidP="0029075D">
      <w:pPr>
        <w:ind w:leftChars="200" w:left="1260" w:hangingChars="400" w:hanging="840"/>
        <w:rPr>
          <w:rFonts w:ascii="微软雅黑" w:eastAsia="微软雅黑" w:hAnsi="微软雅黑"/>
          <w:szCs w:val="21"/>
        </w:rPr>
      </w:pPr>
      <w:r>
        <w:rPr>
          <w:rFonts w:ascii="微软雅黑" w:eastAsia="微软雅黑" w:hAnsi="微软雅黑" w:hint="eastAsia"/>
          <w:szCs w:val="21"/>
        </w:rPr>
        <w:t>弗莱尔：愿守护者大人</w:t>
      </w:r>
      <w:r w:rsidR="00E2281A">
        <w:rPr>
          <w:rFonts w:ascii="微软雅黑" w:eastAsia="微软雅黑" w:hAnsi="微软雅黑" w:hint="eastAsia"/>
          <w:szCs w:val="21"/>
        </w:rPr>
        <w:t>保佑</w:t>
      </w:r>
      <w:r>
        <w:rPr>
          <w:rFonts w:ascii="微软雅黑" w:eastAsia="微软雅黑" w:hAnsi="微软雅黑" w:hint="eastAsia"/>
          <w:szCs w:val="21"/>
        </w:rPr>
        <w:t>你们。</w:t>
      </w:r>
    </w:p>
    <w:p w14:paraId="0C5320E9" w14:textId="64F6B511" w:rsidR="00E86A39" w:rsidRDefault="00E86A39" w:rsidP="008E7D10">
      <w:pPr>
        <w:rPr>
          <w:rFonts w:ascii="微软雅黑" w:eastAsia="微软雅黑" w:hAnsi="微软雅黑"/>
          <w:b/>
          <w:szCs w:val="21"/>
        </w:rPr>
      </w:pPr>
    </w:p>
    <w:p w14:paraId="1C284CE4" w14:textId="4947FD06" w:rsidR="00E86A39" w:rsidRDefault="009F6987" w:rsidP="0029075D">
      <w:pPr>
        <w:ind w:leftChars="200" w:left="1260" w:hangingChars="400" w:hanging="840"/>
        <w:rPr>
          <w:rFonts w:ascii="微软雅黑" w:eastAsia="微软雅黑" w:hAnsi="微软雅黑"/>
          <w:b/>
          <w:szCs w:val="21"/>
        </w:rPr>
      </w:pPr>
      <w:r>
        <w:rPr>
          <w:rFonts w:ascii="微软雅黑" w:eastAsia="微软雅黑" w:hAnsi="微软雅黑" w:hint="eastAsia"/>
          <w:b/>
          <w:szCs w:val="21"/>
        </w:rPr>
        <w:t>关卡战斗胜利后显示剧情</w:t>
      </w:r>
      <w:r w:rsidR="00E86A39">
        <w:rPr>
          <w:rFonts w:ascii="微软雅黑" w:eastAsia="微软雅黑" w:hAnsi="微软雅黑" w:hint="eastAsia"/>
          <w:b/>
          <w:szCs w:val="21"/>
        </w:rPr>
        <w:t>。</w:t>
      </w:r>
    </w:p>
    <w:p w14:paraId="6D682251" w14:textId="6CBA0AA6" w:rsidR="00E86A39" w:rsidRDefault="00996D00" w:rsidP="0029075D">
      <w:pPr>
        <w:ind w:leftChars="200" w:left="1260" w:hangingChars="400" w:hanging="840"/>
        <w:rPr>
          <w:rFonts w:ascii="微软雅黑" w:eastAsia="微软雅黑" w:hAnsi="微软雅黑"/>
          <w:szCs w:val="21"/>
        </w:rPr>
      </w:pPr>
      <w:r>
        <w:rPr>
          <w:rFonts w:ascii="微软雅黑" w:eastAsia="微软雅黑" w:hAnsi="微软雅黑" w:hint="eastAsia"/>
          <w:szCs w:val="21"/>
        </w:rPr>
        <w:t>费吉亚：这里的魔法异变生物比以前出现</w:t>
      </w:r>
      <w:r w:rsidR="004E510C">
        <w:rPr>
          <w:rFonts w:ascii="微软雅黑" w:eastAsia="微软雅黑" w:hAnsi="微软雅黑" w:hint="eastAsia"/>
          <w:szCs w:val="21"/>
        </w:rPr>
        <w:t>的</w:t>
      </w:r>
      <w:commentRangeStart w:id="34"/>
      <w:commentRangeStart w:id="35"/>
      <w:commentRangeEnd w:id="34"/>
      <w:commentRangeEnd w:id="35"/>
      <w:r w:rsidR="000B04F0">
        <w:rPr>
          <w:rFonts w:ascii="微软雅黑" w:eastAsia="微软雅黑" w:hAnsi="微软雅黑" w:hint="eastAsia"/>
          <w:szCs w:val="21"/>
        </w:rPr>
        <w:t>更</w:t>
      </w:r>
      <w:r w:rsidR="000F15DE">
        <w:rPr>
          <w:rFonts w:ascii="微软雅黑" w:eastAsia="微软雅黑" w:hAnsi="微软雅黑" w:hint="eastAsia"/>
          <w:szCs w:val="21"/>
        </w:rPr>
        <w:t>加</w:t>
      </w:r>
      <w:r w:rsidR="000B04F0">
        <w:rPr>
          <w:rFonts w:ascii="微软雅黑" w:eastAsia="微软雅黑" w:hAnsi="微软雅黑" w:hint="eastAsia"/>
          <w:szCs w:val="21"/>
        </w:rPr>
        <w:t>凶猛</w:t>
      </w:r>
      <w:r>
        <w:rPr>
          <w:rFonts w:ascii="微软雅黑" w:eastAsia="微软雅黑" w:hAnsi="微软雅黑" w:hint="eastAsia"/>
          <w:szCs w:val="21"/>
        </w:rPr>
        <w:t>，这可不是一个好消息……</w:t>
      </w:r>
    </w:p>
    <w:p w14:paraId="6A4B4706" w14:textId="510234B0" w:rsidR="00996D00" w:rsidRDefault="00996D00" w:rsidP="0029075D">
      <w:pPr>
        <w:ind w:leftChars="200" w:left="1260" w:hangingChars="400" w:hanging="840"/>
        <w:rPr>
          <w:rFonts w:ascii="微软雅黑" w:eastAsia="微软雅黑" w:hAnsi="微软雅黑"/>
          <w:szCs w:val="21"/>
        </w:rPr>
      </w:pPr>
      <w:r w:rsidRPr="00996D00">
        <w:rPr>
          <w:rFonts w:ascii="微软雅黑" w:eastAsia="微软雅黑" w:hAnsi="微软雅黑" w:hint="eastAsia"/>
          <w:szCs w:val="21"/>
        </w:rPr>
        <w:t>弗莱尔：</w:t>
      </w:r>
      <w:r>
        <w:rPr>
          <w:rFonts w:ascii="微软雅黑" w:eastAsia="微软雅黑" w:hAnsi="微软雅黑" w:hint="eastAsia"/>
          <w:szCs w:val="21"/>
        </w:rPr>
        <w:t>看样子这片区域的魔物已经被清理干净了。</w:t>
      </w:r>
    </w:p>
    <w:p w14:paraId="27406CA9" w14:textId="5D827409" w:rsidR="00996D00" w:rsidRDefault="00996D00" w:rsidP="0029075D">
      <w:pPr>
        <w:ind w:leftChars="200" w:left="1260" w:hangingChars="400" w:hanging="840"/>
        <w:rPr>
          <w:rFonts w:ascii="微软雅黑" w:eastAsia="微软雅黑" w:hAnsi="微软雅黑"/>
          <w:szCs w:val="21"/>
        </w:rPr>
      </w:pPr>
      <w:r>
        <w:rPr>
          <w:rFonts w:ascii="微软雅黑" w:eastAsia="微软雅黑" w:hAnsi="微软雅黑" w:hint="eastAsia"/>
          <w:szCs w:val="21"/>
        </w:rPr>
        <w:t>费吉亚：</w:t>
      </w:r>
      <w:r w:rsidR="008D48B0">
        <w:rPr>
          <w:rFonts w:ascii="微软雅黑" w:eastAsia="微软雅黑" w:hAnsi="微软雅黑" w:hint="eastAsia"/>
          <w:szCs w:val="21"/>
        </w:rPr>
        <w:t>弗莱尔，伊敏瑟伦的魔法异变已经到</w:t>
      </w:r>
      <w:r w:rsidR="000F15DE">
        <w:rPr>
          <w:rFonts w:ascii="微软雅黑" w:eastAsia="微软雅黑" w:hAnsi="微软雅黑" w:hint="eastAsia"/>
          <w:szCs w:val="21"/>
        </w:rPr>
        <w:t>了</w:t>
      </w:r>
      <w:r w:rsidR="008E7D10">
        <w:rPr>
          <w:rFonts w:ascii="微软雅黑" w:eastAsia="微软雅黑" w:hAnsi="微软雅黑" w:hint="eastAsia"/>
          <w:szCs w:val="21"/>
        </w:rPr>
        <w:t>什么</w:t>
      </w:r>
      <w:r w:rsidR="008D48B0">
        <w:rPr>
          <w:rFonts w:ascii="微软雅黑" w:eastAsia="微软雅黑" w:hAnsi="微软雅黑" w:hint="eastAsia"/>
          <w:szCs w:val="21"/>
        </w:rPr>
        <w:t>地步？</w:t>
      </w:r>
    </w:p>
    <w:p w14:paraId="3CFD0307" w14:textId="46EEB4C7" w:rsidR="008D48B0" w:rsidRDefault="008D48B0" w:rsidP="0029075D">
      <w:pPr>
        <w:ind w:leftChars="200" w:left="1260" w:hangingChars="400" w:hanging="840"/>
        <w:rPr>
          <w:rFonts w:ascii="微软雅黑" w:eastAsia="微软雅黑" w:hAnsi="微软雅黑"/>
          <w:szCs w:val="21"/>
        </w:rPr>
      </w:pPr>
      <w:r>
        <w:rPr>
          <w:rFonts w:ascii="微软雅黑" w:eastAsia="微软雅黑" w:hAnsi="微软雅黑" w:hint="eastAsia"/>
          <w:szCs w:val="21"/>
        </w:rPr>
        <w:t>弗莱尔：</w:t>
      </w:r>
      <w:r w:rsidR="00E2281A">
        <w:rPr>
          <w:rFonts w:ascii="微软雅黑" w:eastAsia="微软雅黑" w:hAnsi="微软雅黑" w:hint="eastAsia"/>
          <w:szCs w:val="21"/>
        </w:rPr>
        <w:t>情况比我想象</w:t>
      </w:r>
      <w:commentRangeStart w:id="36"/>
      <w:commentRangeStart w:id="37"/>
      <w:commentRangeEnd w:id="36"/>
      <w:commentRangeEnd w:id="37"/>
      <w:r w:rsidR="00835BD8">
        <w:rPr>
          <w:rFonts w:ascii="微软雅黑" w:eastAsia="微软雅黑" w:hAnsi="微软雅黑" w:hint="eastAsia"/>
          <w:szCs w:val="21"/>
        </w:rPr>
        <w:t>中</w:t>
      </w:r>
      <w:r w:rsidR="00E2281A">
        <w:rPr>
          <w:rFonts w:ascii="微软雅黑" w:eastAsia="微软雅黑" w:hAnsi="微软雅黑" w:hint="eastAsia"/>
          <w:szCs w:val="21"/>
        </w:rPr>
        <w:t>的要</w:t>
      </w:r>
      <w:r w:rsidR="00835BD8">
        <w:rPr>
          <w:rFonts w:ascii="微软雅黑" w:eastAsia="微软雅黑" w:hAnsi="微软雅黑" w:hint="eastAsia"/>
          <w:szCs w:val="21"/>
        </w:rPr>
        <w:t>更</w:t>
      </w:r>
      <w:r w:rsidR="00E2281A">
        <w:rPr>
          <w:rFonts w:ascii="微软雅黑" w:eastAsia="微软雅黑" w:hAnsi="微软雅黑" w:hint="eastAsia"/>
          <w:szCs w:val="21"/>
        </w:rPr>
        <w:t>严重</w:t>
      </w:r>
      <w:r w:rsidR="008E7D10">
        <w:rPr>
          <w:rFonts w:ascii="微软雅黑" w:eastAsia="微软雅黑" w:hAnsi="微软雅黑" w:hint="eastAsia"/>
          <w:szCs w:val="21"/>
        </w:rPr>
        <w:t>，</w:t>
      </w:r>
      <w:r w:rsidR="009221E9">
        <w:rPr>
          <w:rFonts w:ascii="微软雅黑" w:eastAsia="微软雅黑" w:hAnsi="微软雅黑" w:hint="eastAsia"/>
          <w:szCs w:val="21"/>
        </w:rPr>
        <w:t>诺伦</w:t>
      </w:r>
      <w:commentRangeStart w:id="38"/>
      <w:commentRangeStart w:id="39"/>
      <w:commentRangeEnd w:id="38"/>
      <w:commentRangeEnd w:id="39"/>
      <w:r w:rsidR="00835BD8">
        <w:rPr>
          <w:rFonts w:ascii="微软雅黑" w:eastAsia="微软雅黑" w:hAnsi="微软雅黑" w:hint="eastAsia"/>
          <w:szCs w:val="21"/>
        </w:rPr>
        <w:t>就</w:t>
      </w:r>
      <w:r w:rsidR="00E67A20">
        <w:rPr>
          <w:rFonts w:ascii="微软雅黑" w:eastAsia="微软雅黑" w:hAnsi="微软雅黑" w:hint="eastAsia"/>
          <w:szCs w:val="21"/>
        </w:rPr>
        <w:t>在前面的城镇中，具体情况</w:t>
      </w:r>
      <w:r w:rsidR="00835BD8">
        <w:rPr>
          <w:rFonts w:ascii="微软雅黑" w:eastAsia="微软雅黑" w:hAnsi="微软雅黑" w:hint="eastAsia"/>
          <w:szCs w:val="21"/>
        </w:rPr>
        <w:t>你们</w:t>
      </w:r>
      <w:r w:rsidR="00E67A20">
        <w:rPr>
          <w:rFonts w:ascii="微软雅黑" w:eastAsia="微软雅黑" w:hAnsi="微软雅黑" w:hint="eastAsia"/>
          <w:szCs w:val="21"/>
        </w:rPr>
        <w:t>可以问她</w:t>
      </w:r>
      <w:r>
        <w:rPr>
          <w:rFonts w:ascii="微软雅黑" w:eastAsia="微软雅黑" w:hAnsi="微软雅黑" w:hint="eastAsia"/>
          <w:szCs w:val="21"/>
        </w:rPr>
        <w:t>。</w:t>
      </w:r>
    </w:p>
    <w:p w14:paraId="262653C7" w14:textId="38E4C34C" w:rsidR="008D48B0" w:rsidRDefault="008D48B0" w:rsidP="0029075D">
      <w:pPr>
        <w:ind w:leftChars="200" w:left="1260" w:hangingChars="400" w:hanging="840"/>
        <w:rPr>
          <w:rFonts w:ascii="微软雅黑" w:eastAsia="微软雅黑" w:hAnsi="微软雅黑"/>
          <w:szCs w:val="21"/>
        </w:rPr>
      </w:pPr>
      <w:r>
        <w:rPr>
          <w:rFonts w:ascii="微软雅黑" w:eastAsia="微软雅黑" w:hAnsi="微软雅黑" w:hint="eastAsia"/>
          <w:szCs w:val="21"/>
        </w:rPr>
        <w:t>弗莱尔：现在</w:t>
      </w:r>
      <w:r w:rsidR="008E7D10">
        <w:rPr>
          <w:rFonts w:ascii="微软雅黑" w:eastAsia="微软雅黑" w:hAnsi="微软雅黑" w:hint="eastAsia"/>
          <w:szCs w:val="21"/>
        </w:rPr>
        <w:t>，</w:t>
      </w:r>
      <w:r w:rsidR="009221E9">
        <w:rPr>
          <w:rFonts w:ascii="微软雅黑" w:eastAsia="微软雅黑" w:hAnsi="微软雅黑" w:hint="eastAsia"/>
          <w:szCs w:val="21"/>
        </w:rPr>
        <w:t>我要遵循</w:t>
      </w:r>
      <w:r w:rsidR="0002579C">
        <w:rPr>
          <w:rFonts w:ascii="微软雅黑" w:eastAsia="微软雅黑" w:hAnsi="微软雅黑" w:hint="eastAsia"/>
          <w:szCs w:val="21"/>
        </w:rPr>
        <w:t>守护者大人的</w:t>
      </w:r>
      <w:r w:rsidR="009221E9">
        <w:rPr>
          <w:rFonts w:ascii="微软雅黑" w:eastAsia="微软雅黑" w:hAnsi="微软雅黑" w:hint="eastAsia"/>
          <w:szCs w:val="21"/>
        </w:rPr>
        <w:t>意志</w:t>
      </w:r>
      <w:commentRangeStart w:id="40"/>
      <w:commentRangeStart w:id="41"/>
      <w:commentRangeEnd w:id="40"/>
      <w:commentRangeEnd w:id="41"/>
      <w:r w:rsidR="0002579C">
        <w:rPr>
          <w:rFonts w:ascii="微软雅黑" w:eastAsia="微软雅黑" w:hAnsi="微软雅黑" w:hint="eastAsia"/>
          <w:szCs w:val="21"/>
        </w:rPr>
        <w:t>，前往祭祀场启动净化仪式</w:t>
      </w:r>
      <w:r>
        <w:rPr>
          <w:rFonts w:ascii="微软雅黑" w:eastAsia="微软雅黑" w:hAnsi="微软雅黑" w:hint="eastAsia"/>
          <w:szCs w:val="21"/>
        </w:rPr>
        <w:t>。</w:t>
      </w:r>
    </w:p>
    <w:p w14:paraId="25366096" w14:textId="17F8B93C" w:rsidR="008D48B0" w:rsidRDefault="00E7438B" w:rsidP="0029075D">
      <w:pPr>
        <w:ind w:leftChars="200" w:left="1260" w:hangingChars="400" w:hanging="840"/>
        <w:rPr>
          <w:rFonts w:ascii="微软雅黑" w:eastAsia="微软雅黑" w:hAnsi="微软雅黑"/>
          <w:szCs w:val="21"/>
        </w:rPr>
      </w:pPr>
      <w:r>
        <w:rPr>
          <w:rFonts w:ascii="微软雅黑" w:eastAsia="微软雅黑" w:hAnsi="微软雅黑" w:hint="eastAsia"/>
          <w:szCs w:val="21"/>
        </w:rPr>
        <w:t>弗莱尔：</w:t>
      </w:r>
      <w:r w:rsidR="00E67A20">
        <w:rPr>
          <w:rFonts w:ascii="微软雅黑" w:eastAsia="微软雅黑" w:hAnsi="微软雅黑" w:hint="eastAsia"/>
          <w:szCs w:val="21"/>
        </w:rPr>
        <w:t>此外，</w:t>
      </w:r>
      <w:r w:rsidR="009221E9">
        <w:rPr>
          <w:rFonts w:ascii="微软雅黑" w:eastAsia="微软雅黑" w:hAnsi="微软雅黑" w:hint="eastAsia"/>
          <w:szCs w:val="21"/>
        </w:rPr>
        <w:t>费吉亚</w:t>
      </w:r>
      <w:commentRangeStart w:id="42"/>
      <w:commentRangeStart w:id="43"/>
      <w:commentRangeEnd w:id="42"/>
      <w:commentRangeEnd w:id="43"/>
      <w:r w:rsidR="00ED09EF">
        <w:rPr>
          <w:rFonts w:ascii="微软雅黑" w:eastAsia="微软雅黑" w:hAnsi="微软雅黑" w:hint="eastAsia"/>
          <w:szCs w:val="21"/>
        </w:rPr>
        <w:t>，</w:t>
      </w:r>
      <w:commentRangeStart w:id="44"/>
      <w:commentRangeStart w:id="45"/>
      <w:commentRangeEnd w:id="44"/>
      <w:commentRangeEnd w:id="45"/>
      <w:r w:rsidR="009221E9">
        <w:rPr>
          <w:rFonts w:ascii="微软雅黑" w:eastAsia="微软雅黑" w:hAnsi="微软雅黑" w:hint="eastAsia"/>
          <w:szCs w:val="21"/>
        </w:rPr>
        <w:t>遵循守护者大人的意志</w:t>
      </w:r>
      <w:commentRangeStart w:id="46"/>
      <w:commentRangeStart w:id="47"/>
      <w:commentRangeEnd w:id="46"/>
      <w:commentRangeEnd w:id="47"/>
      <w:r w:rsidR="008D48B0">
        <w:rPr>
          <w:rFonts w:ascii="微软雅黑" w:eastAsia="微软雅黑" w:hAnsi="微软雅黑" w:hint="eastAsia"/>
          <w:szCs w:val="21"/>
        </w:rPr>
        <w:t>，这个给你。</w:t>
      </w:r>
    </w:p>
    <w:p w14:paraId="640184F4" w14:textId="0DF1D350" w:rsidR="008D48B0" w:rsidRDefault="008D48B0" w:rsidP="0029075D">
      <w:pPr>
        <w:ind w:leftChars="200" w:left="1260" w:hangingChars="400" w:hanging="840"/>
        <w:rPr>
          <w:rFonts w:ascii="微软雅黑" w:eastAsia="微软雅黑" w:hAnsi="微软雅黑"/>
          <w:b/>
          <w:color w:val="FF0000"/>
          <w:szCs w:val="21"/>
        </w:rPr>
      </w:pPr>
      <w:r w:rsidRPr="008D48B0">
        <w:rPr>
          <w:rFonts w:ascii="微软雅黑" w:eastAsia="微软雅黑" w:hAnsi="微软雅黑" w:hint="eastAsia"/>
          <w:b/>
          <w:color w:val="FF0000"/>
          <w:szCs w:val="21"/>
        </w:rPr>
        <w:lastRenderedPageBreak/>
        <w:t>选项：这个护符</w:t>
      </w:r>
      <w:r w:rsidR="009221E9">
        <w:rPr>
          <w:rFonts w:ascii="微软雅黑" w:eastAsia="微软雅黑" w:hAnsi="微软雅黑" w:hint="eastAsia"/>
          <w:b/>
          <w:color w:val="FF0000"/>
          <w:szCs w:val="21"/>
        </w:rPr>
        <w:t>是？</w:t>
      </w:r>
      <w:commentRangeStart w:id="48"/>
      <w:commentRangeStart w:id="49"/>
      <w:commentRangeEnd w:id="48"/>
      <w:commentRangeEnd w:id="49"/>
    </w:p>
    <w:p w14:paraId="3EA42571" w14:textId="72E7FF6F" w:rsidR="008D48B0" w:rsidRDefault="008D48B0" w:rsidP="0029075D">
      <w:pPr>
        <w:ind w:leftChars="200" w:left="1260" w:hangingChars="400" w:hanging="840"/>
        <w:rPr>
          <w:rFonts w:ascii="微软雅黑" w:eastAsia="微软雅黑" w:hAnsi="微软雅黑"/>
          <w:szCs w:val="21"/>
        </w:rPr>
      </w:pPr>
      <w:r w:rsidRPr="008D48B0">
        <w:rPr>
          <w:rFonts w:ascii="微软雅黑" w:eastAsia="微软雅黑" w:hAnsi="微软雅黑" w:hint="eastAsia"/>
          <w:szCs w:val="21"/>
        </w:rPr>
        <w:t>弗莱尔：</w:t>
      </w:r>
      <w:r w:rsidR="00E7438B">
        <w:rPr>
          <w:rFonts w:ascii="微软雅黑" w:eastAsia="微软雅黑" w:hAnsi="微软雅黑" w:hint="eastAsia"/>
          <w:szCs w:val="21"/>
        </w:rPr>
        <w:t>护</w:t>
      </w:r>
      <w:r w:rsidR="009221E9">
        <w:rPr>
          <w:rFonts w:ascii="微软雅黑" w:eastAsia="微软雅黑" w:hAnsi="微软雅黑" w:hint="eastAsia"/>
          <w:szCs w:val="21"/>
        </w:rPr>
        <w:t>符中</w:t>
      </w:r>
      <w:r w:rsidR="00E7438B">
        <w:rPr>
          <w:rFonts w:ascii="微软雅黑" w:eastAsia="微软雅黑" w:hAnsi="微软雅黑" w:hint="eastAsia"/>
          <w:szCs w:val="21"/>
        </w:rPr>
        <w:t>有守护者大人注入的</w:t>
      </w:r>
      <w:r w:rsidR="00B30879">
        <w:rPr>
          <w:rFonts w:ascii="微软雅黑" w:eastAsia="微软雅黑" w:hAnsi="微软雅黑" w:hint="eastAsia"/>
          <w:szCs w:val="21"/>
        </w:rPr>
        <w:t>力量</w:t>
      </w:r>
      <w:r w:rsidR="00E7438B">
        <w:rPr>
          <w:rFonts w:ascii="微软雅黑" w:eastAsia="微软雅黑" w:hAnsi="微软雅黑" w:hint="eastAsia"/>
          <w:szCs w:val="21"/>
        </w:rPr>
        <w:t>，或许对你有所帮助</w:t>
      </w:r>
      <w:r>
        <w:rPr>
          <w:rFonts w:ascii="微软雅黑" w:eastAsia="微软雅黑" w:hAnsi="微软雅黑" w:hint="eastAsia"/>
          <w:szCs w:val="21"/>
        </w:rPr>
        <w:t>。</w:t>
      </w:r>
    </w:p>
    <w:p w14:paraId="2743CD51" w14:textId="3F874961" w:rsidR="00E7438B" w:rsidRPr="00E7438B" w:rsidRDefault="00E7438B" w:rsidP="0029075D">
      <w:pPr>
        <w:ind w:leftChars="200" w:left="1260" w:hangingChars="400" w:hanging="840"/>
        <w:rPr>
          <w:rFonts w:ascii="微软雅黑" w:eastAsia="微软雅黑" w:hAnsi="微软雅黑"/>
          <w:szCs w:val="21"/>
        </w:rPr>
      </w:pPr>
      <w:r>
        <w:rPr>
          <w:rFonts w:ascii="微软雅黑" w:eastAsia="微软雅黑" w:hAnsi="微软雅黑" w:hint="eastAsia"/>
          <w:szCs w:val="21"/>
        </w:rPr>
        <w:t>弗莱尔：那么，再会</w:t>
      </w:r>
      <w:r w:rsidR="0002579C">
        <w:rPr>
          <w:rFonts w:ascii="微软雅黑" w:eastAsia="微软雅黑" w:hAnsi="微软雅黑" w:hint="eastAsia"/>
          <w:szCs w:val="21"/>
        </w:rPr>
        <w:t>，祝你们一切顺利</w:t>
      </w:r>
      <w:r>
        <w:rPr>
          <w:rFonts w:ascii="微软雅黑" w:eastAsia="微软雅黑" w:hAnsi="微软雅黑" w:hint="eastAsia"/>
          <w:szCs w:val="21"/>
        </w:rPr>
        <w:t>。</w:t>
      </w:r>
    </w:p>
    <w:p w14:paraId="0D6F5A70" w14:textId="251C83D8" w:rsidR="008D48B0" w:rsidRDefault="008D48B0" w:rsidP="0029075D">
      <w:pPr>
        <w:ind w:leftChars="200" w:left="1260" w:hangingChars="400" w:hanging="840"/>
        <w:rPr>
          <w:rFonts w:ascii="微软雅黑" w:eastAsia="微软雅黑" w:hAnsi="微软雅黑"/>
          <w:szCs w:val="21"/>
        </w:rPr>
      </w:pPr>
      <w:r>
        <w:rPr>
          <w:rFonts w:ascii="微软雅黑" w:eastAsia="微软雅黑" w:hAnsi="微软雅黑" w:hint="eastAsia"/>
          <w:szCs w:val="21"/>
        </w:rPr>
        <w:t>费吉亚：</w:t>
      </w:r>
      <w:commentRangeStart w:id="50"/>
      <w:commentRangeStart w:id="51"/>
      <w:commentRangeEnd w:id="50"/>
      <w:commentRangeEnd w:id="51"/>
      <w:r>
        <w:rPr>
          <w:rFonts w:ascii="微软雅黑" w:eastAsia="微软雅黑" w:hAnsi="微软雅黑" w:hint="eastAsia"/>
          <w:szCs w:val="21"/>
        </w:rPr>
        <w:t>没时间</w:t>
      </w:r>
      <w:commentRangeStart w:id="52"/>
      <w:commentRangeStart w:id="53"/>
      <w:commentRangeEnd w:id="52"/>
      <w:commentRangeEnd w:id="53"/>
      <w:r>
        <w:rPr>
          <w:rFonts w:ascii="微软雅黑" w:eastAsia="微软雅黑" w:hAnsi="微软雅黑" w:hint="eastAsia"/>
          <w:szCs w:val="21"/>
        </w:rPr>
        <w:t>了，</w:t>
      </w:r>
      <w:commentRangeStart w:id="54"/>
      <w:commentRangeEnd w:id="54"/>
      <w:r>
        <w:rPr>
          <w:rFonts w:ascii="微软雅黑" w:eastAsia="微软雅黑" w:hAnsi="微软雅黑" w:hint="eastAsia"/>
          <w:szCs w:val="21"/>
        </w:rPr>
        <w:t>必须赶紧</w:t>
      </w:r>
      <w:r w:rsidR="008E7D10">
        <w:rPr>
          <w:rFonts w:ascii="微软雅黑" w:eastAsia="微软雅黑" w:hAnsi="微软雅黑" w:hint="eastAsia"/>
          <w:szCs w:val="21"/>
        </w:rPr>
        <w:t>去城镇里</w:t>
      </w:r>
      <w:r>
        <w:rPr>
          <w:rFonts w:ascii="微软雅黑" w:eastAsia="微软雅黑" w:hAnsi="微软雅黑" w:hint="eastAsia"/>
          <w:szCs w:val="21"/>
        </w:rPr>
        <w:t>找到</w:t>
      </w:r>
      <w:r w:rsidR="009221E9">
        <w:rPr>
          <w:rFonts w:ascii="微软雅黑" w:eastAsia="微软雅黑" w:hAnsi="微软雅黑" w:hint="eastAsia"/>
          <w:szCs w:val="21"/>
        </w:rPr>
        <w:t>诺伦</w:t>
      </w:r>
      <w:r>
        <w:rPr>
          <w:rFonts w:ascii="微软雅黑" w:eastAsia="微软雅黑" w:hAnsi="微软雅黑" w:hint="eastAsia"/>
          <w:szCs w:val="21"/>
        </w:rPr>
        <w:t>了解情况。</w:t>
      </w:r>
    </w:p>
    <w:p w14:paraId="2D06D559" w14:textId="2D1576EB" w:rsidR="008D48B0" w:rsidRDefault="008D48B0" w:rsidP="0029075D">
      <w:pPr>
        <w:ind w:leftChars="200" w:left="1260" w:hangingChars="400" w:hanging="840"/>
        <w:rPr>
          <w:rFonts w:ascii="微软雅黑" w:eastAsia="微软雅黑" w:hAnsi="微软雅黑"/>
          <w:szCs w:val="21"/>
        </w:rPr>
      </w:pPr>
      <w:r>
        <w:rPr>
          <w:rFonts w:ascii="微软雅黑" w:eastAsia="微软雅黑" w:hAnsi="微软雅黑" w:hint="eastAsia"/>
          <w:szCs w:val="21"/>
        </w:rPr>
        <w:t>费吉亚：</w:t>
      </w:r>
      <w:r w:rsidR="000F15DE">
        <w:rPr>
          <w:rFonts w:ascii="微软雅黑" w:eastAsia="微软雅黑" w:hAnsi="微软雅黑" w:hint="eastAsia"/>
          <w:szCs w:val="21"/>
        </w:rPr>
        <w:t>无论如何，</w:t>
      </w:r>
      <w:r w:rsidR="00DB1510">
        <w:rPr>
          <w:rFonts w:ascii="微软雅黑" w:eastAsia="微软雅黑" w:hAnsi="微软雅黑" w:hint="eastAsia"/>
          <w:szCs w:val="21"/>
        </w:rPr>
        <w:t>这次</w:t>
      </w:r>
      <w:r w:rsidR="00B30879">
        <w:rPr>
          <w:rFonts w:ascii="微软雅黑" w:eastAsia="微软雅黑" w:hAnsi="微软雅黑" w:hint="eastAsia"/>
          <w:szCs w:val="21"/>
        </w:rPr>
        <w:t>我一定要拯救故乡</w:t>
      </w:r>
      <w:r>
        <w:rPr>
          <w:rFonts w:ascii="微软雅黑" w:eastAsia="微软雅黑" w:hAnsi="微软雅黑" w:hint="eastAsia"/>
          <w:szCs w:val="21"/>
        </w:rPr>
        <w:t>！</w:t>
      </w:r>
    </w:p>
    <w:p w14:paraId="52D505A1" w14:textId="77777777" w:rsidR="00095F8A" w:rsidRPr="00996D00" w:rsidRDefault="00095F8A" w:rsidP="0029075D">
      <w:pPr>
        <w:ind w:leftChars="200" w:left="1260" w:hangingChars="400" w:hanging="840"/>
        <w:rPr>
          <w:rFonts w:ascii="微软雅黑" w:eastAsia="微软雅黑" w:hAnsi="微软雅黑"/>
          <w:szCs w:val="21"/>
        </w:rPr>
      </w:pPr>
    </w:p>
    <w:p w14:paraId="79B849D1" w14:textId="48BF885F" w:rsidR="000F1D07" w:rsidRPr="000F1D07" w:rsidRDefault="000F1D07" w:rsidP="000F1D07">
      <w:pPr>
        <w:pStyle w:val="2"/>
        <w:rPr>
          <w:rFonts w:ascii="微软雅黑" w:eastAsia="微软雅黑" w:hAnsi="微软雅黑"/>
        </w:rPr>
      </w:pPr>
      <w:bookmarkStart w:id="55" w:name="_Toc103933562"/>
      <w:r>
        <w:rPr>
          <w:rFonts w:ascii="微软雅黑" w:eastAsia="微软雅黑" w:hAnsi="微软雅黑" w:hint="eastAsia"/>
        </w:rPr>
        <w:t>城镇</w:t>
      </w:r>
      <w:bookmarkEnd w:id="55"/>
    </w:p>
    <w:p w14:paraId="2DF4BE7A" w14:textId="37C1A37B" w:rsidR="000F1D07" w:rsidRDefault="004C7B3F" w:rsidP="000F1D07">
      <w:pPr>
        <w:ind w:firstLineChars="200" w:firstLine="420"/>
        <w:rPr>
          <w:rFonts w:ascii="微软雅黑" w:eastAsia="微软雅黑" w:hAnsi="微软雅黑"/>
          <w:szCs w:val="21"/>
        </w:rPr>
      </w:pPr>
      <w:r>
        <w:rPr>
          <w:rFonts w:ascii="微软雅黑" w:eastAsia="微软雅黑" w:hAnsi="微软雅黑" w:hint="eastAsia"/>
          <w:szCs w:val="21"/>
        </w:rPr>
        <w:t>费吉亚：快看，前面应该就是弗莱尔所说的城镇了！</w:t>
      </w:r>
    </w:p>
    <w:p w14:paraId="1AA97051" w14:textId="3BF1085D" w:rsidR="004C7B3F" w:rsidRDefault="0002579C" w:rsidP="000F1D07">
      <w:pPr>
        <w:ind w:firstLineChars="200" w:firstLine="420"/>
        <w:rPr>
          <w:rFonts w:ascii="微软雅黑" w:eastAsia="微软雅黑" w:hAnsi="微软雅黑"/>
          <w:szCs w:val="21"/>
        </w:rPr>
      </w:pPr>
      <w:r>
        <w:rPr>
          <w:rFonts w:ascii="微软雅黑" w:eastAsia="微软雅黑" w:hAnsi="微软雅黑" w:hint="eastAsia"/>
          <w:szCs w:val="21"/>
        </w:rPr>
        <w:t>费吉亚：</w:t>
      </w:r>
      <w:commentRangeStart w:id="56"/>
      <w:commentRangeStart w:id="57"/>
      <w:commentRangeEnd w:id="56"/>
      <w:commentRangeEnd w:id="57"/>
      <w:r w:rsidR="004C7B3F">
        <w:rPr>
          <w:rFonts w:ascii="微软雅黑" w:eastAsia="微软雅黑" w:hAnsi="微软雅黑" w:hint="eastAsia"/>
          <w:szCs w:val="21"/>
        </w:rPr>
        <w:t>看起来</w:t>
      </w:r>
      <w:r>
        <w:rPr>
          <w:rFonts w:ascii="微软雅黑" w:eastAsia="微软雅黑" w:hAnsi="微软雅黑" w:hint="eastAsia"/>
          <w:szCs w:val="21"/>
        </w:rPr>
        <w:t>很</w:t>
      </w:r>
      <w:r w:rsidR="000F15DE">
        <w:rPr>
          <w:rFonts w:ascii="微软雅黑" w:eastAsia="微软雅黑" w:hAnsi="微软雅黑" w:hint="eastAsia"/>
          <w:szCs w:val="21"/>
        </w:rPr>
        <w:t>冷清，难</w:t>
      </w:r>
      <w:r w:rsidR="00DB1510">
        <w:rPr>
          <w:rFonts w:ascii="微软雅黑" w:eastAsia="微软雅黑" w:hAnsi="微软雅黑" w:hint="eastAsia"/>
          <w:szCs w:val="21"/>
        </w:rPr>
        <w:t>道是因为</w:t>
      </w:r>
      <w:r w:rsidR="004C7B3F">
        <w:rPr>
          <w:rFonts w:ascii="微软雅黑" w:eastAsia="微软雅黑" w:hAnsi="微软雅黑" w:hint="eastAsia"/>
          <w:szCs w:val="21"/>
        </w:rPr>
        <w:t>魔法异变</w:t>
      </w:r>
      <w:r w:rsidR="00DB1510">
        <w:rPr>
          <w:rFonts w:ascii="微软雅黑" w:eastAsia="微软雅黑" w:hAnsi="微软雅黑" w:hint="eastAsia"/>
          <w:szCs w:val="21"/>
        </w:rPr>
        <w:t>……</w:t>
      </w:r>
    </w:p>
    <w:p w14:paraId="3ECDA3EA" w14:textId="2D5A8374" w:rsidR="004C7B3F" w:rsidRPr="004C7B3F" w:rsidRDefault="00ED09EF" w:rsidP="000F1D07">
      <w:pPr>
        <w:ind w:firstLineChars="200" w:firstLine="420"/>
        <w:rPr>
          <w:rFonts w:ascii="微软雅黑" w:eastAsia="微软雅黑" w:hAnsi="微软雅黑"/>
          <w:b/>
          <w:color w:val="FF0000"/>
          <w:szCs w:val="21"/>
        </w:rPr>
      </w:pPr>
      <w:r>
        <w:rPr>
          <w:rFonts w:ascii="微软雅黑" w:eastAsia="微软雅黑" w:hAnsi="微软雅黑" w:hint="eastAsia"/>
          <w:b/>
          <w:color w:val="FF0000"/>
          <w:szCs w:val="21"/>
        </w:rPr>
        <w:t>选项：有股不祥</w:t>
      </w:r>
      <w:r w:rsidR="00571B30">
        <w:rPr>
          <w:rFonts w:ascii="微软雅黑" w:eastAsia="微软雅黑" w:hAnsi="微软雅黑" w:hint="eastAsia"/>
          <w:b/>
          <w:color w:val="FF0000"/>
          <w:szCs w:val="21"/>
        </w:rPr>
        <w:t>的气息</w:t>
      </w:r>
    </w:p>
    <w:p w14:paraId="1D240852" w14:textId="4BF6E0E2" w:rsidR="004C7B3F" w:rsidRDefault="004C7B3F" w:rsidP="000F1D07">
      <w:pPr>
        <w:ind w:firstLineChars="200" w:firstLine="420"/>
        <w:rPr>
          <w:rFonts w:ascii="微软雅黑" w:eastAsia="微软雅黑" w:hAnsi="微软雅黑"/>
          <w:szCs w:val="21"/>
        </w:rPr>
      </w:pPr>
      <w:r>
        <w:rPr>
          <w:rFonts w:ascii="微软雅黑" w:eastAsia="微软雅黑" w:hAnsi="微软雅黑" w:hint="eastAsia"/>
          <w:szCs w:val="21"/>
        </w:rPr>
        <w:t>费吉亚：</w:t>
      </w:r>
      <w:r w:rsidR="00DE3FC0">
        <w:rPr>
          <w:rFonts w:ascii="微软雅黑" w:eastAsia="微软雅黑" w:hAnsi="微软雅黑" w:hint="eastAsia"/>
          <w:szCs w:val="21"/>
        </w:rPr>
        <w:t>呱呱，</w:t>
      </w:r>
      <w:r>
        <w:rPr>
          <w:rFonts w:ascii="微软雅黑" w:eastAsia="微软雅黑" w:hAnsi="微软雅黑" w:hint="eastAsia"/>
          <w:szCs w:val="21"/>
        </w:rPr>
        <w:t>我也感觉到了，进入的时候小心一点吧。</w:t>
      </w:r>
    </w:p>
    <w:p w14:paraId="17BD9F3D" w14:textId="0A784AAF" w:rsidR="004C7B3F" w:rsidRDefault="004C7B3F" w:rsidP="000F1D07">
      <w:pPr>
        <w:ind w:firstLineChars="200" w:firstLine="420"/>
        <w:rPr>
          <w:rFonts w:ascii="微软雅黑" w:eastAsia="微软雅黑" w:hAnsi="微软雅黑"/>
          <w:szCs w:val="21"/>
        </w:rPr>
      </w:pPr>
    </w:p>
    <w:p w14:paraId="6CFAA4C4" w14:textId="09ADD7E0" w:rsidR="004C7B3F" w:rsidRDefault="00D2175C" w:rsidP="004C7B3F">
      <w:pPr>
        <w:ind w:leftChars="200" w:left="1260" w:hangingChars="400" w:hanging="840"/>
        <w:rPr>
          <w:rFonts w:ascii="微软雅黑" w:eastAsia="微软雅黑" w:hAnsi="微软雅黑"/>
          <w:b/>
          <w:szCs w:val="21"/>
        </w:rPr>
      </w:pPr>
      <w:r>
        <w:rPr>
          <w:rFonts w:ascii="微软雅黑" w:eastAsia="微软雅黑" w:hAnsi="微软雅黑" w:hint="eastAsia"/>
          <w:b/>
          <w:szCs w:val="21"/>
        </w:rPr>
        <w:t>关卡战斗胜利后显示剧情。</w:t>
      </w:r>
    </w:p>
    <w:p w14:paraId="604642D4" w14:textId="77EE8CA1" w:rsidR="004C7B3F" w:rsidRDefault="004C7B3F" w:rsidP="000F1D07">
      <w:pPr>
        <w:ind w:firstLineChars="200" w:firstLine="420"/>
        <w:rPr>
          <w:rFonts w:ascii="微软雅黑" w:eastAsia="微软雅黑" w:hAnsi="微软雅黑"/>
          <w:szCs w:val="21"/>
        </w:rPr>
      </w:pPr>
      <w:r>
        <w:rPr>
          <w:rFonts w:ascii="微软雅黑" w:eastAsia="微软雅黑" w:hAnsi="微软雅黑" w:hint="eastAsia"/>
          <w:szCs w:val="21"/>
        </w:rPr>
        <w:t>费吉亚：真不敢相信，异变的魔物已经</w:t>
      </w:r>
      <w:r w:rsidR="00A03B98">
        <w:rPr>
          <w:rFonts w:ascii="微软雅黑" w:eastAsia="微软雅黑" w:hAnsi="微软雅黑" w:hint="eastAsia"/>
          <w:szCs w:val="21"/>
        </w:rPr>
        <w:t>入侵</w:t>
      </w:r>
      <w:r>
        <w:rPr>
          <w:rFonts w:ascii="微软雅黑" w:eastAsia="微软雅黑" w:hAnsi="微软雅黑" w:hint="eastAsia"/>
          <w:szCs w:val="21"/>
        </w:rPr>
        <w:t>了城镇</w:t>
      </w:r>
      <w:r w:rsidR="002E49EF">
        <w:rPr>
          <w:rFonts w:ascii="微软雅黑" w:eastAsia="微软雅黑" w:hAnsi="微软雅黑" w:hint="eastAsia"/>
          <w:szCs w:val="21"/>
        </w:rPr>
        <w:t>！</w:t>
      </w:r>
    </w:p>
    <w:p w14:paraId="01304F49" w14:textId="584C3049" w:rsidR="004C7B3F" w:rsidRDefault="004C7B3F" w:rsidP="000F1D07">
      <w:pPr>
        <w:ind w:firstLineChars="200" w:firstLine="420"/>
        <w:rPr>
          <w:rFonts w:ascii="微软雅黑" w:eastAsia="微软雅黑" w:hAnsi="微软雅黑"/>
          <w:szCs w:val="21"/>
        </w:rPr>
      </w:pPr>
      <w:r>
        <w:rPr>
          <w:rFonts w:ascii="微软雅黑" w:eastAsia="微软雅黑" w:hAnsi="微软雅黑" w:hint="eastAsia"/>
          <w:szCs w:val="21"/>
        </w:rPr>
        <w:t>费吉亚：看来这里的魔法异变要比之前严重很多……该怎么办，怎么办呢……</w:t>
      </w:r>
    </w:p>
    <w:p w14:paraId="36455849" w14:textId="56044F3A" w:rsidR="004C7B3F" w:rsidRPr="000F15DE" w:rsidRDefault="0002579C" w:rsidP="000F1D07">
      <w:pPr>
        <w:ind w:firstLineChars="200" w:firstLine="420"/>
        <w:rPr>
          <w:rFonts w:ascii="微软雅黑" w:eastAsia="微软雅黑" w:hAnsi="微软雅黑"/>
          <w:b/>
          <w:color w:val="FF0000"/>
          <w:szCs w:val="21"/>
        </w:rPr>
      </w:pPr>
      <w:r w:rsidRPr="000F15DE">
        <w:rPr>
          <w:rFonts w:ascii="微软雅黑" w:eastAsia="微软雅黑" w:hAnsi="微软雅黑" w:hint="eastAsia"/>
          <w:b/>
          <w:color w:val="FF0000"/>
          <w:szCs w:val="21"/>
        </w:rPr>
        <w:t>选项：</w:t>
      </w:r>
      <w:r w:rsidR="00E67A20" w:rsidRPr="000F15DE">
        <w:rPr>
          <w:rFonts w:ascii="微软雅黑" w:eastAsia="微软雅黑" w:hAnsi="微软雅黑" w:hint="eastAsia"/>
          <w:b/>
          <w:color w:val="FF0000"/>
          <w:szCs w:val="21"/>
        </w:rPr>
        <w:t>先去找</w:t>
      </w:r>
      <w:r w:rsidR="009221E9">
        <w:rPr>
          <w:rFonts w:ascii="微软雅黑" w:eastAsia="微软雅黑" w:hAnsi="微软雅黑" w:hint="eastAsia"/>
          <w:b/>
          <w:color w:val="FF0000"/>
          <w:szCs w:val="21"/>
        </w:rPr>
        <w:t>诺伦</w:t>
      </w:r>
      <w:r w:rsidR="00DB1510">
        <w:rPr>
          <w:rFonts w:ascii="微软雅黑" w:eastAsia="微软雅黑" w:hAnsi="微软雅黑" w:hint="eastAsia"/>
          <w:b/>
          <w:color w:val="FF0000"/>
          <w:szCs w:val="21"/>
        </w:rPr>
        <w:t>吧</w:t>
      </w:r>
    </w:p>
    <w:p w14:paraId="549D34F5" w14:textId="131828E1" w:rsidR="004C7B3F" w:rsidRDefault="00E67A20" w:rsidP="000F1D07">
      <w:pPr>
        <w:ind w:firstLineChars="200" w:firstLine="420"/>
        <w:rPr>
          <w:rFonts w:ascii="微软雅黑" w:eastAsia="微软雅黑" w:hAnsi="微软雅黑"/>
          <w:szCs w:val="21"/>
        </w:rPr>
      </w:pPr>
      <w:r>
        <w:rPr>
          <w:rFonts w:ascii="微软雅黑" w:eastAsia="微软雅黑" w:hAnsi="微软雅黑" w:hint="eastAsia"/>
          <w:szCs w:val="21"/>
        </w:rPr>
        <w:t>费吉亚：你说得没错，</w:t>
      </w:r>
      <w:r w:rsidR="0002579C">
        <w:rPr>
          <w:rFonts w:ascii="微软雅黑" w:eastAsia="微软雅黑" w:hAnsi="微软雅黑" w:hint="eastAsia"/>
          <w:szCs w:val="21"/>
        </w:rPr>
        <w:t>前面</w:t>
      </w:r>
      <w:r w:rsidR="009C5926">
        <w:rPr>
          <w:rFonts w:ascii="微软雅黑" w:eastAsia="微软雅黑" w:hAnsi="微软雅黑" w:hint="eastAsia"/>
          <w:szCs w:val="21"/>
        </w:rPr>
        <w:t>就是广场</w:t>
      </w:r>
      <w:commentRangeStart w:id="58"/>
      <w:commentRangeStart w:id="59"/>
      <w:commentRangeEnd w:id="58"/>
      <w:commentRangeEnd w:id="59"/>
      <w:r w:rsidR="009C5926">
        <w:rPr>
          <w:rFonts w:ascii="微软雅黑" w:eastAsia="微软雅黑" w:hAnsi="微软雅黑" w:hint="eastAsia"/>
          <w:szCs w:val="21"/>
        </w:rPr>
        <w:t>，</w:t>
      </w:r>
      <w:r w:rsidR="009F6987">
        <w:rPr>
          <w:rFonts w:ascii="微软雅黑" w:eastAsia="微软雅黑" w:hAnsi="微软雅黑" w:hint="eastAsia"/>
          <w:szCs w:val="21"/>
        </w:rPr>
        <w:t>快看，诺伦就在那里</w:t>
      </w:r>
      <w:r w:rsidR="004C7B3F">
        <w:rPr>
          <w:rFonts w:ascii="微软雅黑" w:eastAsia="微软雅黑" w:hAnsi="微软雅黑" w:hint="eastAsia"/>
          <w:szCs w:val="21"/>
        </w:rPr>
        <w:t>。</w:t>
      </w:r>
    </w:p>
    <w:p w14:paraId="797D782B" w14:textId="3AE83F22" w:rsidR="004C7B3F" w:rsidRDefault="00A03B98" w:rsidP="000F1D07">
      <w:pPr>
        <w:ind w:firstLineChars="200" w:firstLine="420"/>
        <w:rPr>
          <w:rFonts w:ascii="微软雅黑" w:eastAsia="微软雅黑" w:hAnsi="微软雅黑"/>
          <w:szCs w:val="21"/>
        </w:rPr>
      </w:pPr>
      <w:r w:rsidRPr="00A03B98">
        <w:rPr>
          <w:rFonts w:ascii="微软雅黑" w:eastAsia="微软雅黑" w:hAnsi="微软雅黑" w:hint="eastAsia"/>
          <w:szCs w:val="21"/>
        </w:rPr>
        <w:t>费吉亚：</w:t>
      </w:r>
      <w:r w:rsidR="009221E9">
        <w:rPr>
          <w:rFonts w:ascii="微软雅黑" w:eastAsia="微软雅黑" w:hAnsi="微软雅黑" w:hint="eastAsia"/>
          <w:szCs w:val="21"/>
        </w:rPr>
        <w:t>诺伦</w:t>
      </w:r>
      <w:r w:rsidRPr="00A03B98">
        <w:rPr>
          <w:rFonts w:ascii="微软雅黑" w:eastAsia="微软雅黑" w:hAnsi="微软雅黑" w:hint="eastAsia"/>
          <w:szCs w:val="21"/>
        </w:rPr>
        <w:t>，请告诉</w:t>
      </w:r>
      <w:r w:rsidR="002E49EF">
        <w:rPr>
          <w:rFonts w:ascii="微软雅黑" w:eastAsia="微软雅黑" w:hAnsi="微软雅黑" w:hint="eastAsia"/>
          <w:szCs w:val="21"/>
        </w:rPr>
        <w:t>我们</w:t>
      </w:r>
      <w:r w:rsidR="00D42F21">
        <w:rPr>
          <w:rFonts w:ascii="微软雅黑" w:eastAsia="微软雅黑" w:hAnsi="微软雅黑" w:hint="eastAsia"/>
          <w:szCs w:val="21"/>
        </w:rPr>
        <w:t>关于魔法异变的具体情况</w:t>
      </w:r>
      <w:r w:rsidR="0002579C">
        <w:rPr>
          <w:rFonts w:ascii="微软雅黑" w:eastAsia="微软雅黑" w:hAnsi="微软雅黑" w:hint="eastAsia"/>
          <w:szCs w:val="21"/>
        </w:rPr>
        <w:t>。</w:t>
      </w:r>
    </w:p>
    <w:p w14:paraId="76D74970" w14:textId="750EC925" w:rsidR="00A03B98" w:rsidRDefault="00A03B98" w:rsidP="000F1D07">
      <w:pPr>
        <w:ind w:firstLineChars="200" w:firstLine="420"/>
        <w:rPr>
          <w:rFonts w:ascii="微软雅黑" w:eastAsia="微软雅黑" w:hAnsi="微软雅黑"/>
          <w:szCs w:val="21"/>
        </w:rPr>
      </w:pPr>
      <w:r>
        <w:rPr>
          <w:rFonts w:ascii="微软雅黑" w:eastAsia="微软雅黑" w:hAnsi="微软雅黑" w:hint="eastAsia"/>
          <w:szCs w:val="21"/>
        </w:rPr>
        <w:t>诺伦：</w:t>
      </w:r>
      <w:r w:rsidR="009221E9">
        <w:rPr>
          <w:rFonts w:ascii="微软雅黑" w:eastAsia="微软雅黑" w:hAnsi="微软雅黑" w:hint="eastAsia"/>
          <w:szCs w:val="21"/>
        </w:rPr>
        <w:t>费吉亚</w:t>
      </w:r>
      <w:r>
        <w:rPr>
          <w:rFonts w:ascii="微软雅黑" w:eastAsia="微软雅黑" w:hAnsi="微软雅黑" w:hint="eastAsia"/>
          <w:szCs w:val="21"/>
        </w:rPr>
        <w:t>，如你所见，</w:t>
      </w:r>
      <w:r w:rsidR="00D42F21">
        <w:rPr>
          <w:rFonts w:ascii="微软雅黑" w:eastAsia="微软雅黑" w:hAnsi="微软雅黑" w:hint="eastAsia"/>
          <w:szCs w:val="21"/>
        </w:rPr>
        <w:t>这里的</w:t>
      </w:r>
      <w:r w:rsidR="008E6490">
        <w:rPr>
          <w:rFonts w:ascii="微软雅黑" w:eastAsia="微软雅黑" w:hAnsi="微软雅黑" w:hint="eastAsia"/>
          <w:szCs w:val="21"/>
        </w:rPr>
        <w:t>情况不容乐观。</w:t>
      </w:r>
    </w:p>
    <w:p w14:paraId="6845DA21" w14:textId="159CBB12" w:rsidR="00A03B98" w:rsidRDefault="00A03B98" w:rsidP="000F1D07">
      <w:pPr>
        <w:ind w:firstLineChars="200" w:firstLine="420"/>
        <w:rPr>
          <w:rFonts w:ascii="微软雅黑" w:eastAsia="微软雅黑" w:hAnsi="微软雅黑"/>
          <w:szCs w:val="21"/>
        </w:rPr>
      </w:pPr>
      <w:r>
        <w:rPr>
          <w:rFonts w:ascii="微软雅黑" w:eastAsia="微软雅黑" w:hAnsi="微软雅黑" w:hint="eastAsia"/>
          <w:szCs w:val="21"/>
        </w:rPr>
        <w:t>诺伦</w:t>
      </w:r>
      <w:r w:rsidR="009C5926">
        <w:rPr>
          <w:rFonts w:ascii="微软雅黑" w:eastAsia="微软雅黑" w:hAnsi="微软雅黑" w:hint="eastAsia"/>
          <w:szCs w:val="21"/>
        </w:rPr>
        <w:t>：</w:t>
      </w:r>
      <w:r w:rsidR="002E49EF">
        <w:rPr>
          <w:rFonts w:ascii="微软雅黑" w:eastAsia="微软雅黑" w:hAnsi="微软雅黑" w:hint="eastAsia"/>
          <w:szCs w:val="21"/>
        </w:rPr>
        <w:t>但</w:t>
      </w:r>
      <w:r w:rsidR="009A4CD0">
        <w:rPr>
          <w:rFonts w:ascii="微软雅黑" w:eastAsia="微软雅黑" w:hAnsi="微软雅黑" w:hint="eastAsia"/>
          <w:szCs w:val="21"/>
        </w:rPr>
        <w:t>不必慌张，</w:t>
      </w:r>
      <w:r w:rsidR="008E6490">
        <w:rPr>
          <w:rFonts w:ascii="微软雅黑" w:eastAsia="微软雅黑" w:hAnsi="微软雅黑" w:hint="eastAsia"/>
          <w:szCs w:val="21"/>
        </w:rPr>
        <w:t>我已经找到了魔法异变的源头，就在森林深处的一处洞穴中。</w:t>
      </w:r>
    </w:p>
    <w:p w14:paraId="2726B140" w14:textId="45C260DC" w:rsidR="008E6490" w:rsidRDefault="009C5926" w:rsidP="000F1D07">
      <w:pPr>
        <w:ind w:firstLineChars="200" w:firstLine="420"/>
        <w:rPr>
          <w:rFonts w:ascii="微软雅黑" w:eastAsia="微软雅黑" w:hAnsi="微软雅黑"/>
          <w:szCs w:val="21"/>
        </w:rPr>
      </w:pPr>
      <w:r>
        <w:rPr>
          <w:rFonts w:ascii="微软雅黑" w:eastAsia="微软雅黑" w:hAnsi="微软雅黑" w:hint="eastAsia"/>
          <w:szCs w:val="21"/>
        </w:rPr>
        <w:t>诺伦：</w:t>
      </w:r>
      <w:r w:rsidR="002E49EF">
        <w:rPr>
          <w:rFonts w:ascii="微软雅黑" w:eastAsia="微软雅黑" w:hAnsi="微软雅黑" w:hint="eastAsia"/>
          <w:szCs w:val="21"/>
        </w:rPr>
        <w:t>不过</w:t>
      </w:r>
      <w:r w:rsidR="009A4CD0">
        <w:rPr>
          <w:rFonts w:ascii="微软雅黑" w:eastAsia="微软雅黑" w:hAnsi="微软雅黑" w:hint="eastAsia"/>
          <w:szCs w:val="21"/>
        </w:rPr>
        <w:t>，</w:t>
      </w:r>
      <w:r>
        <w:rPr>
          <w:rFonts w:ascii="微软雅黑" w:eastAsia="微软雅黑" w:hAnsi="微软雅黑" w:hint="eastAsia"/>
          <w:szCs w:val="21"/>
        </w:rPr>
        <w:t>需要提醒一下，</w:t>
      </w:r>
      <w:r w:rsidR="008E6490">
        <w:rPr>
          <w:rFonts w:ascii="微软雅黑" w:eastAsia="微软雅黑" w:hAnsi="微软雅黑" w:hint="eastAsia"/>
          <w:szCs w:val="21"/>
        </w:rPr>
        <w:t>你们不能……</w:t>
      </w:r>
    </w:p>
    <w:p w14:paraId="42545E7E" w14:textId="499B267A" w:rsidR="008E6490" w:rsidRDefault="00D42F21" w:rsidP="000F1D07">
      <w:pPr>
        <w:ind w:firstLineChars="200" w:firstLine="420"/>
        <w:rPr>
          <w:rFonts w:ascii="微软雅黑" w:eastAsia="微软雅黑" w:hAnsi="微软雅黑"/>
          <w:szCs w:val="21"/>
        </w:rPr>
      </w:pPr>
      <w:r>
        <w:rPr>
          <w:rFonts w:ascii="微软雅黑" w:eastAsia="微软雅黑" w:hAnsi="微软雅黑" w:hint="eastAsia"/>
          <w:szCs w:val="21"/>
        </w:rPr>
        <w:lastRenderedPageBreak/>
        <w:t>费吉亚：</w:t>
      </w:r>
      <w:r w:rsidR="000E45B8">
        <w:rPr>
          <w:rFonts w:ascii="微软雅黑" w:eastAsia="微软雅黑" w:hAnsi="微软雅黑" w:hint="eastAsia"/>
          <w:szCs w:val="21"/>
        </w:rPr>
        <w:t>感谢</w:t>
      </w:r>
      <w:r w:rsidR="002E49EF">
        <w:rPr>
          <w:rFonts w:ascii="微软雅黑" w:eastAsia="微软雅黑" w:hAnsi="微软雅黑" w:hint="eastAsia"/>
          <w:szCs w:val="21"/>
        </w:rPr>
        <w:t>你</w:t>
      </w:r>
      <w:r w:rsidR="000E45B8">
        <w:rPr>
          <w:rFonts w:ascii="微软雅黑" w:eastAsia="微软雅黑" w:hAnsi="微软雅黑" w:hint="eastAsia"/>
          <w:szCs w:val="21"/>
        </w:rPr>
        <w:t>的</w:t>
      </w:r>
      <w:r w:rsidR="000F15DE">
        <w:rPr>
          <w:rFonts w:ascii="微软雅黑" w:eastAsia="微软雅黑" w:hAnsi="微软雅黑" w:hint="eastAsia"/>
          <w:szCs w:val="21"/>
        </w:rPr>
        <w:t>帮助</w:t>
      </w:r>
      <w:r>
        <w:rPr>
          <w:rFonts w:ascii="微软雅黑" w:eastAsia="微软雅黑" w:hAnsi="微软雅黑" w:hint="eastAsia"/>
          <w:szCs w:val="21"/>
        </w:rPr>
        <w:t>，</w:t>
      </w:r>
      <w:r w:rsidR="000E45B8">
        <w:rPr>
          <w:rFonts w:ascii="微软雅黑" w:eastAsia="微软雅黑" w:hAnsi="微软雅黑" w:hint="eastAsia"/>
          <w:szCs w:val="21"/>
        </w:rPr>
        <w:t>我</w:t>
      </w:r>
      <w:r w:rsidR="009C5926">
        <w:rPr>
          <w:rFonts w:ascii="微软雅黑" w:eastAsia="微软雅黑" w:hAnsi="微软雅黑" w:hint="eastAsia"/>
          <w:szCs w:val="21"/>
        </w:rPr>
        <w:t>必须立刻</w:t>
      </w:r>
      <w:commentRangeStart w:id="60"/>
      <w:commentRangeStart w:id="61"/>
      <w:commentRangeEnd w:id="60"/>
      <w:commentRangeEnd w:id="61"/>
      <w:r w:rsidR="000E45B8">
        <w:rPr>
          <w:rFonts w:ascii="微软雅黑" w:eastAsia="微软雅黑" w:hAnsi="微软雅黑" w:hint="eastAsia"/>
          <w:szCs w:val="21"/>
        </w:rPr>
        <w:t>去阻止异变</w:t>
      </w:r>
      <w:r w:rsidR="009C5926">
        <w:rPr>
          <w:rFonts w:ascii="微软雅黑" w:eastAsia="微软雅黑" w:hAnsi="微软雅黑" w:hint="eastAsia"/>
          <w:szCs w:val="21"/>
        </w:rPr>
        <w:t>！</w:t>
      </w:r>
    </w:p>
    <w:p w14:paraId="2F2713C1" w14:textId="35E49A08" w:rsidR="007B5886" w:rsidRPr="0072432D" w:rsidRDefault="007B5886" w:rsidP="007B5886">
      <w:pPr>
        <w:ind w:firstLineChars="200" w:firstLine="420"/>
        <w:rPr>
          <w:rFonts w:ascii="微软雅黑" w:eastAsia="微软雅黑" w:hAnsi="微软雅黑"/>
          <w:b/>
          <w:szCs w:val="21"/>
        </w:rPr>
      </w:pPr>
      <w:commentRangeStart w:id="62"/>
      <w:commentRangeEnd w:id="62"/>
    </w:p>
    <w:p w14:paraId="213C295C" w14:textId="77AB1B19" w:rsidR="000F1D07" w:rsidRPr="000F1D07" w:rsidRDefault="000F1D07" w:rsidP="000F1D07">
      <w:pPr>
        <w:pStyle w:val="2"/>
        <w:rPr>
          <w:rFonts w:ascii="微软雅黑" w:eastAsia="微软雅黑" w:hAnsi="微软雅黑"/>
        </w:rPr>
      </w:pPr>
      <w:bookmarkStart w:id="63" w:name="_Toc103933563"/>
      <w:r>
        <w:rPr>
          <w:rFonts w:ascii="微软雅黑" w:eastAsia="微软雅黑" w:hAnsi="微软雅黑" w:hint="eastAsia"/>
        </w:rPr>
        <w:t>洞穴</w:t>
      </w:r>
      <w:bookmarkEnd w:id="63"/>
    </w:p>
    <w:p w14:paraId="1C0B7C80" w14:textId="1910F127" w:rsidR="000F1D07" w:rsidRDefault="00D42F21" w:rsidP="000F1D07">
      <w:pPr>
        <w:ind w:firstLineChars="200" w:firstLine="420"/>
        <w:rPr>
          <w:rFonts w:ascii="微软雅黑" w:eastAsia="微软雅黑" w:hAnsi="微软雅黑"/>
          <w:szCs w:val="21"/>
        </w:rPr>
      </w:pPr>
      <w:r>
        <w:rPr>
          <w:rFonts w:ascii="微软雅黑" w:eastAsia="微软雅黑" w:hAnsi="微软雅黑" w:hint="eastAsia"/>
          <w:szCs w:val="21"/>
        </w:rPr>
        <w:t>费吉亚：你终于来了，我敢肯定，魔法异变的源头一定就</w:t>
      </w:r>
      <w:r w:rsidR="0072432D">
        <w:rPr>
          <w:rFonts w:ascii="微软雅黑" w:eastAsia="微软雅黑" w:hAnsi="微软雅黑" w:hint="eastAsia"/>
          <w:szCs w:val="21"/>
        </w:rPr>
        <w:t>在这里。</w:t>
      </w:r>
    </w:p>
    <w:p w14:paraId="18C6C98A" w14:textId="791CA733" w:rsidR="0072432D" w:rsidRPr="000F15DE" w:rsidRDefault="0072432D" w:rsidP="000F1D07">
      <w:pPr>
        <w:ind w:firstLineChars="200" w:firstLine="420"/>
        <w:rPr>
          <w:rFonts w:ascii="微软雅黑" w:eastAsia="微软雅黑" w:hAnsi="微软雅黑"/>
          <w:b/>
          <w:color w:val="FF0000"/>
          <w:szCs w:val="21"/>
        </w:rPr>
      </w:pPr>
      <w:r w:rsidRPr="000F15DE">
        <w:rPr>
          <w:rFonts w:ascii="微软雅黑" w:eastAsia="微软雅黑" w:hAnsi="微软雅黑" w:hint="eastAsia"/>
          <w:b/>
          <w:color w:val="FF0000"/>
          <w:szCs w:val="21"/>
        </w:rPr>
        <w:t>选项：</w:t>
      </w:r>
      <w:r w:rsidR="00571B30">
        <w:rPr>
          <w:rFonts w:ascii="微软雅黑" w:eastAsia="微软雅黑" w:hAnsi="微软雅黑" w:hint="eastAsia"/>
          <w:b/>
          <w:color w:val="FF0000"/>
          <w:szCs w:val="21"/>
        </w:rPr>
        <w:t>这里的魔法波动确实很奇怪</w:t>
      </w:r>
    </w:p>
    <w:p w14:paraId="3C516C79" w14:textId="34303FE1" w:rsidR="0072432D" w:rsidRDefault="0072432D" w:rsidP="000F1D07">
      <w:pPr>
        <w:ind w:firstLineChars="200" w:firstLine="420"/>
        <w:rPr>
          <w:rFonts w:ascii="微软雅黑" w:eastAsia="微软雅黑" w:hAnsi="微软雅黑"/>
          <w:szCs w:val="21"/>
        </w:rPr>
      </w:pPr>
      <w:r>
        <w:rPr>
          <w:rFonts w:ascii="微软雅黑" w:eastAsia="微软雅黑" w:hAnsi="微软雅黑" w:hint="eastAsia"/>
          <w:szCs w:val="21"/>
        </w:rPr>
        <w:t>费吉亚：看来你也</w:t>
      </w:r>
      <w:r w:rsidR="00D42F21">
        <w:rPr>
          <w:rFonts w:ascii="微软雅黑" w:eastAsia="微软雅黑" w:hAnsi="微软雅黑" w:hint="eastAsia"/>
          <w:szCs w:val="21"/>
        </w:rPr>
        <w:t>感受</w:t>
      </w:r>
      <w:r>
        <w:rPr>
          <w:rFonts w:ascii="微软雅黑" w:eastAsia="微软雅黑" w:hAnsi="微软雅黑" w:hint="eastAsia"/>
          <w:szCs w:val="21"/>
        </w:rPr>
        <w:t>到了这股异样的魔法波动……嗯？我怎么会感受到魔法波动……</w:t>
      </w:r>
    </w:p>
    <w:p w14:paraId="6E95C8C0" w14:textId="4CB60EFB" w:rsidR="0072432D" w:rsidRDefault="0072432D" w:rsidP="000F1D07">
      <w:pPr>
        <w:ind w:firstLineChars="200" w:firstLine="420"/>
        <w:rPr>
          <w:rFonts w:ascii="微软雅黑" w:eastAsia="微软雅黑" w:hAnsi="微软雅黑"/>
          <w:szCs w:val="21"/>
        </w:rPr>
      </w:pPr>
      <w:r>
        <w:rPr>
          <w:rFonts w:ascii="微软雅黑" w:eastAsia="微软雅黑" w:hAnsi="微软雅黑" w:hint="eastAsia"/>
          <w:szCs w:val="21"/>
        </w:rPr>
        <w:t>费吉亚：现在可不是乱想的时候……我们赶紧进去吧。</w:t>
      </w:r>
    </w:p>
    <w:p w14:paraId="7F699C3B" w14:textId="748DEEEC" w:rsidR="00D2175C" w:rsidRPr="00D2175C" w:rsidRDefault="00D2175C" w:rsidP="000F1D07">
      <w:pPr>
        <w:ind w:firstLineChars="200" w:firstLine="420"/>
        <w:rPr>
          <w:rFonts w:ascii="微软雅黑" w:eastAsia="微软雅黑" w:hAnsi="微软雅黑"/>
          <w:b/>
          <w:color w:val="FF0000"/>
          <w:szCs w:val="21"/>
        </w:rPr>
      </w:pPr>
      <w:r w:rsidRPr="00D2175C">
        <w:rPr>
          <w:rFonts w:ascii="微软雅黑" w:eastAsia="微软雅黑" w:hAnsi="微软雅黑" w:hint="eastAsia"/>
          <w:b/>
          <w:color w:val="FF0000"/>
          <w:szCs w:val="21"/>
        </w:rPr>
        <w:t>选项：……</w:t>
      </w:r>
    </w:p>
    <w:p w14:paraId="38ED0BE0" w14:textId="01579820" w:rsidR="00143AB0" w:rsidRDefault="007B23A1" w:rsidP="000F1D07">
      <w:pPr>
        <w:ind w:firstLineChars="200" w:firstLine="420"/>
        <w:rPr>
          <w:rFonts w:ascii="微软雅黑" w:eastAsia="微软雅黑" w:hAnsi="微软雅黑"/>
          <w:szCs w:val="21"/>
        </w:rPr>
      </w:pPr>
      <w:r>
        <w:rPr>
          <w:rFonts w:ascii="微软雅黑" w:eastAsia="微软雅黑" w:hAnsi="微软雅黑" w:hint="eastAsia"/>
          <w:szCs w:val="21"/>
        </w:rPr>
        <w:t xml:space="preserve"> </w:t>
      </w:r>
      <w:r w:rsidR="00347B95">
        <w:rPr>
          <w:rFonts w:ascii="微软雅黑" w:eastAsia="微软雅黑" w:hAnsi="微软雅黑" w:hint="eastAsia"/>
          <w:szCs w:val="21"/>
        </w:rPr>
        <w:t>弗莱尔</w:t>
      </w:r>
      <w:commentRangeStart w:id="64"/>
      <w:commentRangeEnd w:id="64"/>
      <w:r w:rsidR="00143AB0">
        <w:rPr>
          <w:rFonts w:ascii="微软雅黑" w:eastAsia="微软雅黑" w:hAnsi="微软雅黑" w:hint="eastAsia"/>
          <w:szCs w:val="21"/>
        </w:rPr>
        <w:t>：</w:t>
      </w:r>
      <w:r>
        <w:rPr>
          <w:rFonts w:ascii="微软雅黑" w:eastAsia="微软雅黑" w:hAnsi="微软雅黑" w:hint="eastAsia"/>
          <w:szCs w:val="21"/>
        </w:rPr>
        <w:t>费吉亚，你终于来了。</w:t>
      </w:r>
    </w:p>
    <w:p w14:paraId="0478B227" w14:textId="77777777" w:rsidR="007B23A1" w:rsidRDefault="00143AB0" w:rsidP="000F1D07">
      <w:pPr>
        <w:ind w:firstLineChars="200" w:firstLine="420"/>
        <w:rPr>
          <w:rFonts w:ascii="微软雅黑" w:eastAsia="微软雅黑" w:hAnsi="微软雅黑"/>
          <w:szCs w:val="21"/>
        </w:rPr>
      </w:pPr>
      <w:r>
        <w:rPr>
          <w:rFonts w:ascii="微软雅黑" w:eastAsia="微软雅黑" w:hAnsi="微软雅黑" w:hint="eastAsia"/>
          <w:szCs w:val="21"/>
        </w:rPr>
        <w:t>费吉亚：</w:t>
      </w:r>
      <w:r w:rsidR="007B23A1">
        <w:rPr>
          <w:rFonts w:ascii="微软雅黑" w:eastAsia="微软雅黑" w:hAnsi="微软雅黑" w:hint="eastAsia"/>
          <w:szCs w:val="21"/>
        </w:rPr>
        <w:t>弗莱尔？</w:t>
      </w:r>
    </w:p>
    <w:p w14:paraId="4F69B0AF" w14:textId="2A28FBC0" w:rsidR="00143AB0" w:rsidRDefault="007B23A1" w:rsidP="000F1D07">
      <w:pPr>
        <w:ind w:firstLineChars="200" w:firstLine="420"/>
        <w:rPr>
          <w:rFonts w:ascii="微软雅黑" w:eastAsia="微软雅黑" w:hAnsi="微软雅黑"/>
          <w:szCs w:val="21"/>
        </w:rPr>
      </w:pPr>
      <w:r>
        <w:rPr>
          <w:rFonts w:ascii="微软雅黑" w:eastAsia="微软雅黑" w:hAnsi="微软雅黑" w:hint="eastAsia"/>
          <w:szCs w:val="21"/>
        </w:rPr>
        <w:t>费吉亚：你</w:t>
      </w:r>
      <w:r w:rsidR="00143AB0">
        <w:rPr>
          <w:rFonts w:ascii="微软雅黑" w:eastAsia="微软雅黑" w:hAnsi="微软雅黑" w:hint="eastAsia"/>
          <w:szCs w:val="21"/>
        </w:rPr>
        <w:t>不是说要去祭祀场吗，怎么</w:t>
      </w:r>
      <w:r w:rsidR="000E45B8">
        <w:rPr>
          <w:rFonts w:ascii="微软雅黑" w:eastAsia="微软雅黑" w:hAnsi="微软雅黑" w:hint="eastAsia"/>
          <w:szCs w:val="21"/>
        </w:rPr>
        <w:t>会</w:t>
      </w:r>
      <w:r w:rsidR="00432C9E">
        <w:rPr>
          <w:rFonts w:ascii="微软雅黑" w:eastAsia="微软雅黑" w:hAnsi="微软雅黑" w:hint="eastAsia"/>
          <w:szCs w:val="21"/>
        </w:rPr>
        <w:t>出现</w:t>
      </w:r>
      <w:r w:rsidR="00143AB0">
        <w:rPr>
          <w:rFonts w:ascii="微软雅黑" w:eastAsia="微软雅黑" w:hAnsi="微软雅黑" w:hint="eastAsia"/>
          <w:szCs w:val="21"/>
        </w:rPr>
        <w:t>在这里？</w:t>
      </w:r>
    </w:p>
    <w:p w14:paraId="7083D5A0" w14:textId="27B7AF7A" w:rsidR="00461B32" w:rsidRDefault="00347B95" w:rsidP="000F1D07">
      <w:pPr>
        <w:ind w:firstLineChars="200" w:firstLine="420"/>
        <w:rPr>
          <w:rFonts w:ascii="微软雅黑" w:eastAsia="微软雅黑" w:hAnsi="微软雅黑"/>
          <w:szCs w:val="21"/>
        </w:rPr>
      </w:pPr>
      <w:r>
        <w:rPr>
          <w:rFonts w:ascii="微软雅黑" w:eastAsia="微软雅黑" w:hAnsi="微软雅黑" w:hint="eastAsia"/>
          <w:szCs w:val="21"/>
        </w:rPr>
        <w:t>弗莱尔</w:t>
      </w:r>
      <w:r w:rsidR="00461B32">
        <w:rPr>
          <w:rFonts w:ascii="微软雅黑" w:eastAsia="微软雅黑" w:hAnsi="微软雅黑" w:hint="eastAsia"/>
          <w:szCs w:val="21"/>
        </w:rPr>
        <w:t>：</w:t>
      </w:r>
      <w:r w:rsidR="000D0B4E">
        <w:rPr>
          <w:rFonts w:ascii="微软雅黑" w:eastAsia="微软雅黑" w:hAnsi="微软雅黑" w:hint="eastAsia"/>
          <w:szCs w:val="21"/>
        </w:rPr>
        <w:t>嗯</w:t>
      </w:r>
      <w:r w:rsidR="00461B32">
        <w:rPr>
          <w:rFonts w:ascii="微软雅黑" w:eastAsia="微软雅黑" w:hAnsi="微软雅黑" w:hint="eastAsia"/>
          <w:szCs w:val="21"/>
        </w:rPr>
        <w:t>……</w:t>
      </w:r>
    </w:p>
    <w:p w14:paraId="14A4ED10" w14:textId="6EF83D3A" w:rsidR="00143AB0" w:rsidRDefault="00347B95" w:rsidP="000F1D07">
      <w:pPr>
        <w:ind w:firstLineChars="200" w:firstLine="420"/>
        <w:rPr>
          <w:rFonts w:ascii="微软雅黑" w:eastAsia="微软雅黑" w:hAnsi="微软雅黑"/>
          <w:szCs w:val="21"/>
        </w:rPr>
      </w:pPr>
      <w:r>
        <w:rPr>
          <w:rFonts w:ascii="微软雅黑" w:eastAsia="微软雅黑" w:hAnsi="微软雅黑" w:hint="eastAsia"/>
          <w:szCs w:val="21"/>
        </w:rPr>
        <w:t>弗莱尔</w:t>
      </w:r>
      <w:r w:rsidR="00461B32">
        <w:rPr>
          <w:rFonts w:ascii="微软雅黑" w:eastAsia="微软雅黑" w:hAnsi="微软雅黑" w:hint="eastAsia"/>
          <w:szCs w:val="21"/>
        </w:rPr>
        <w:t>：发生了一些状况，我的计划有变。</w:t>
      </w:r>
    </w:p>
    <w:p w14:paraId="7FE7C756" w14:textId="1035C387" w:rsidR="00432C9E" w:rsidRDefault="00347B95" w:rsidP="000F1D07">
      <w:pPr>
        <w:ind w:firstLineChars="200" w:firstLine="420"/>
        <w:rPr>
          <w:rFonts w:ascii="微软雅黑" w:eastAsia="微软雅黑" w:hAnsi="微软雅黑"/>
          <w:szCs w:val="21"/>
        </w:rPr>
      </w:pPr>
      <w:r>
        <w:rPr>
          <w:rFonts w:ascii="微软雅黑" w:eastAsia="微软雅黑" w:hAnsi="微软雅黑" w:hint="eastAsia"/>
          <w:szCs w:val="21"/>
        </w:rPr>
        <w:t>弗莱尔</w:t>
      </w:r>
      <w:r w:rsidR="00432C9E">
        <w:rPr>
          <w:rFonts w:ascii="微软雅黑" w:eastAsia="微软雅黑" w:hAnsi="微软雅黑" w:hint="eastAsia"/>
          <w:szCs w:val="21"/>
        </w:rPr>
        <w:t>：</w:t>
      </w:r>
      <w:r w:rsidR="00461B32">
        <w:rPr>
          <w:rFonts w:ascii="微软雅黑" w:eastAsia="微软雅黑" w:hAnsi="微软雅黑" w:hint="eastAsia"/>
          <w:szCs w:val="21"/>
        </w:rPr>
        <w:t>现在不是讨论这个问题的时候，枯萎之心就在前面。</w:t>
      </w:r>
    </w:p>
    <w:p w14:paraId="5015CB1C" w14:textId="5FCAA5FE" w:rsidR="00432C9E" w:rsidRPr="00F66220" w:rsidRDefault="00432C9E" w:rsidP="000F1D07">
      <w:pPr>
        <w:ind w:firstLineChars="200" w:firstLine="420"/>
        <w:rPr>
          <w:rFonts w:ascii="微软雅黑" w:eastAsia="微软雅黑" w:hAnsi="微软雅黑"/>
          <w:b/>
          <w:color w:val="FF0000"/>
          <w:szCs w:val="21"/>
        </w:rPr>
      </w:pPr>
      <w:r w:rsidRPr="00F66220">
        <w:rPr>
          <w:rFonts w:ascii="微软雅黑" w:eastAsia="微软雅黑" w:hAnsi="微软雅黑" w:hint="eastAsia"/>
          <w:b/>
          <w:color w:val="FF0000"/>
          <w:szCs w:val="21"/>
        </w:rPr>
        <w:t>选项：枯萎之心？</w:t>
      </w:r>
    </w:p>
    <w:p w14:paraId="7C4EFA47" w14:textId="376D230A" w:rsidR="00432C9E" w:rsidRDefault="00432C9E" w:rsidP="000F1D07">
      <w:pPr>
        <w:ind w:firstLineChars="200" w:firstLine="420"/>
        <w:rPr>
          <w:rFonts w:ascii="微软雅黑" w:eastAsia="微软雅黑" w:hAnsi="微软雅黑"/>
          <w:szCs w:val="21"/>
        </w:rPr>
      </w:pPr>
      <w:r>
        <w:rPr>
          <w:rFonts w:ascii="微软雅黑" w:eastAsia="微软雅黑" w:hAnsi="微软雅黑" w:hint="eastAsia"/>
          <w:szCs w:val="21"/>
        </w:rPr>
        <w:t>费吉亚：难道</w:t>
      </w:r>
      <w:r w:rsidR="000E45B8">
        <w:rPr>
          <w:rFonts w:ascii="微软雅黑" w:eastAsia="微软雅黑" w:hAnsi="微软雅黑" w:hint="eastAsia"/>
          <w:szCs w:val="21"/>
        </w:rPr>
        <w:t>就</w:t>
      </w:r>
      <w:r>
        <w:rPr>
          <w:rFonts w:ascii="微软雅黑" w:eastAsia="微软雅黑" w:hAnsi="微软雅黑" w:hint="eastAsia"/>
          <w:szCs w:val="21"/>
        </w:rPr>
        <w:t>是</w:t>
      </w:r>
      <w:r w:rsidR="009221E9">
        <w:rPr>
          <w:rFonts w:ascii="微软雅黑" w:eastAsia="微软雅黑" w:hAnsi="微软雅黑" w:hint="eastAsia"/>
          <w:szCs w:val="21"/>
        </w:rPr>
        <w:t>诺伦</w:t>
      </w:r>
      <w:r>
        <w:rPr>
          <w:rFonts w:ascii="微软雅黑" w:eastAsia="微软雅黑" w:hAnsi="微软雅黑" w:hint="eastAsia"/>
          <w:szCs w:val="21"/>
        </w:rPr>
        <w:t>提到的</w:t>
      </w:r>
      <w:r w:rsidR="000E45B8">
        <w:rPr>
          <w:rFonts w:ascii="微软雅黑" w:eastAsia="微软雅黑" w:hAnsi="微软雅黑" w:hint="eastAsia"/>
          <w:szCs w:val="21"/>
        </w:rPr>
        <w:t>那个</w:t>
      </w:r>
      <w:r>
        <w:rPr>
          <w:rFonts w:ascii="微软雅黑" w:eastAsia="微软雅黑" w:hAnsi="微软雅黑" w:hint="eastAsia"/>
          <w:szCs w:val="21"/>
        </w:rPr>
        <w:t>，和魔法异变源头有关的东西！</w:t>
      </w:r>
    </w:p>
    <w:p w14:paraId="1DF9DEC0" w14:textId="408CFD04" w:rsidR="00432C9E" w:rsidRDefault="00347B95" w:rsidP="000F1D07">
      <w:pPr>
        <w:ind w:firstLineChars="200" w:firstLine="420"/>
        <w:rPr>
          <w:rFonts w:ascii="微软雅黑" w:eastAsia="微软雅黑" w:hAnsi="微软雅黑"/>
          <w:szCs w:val="21"/>
        </w:rPr>
      </w:pPr>
      <w:r>
        <w:rPr>
          <w:rFonts w:ascii="微软雅黑" w:eastAsia="微软雅黑" w:hAnsi="微软雅黑" w:hint="eastAsia"/>
          <w:szCs w:val="21"/>
        </w:rPr>
        <w:t>弗莱尔</w:t>
      </w:r>
      <w:r w:rsidR="00461B32">
        <w:rPr>
          <w:rFonts w:ascii="微软雅黑" w:eastAsia="微软雅黑" w:hAnsi="微软雅黑" w:hint="eastAsia"/>
          <w:szCs w:val="21"/>
        </w:rPr>
        <w:t>：没错</w:t>
      </w:r>
      <w:r w:rsidR="00432C9E">
        <w:rPr>
          <w:rFonts w:ascii="微软雅黑" w:eastAsia="微软雅黑" w:hAnsi="微软雅黑" w:hint="eastAsia"/>
          <w:szCs w:val="21"/>
        </w:rPr>
        <w:t>，就是那个东西。</w:t>
      </w:r>
    </w:p>
    <w:p w14:paraId="5D3D0140" w14:textId="766BBC35" w:rsidR="00432C9E" w:rsidRDefault="00347B95" w:rsidP="000F1D07">
      <w:pPr>
        <w:ind w:firstLineChars="200" w:firstLine="420"/>
        <w:rPr>
          <w:rFonts w:ascii="微软雅黑" w:eastAsia="微软雅黑" w:hAnsi="微软雅黑"/>
          <w:szCs w:val="21"/>
        </w:rPr>
      </w:pPr>
      <w:r>
        <w:rPr>
          <w:rFonts w:ascii="微软雅黑" w:eastAsia="微软雅黑" w:hAnsi="微软雅黑" w:hint="eastAsia"/>
          <w:szCs w:val="21"/>
        </w:rPr>
        <w:t>弗莱尔</w:t>
      </w:r>
      <w:r w:rsidR="00432C9E">
        <w:rPr>
          <w:rFonts w:ascii="微软雅黑" w:eastAsia="微软雅黑" w:hAnsi="微软雅黑" w:hint="eastAsia"/>
          <w:szCs w:val="21"/>
        </w:rPr>
        <w:t>：</w:t>
      </w:r>
      <w:r w:rsidR="00461B32">
        <w:rPr>
          <w:rFonts w:ascii="微软雅黑" w:eastAsia="微软雅黑" w:hAnsi="微软雅黑" w:hint="eastAsia"/>
          <w:szCs w:val="21"/>
        </w:rPr>
        <w:t>只要</w:t>
      </w:r>
      <w:r w:rsidR="002E49EF">
        <w:rPr>
          <w:rFonts w:ascii="微软雅黑" w:eastAsia="微软雅黑" w:hAnsi="微软雅黑" w:hint="eastAsia"/>
          <w:szCs w:val="21"/>
        </w:rPr>
        <w:t>你们</w:t>
      </w:r>
      <w:r w:rsidR="00461B32">
        <w:rPr>
          <w:rFonts w:ascii="微软雅黑" w:eastAsia="微软雅黑" w:hAnsi="微软雅黑" w:hint="eastAsia"/>
          <w:szCs w:val="21"/>
        </w:rPr>
        <w:t>破坏</w:t>
      </w:r>
      <w:r w:rsidR="000E45B8">
        <w:rPr>
          <w:rFonts w:ascii="微软雅黑" w:eastAsia="微软雅黑" w:hAnsi="微软雅黑" w:hint="eastAsia"/>
          <w:szCs w:val="21"/>
        </w:rPr>
        <w:t>了枯萎之心，伊敏瑟伦就能得救</w:t>
      </w:r>
      <w:r w:rsidR="00461B32">
        <w:rPr>
          <w:rFonts w:ascii="微软雅黑" w:eastAsia="微软雅黑" w:hAnsi="微软雅黑" w:hint="eastAsia"/>
          <w:szCs w:val="21"/>
        </w:rPr>
        <w:t>。</w:t>
      </w:r>
    </w:p>
    <w:p w14:paraId="1E3CB5BB" w14:textId="66ED523C" w:rsidR="00432C9E" w:rsidRDefault="0003325F" w:rsidP="000F1D07">
      <w:pPr>
        <w:ind w:firstLineChars="200" w:firstLine="420"/>
        <w:rPr>
          <w:rFonts w:ascii="微软雅黑" w:eastAsia="微软雅黑" w:hAnsi="微软雅黑"/>
          <w:szCs w:val="21"/>
        </w:rPr>
      </w:pPr>
      <w:r>
        <w:rPr>
          <w:rFonts w:ascii="微软雅黑" w:eastAsia="微软雅黑" w:hAnsi="微软雅黑" w:hint="eastAsia"/>
          <w:szCs w:val="21"/>
        </w:rPr>
        <w:t>费吉亚：原来是这样</w:t>
      </w:r>
      <w:r w:rsidR="00432C9E">
        <w:rPr>
          <w:rFonts w:ascii="微软雅黑" w:eastAsia="微软雅黑" w:hAnsi="微软雅黑" w:hint="eastAsia"/>
          <w:szCs w:val="21"/>
        </w:rPr>
        <w:t>，</w:t>
      </w:r>
      <w:r w:rsidR="009D5919">
        <w:rPr>
          <w:rFonts w:ascii="微软雅黑" w:eastAsia="微软雅黑" w:hAnsi="微软雅黑" w:hint="eastAsia"/>
          <w:szCs w:val="21"/>
        </w:rPr>
        <w:t>那</w:t>
      </w:r>
      <w:r>
        <w:rPr>
          <w:rFonts w:ascii="微软雅黑" w:eastAsia="微软雅黑" w:hAnsi="微软雅黑" w:hint="eastAsia"/>
          <w:szCs w:val="21"/>
        </w:rPr>
        <w:t>真是</w:t>
      </w:r>
      <w:r w:rsidR="00432C9E">
        <w:rPr>
          <w:rFonts w:ascii="微软雅黑" w:eastAsia="微软雅黑" w:hAnsi="微软雅黑" w:hint="eastAsia"/>
          <w:szCs w:val="21"/>
        </w:rPr>
        <w:t>太好了！</w:t>
      </w:r>
    </w:p>
    <w:p w14:paraId="3978BB7D" w14:textId="6CFB5443" w:rsidR="002E49EF" w:rsidRPr="002E49EF" w:rsidRDefault="002E49EF" w:rsidP="000F1D07">
      <w:pPr>
        <w:ind w:firstLineChars="200" w:firstLine="420"/>
        <w:rPr>
          <w:rFonts w:ascii="微软雅黑" w:eastAsia="微软雅黑" w:hAnsi="微软雅黑"/>
          <w:b/>
          <w:color w:val="FF0000"/>
          <w:szCs w:val="21"/>
        </w:rPr>
      </w:pPr>
      <w:r w:rsidRPr="002E49EF">
        <w:rPr>
          <w:rFonts w:ascii="微软雅黑" w:eastAsia="微软雅黑" w:hAnsi="微软雅黑" w:hint="eastAsia"/>
          <w:b/>
          <w:color w:val="FF0000"/>
          <w:szCs w:val="21"/>
        </w:rPr>
        <w:t>选项</w:t>
      </w:r>
      <w:r w:rsidR="00B734C5">
        <w:rPr>
          <w:rFonts w:ascii="微软雅黑" w:eastAsia="微软雅黑" w:hAnsi="微软雅黑" w:hint="eastAsia"/>
          <w:b/>
          <w:color w:val="FF0000"/>
          <w:szCs w:val="21"/>
        </w:rPr>
        <w:t>1</w:t>
      </w:r>
      <w:r w:rsidRPr="002E49EF">
        <w:rPr>
          <w:rFonts w:ascii="微软雅黑" w:eastAsia="微软雅黑" w:hAnsi="微软雅黑" w:hint="eastAsia"/>
          <w:b/>
          <w:color w:val="FF0000"/>
          <w:szCs w:val="21"/>
        </w:rPr>
        <w:t>：似乎是哪里不对……</w:t>
      </w:r>
    </w:p>
    <w:p w14:paraId="3DCB3329" w14:textId="03EFDDF3" w:rsidR="00432C9E" w:rsidRPr="00293805" w:rsidRDefault="00432C9E" w:rsidP="000F1D07">
      <w:pPr>
        <w:ind w:firstLineChars="200" w:firstLine="420"/>
        <w:rPr>
          <w:rFonts w:ascii="微软雅黑" w:eastAsia="微软雅黑" w:hAnsi="微软雅黑"/>
          <w:b/>
          <w:color w:val="FF0000"/>
          <w:szCs w:val="21"/>
        </w:rPr>
      </w:pPr>
      <w:r w:rsidRPr="00293805">
        <w:rPr>
          <w:rFonts w:ascii="微软雅黑" w:eastAsia="微软雅黑" w:hAnsi="微软雅黑" w:hint="eastAsia"/>
          <w:b/>
          <w:color w:val="FF0000"/>
          <w:szCs w:val="21"/>
        </w:rPr>
        <w:t>选项</w:t>
      </w:r>
      <w:r w:rsidR="00B734C5">
        <w:rPr>
          <w:rFonts w:ascii="微软雅黑" w:eastAsia="微软雅黑" w:hAnsi="微软雅黑" w:hint="eastAsia"/>
          <w:b/>
          <w:color w:val="FF0000"/>
          <w:szCs w:val="21"/>
        </w:rPr>
        <w:t>2</w:t>
      </w:r>
      <w:r w:rsidRPr="00293805">
        <w:rPr>
          <w:rFonts w:ascii="微软雅黑" w:eastAsia="微软雅黑" w:hAnsi="微软雅黑" w:hint="eastAsia"/>
          <w:b/>
          <w:color w:val="FF0000"/>
          <w:szCs w:val="21"/>
        </w:rPr>
        <w:t>：费吉亚，等下</w:t>
      </w:r>
      <w:r w:rsidR="00347B95">
        <w:rPr>
          <w:rFonts w:ascii="微软雅黑" w:eastAsia="微软雅黑" w:hAnsi="微软雅黑" w:hint="eastAsia"/>
          <w:b/>
          <w:color w:val="FF0000"/>
          <w:szCs w:val="21"/>
        </w:rPr>
        <w:t>……</w:t>
      </w:r>
      <w:commentRangeStart w:id="65"/>
      <w:commentRangeStart w:id="66"/>
      <w:commentRangeEnd w:id="65"/>
      <w:commentRangeEnd w:id="66"/>
    </w:p>
    <w:p w14:paraId="47707A4F" w14:textId="47B54E24" w:rsidR="00432C9E" w:rsidRDefault="00432C9E" w:rsidP="000F1D07">
      <w:pPr>
        <w:ind w:firstLineChars="200" w:firstLine="420"/>
        <w:rPr>
          <w:rFonts w:ascii="微软雅黑" w:eastAsia="微软雅黑" w:hAnsi="微软雅黑"/>
          <w:b/>
          <w:szCs w:val="21"/>
        </w:rPr>
      </w:pPr>
    </w:p>
    <w:p w14:paraId="6F48A08D" w14:textId="77777777" w:rsidR="000D0B4E" w:rsidRDefault="000D0B4E" w:rsidP="000D0B4E">
      <w:pPr>
        <w:ind w:leftChars="200" w:left="1260" w:hangingChars="400" w:hanging="840"/>
        <w:rPr>
          <w:rFonts w:ascii="微软雅黑" w:eastAsia="微软雅黑" w:hAnsi="微软雅黑"/>
          <w:b/>
          <w:szCs w:val="21"/>
        </w:rPr>
      </w:pPr>
      <w:r>
        <w:rPr>
          <w:rFonts w:ascii="微软雅黑" w:eastAsia="微软雅黑" w:hAnsi="微软雅黑" w:hint="eastAsia"/>
          <w:b/>
          <w:szCs w:val="21"/>
        </w:rPr>
        <w:t>关卡战斗胜利后显示剧情。</w:t>
      </w:r>
    </w:p>
    <w:p w14:paraId="7BF5FAA3" w14:textId="109ACCAC" w:rsidR="00432C9E" w:rsidRDefault="00432C9E" w:rsidP="000F1D07">
      <w:pPr>
        <w:ind w:firstLineChars="200" w:firstLine="420"/>
        <w:rPr>
          <w:rFonts w:ascii="微软雅黑" w:eastAsia="微软雅黑" w:hAnsi="微软雅黑"/>
          <w:szCs w:val="21"/>
        </w:rPr>
      </w:pPr>
      <w:r>
        <w:rPr>
          <w:rFonts w:ascii="微软雅黑" w:eastAsia="微软雅黑" w:hAnsi="微软雅黑" w:hint="eastAsia"/>
          <w:szCs w:val="21"/>
        </w:rPr>
        <w:t>枯萎之心：哈哈哈，我终于从这牢笼中逃脱出来了！</w:t>
      </w:r>
    </w:p>
    <w:p w14:paraId="40041B0C" w14:textId="35AB74E6" w:rsidR="00432C9E" w:rsidRDefault="00432C9E" w:rsidP="000F1D07">
      <w:pPr>
        <w:ind w:firstLineChars="200" w:firstLine="420"/>
        <w:rPr>
          <w:rFonts w:ascii="微软雅黑" w:eastAsia="微软雅黑" w:hAnsi="微软雅黑"/>
          <w:szCs w:val="21"/>
        </w:rPr>
      </w:pPr>
      <w:r>
        <w:rPr>
          <w:rFonts w:ascii="微软雅黑" w:eastAsia="微软雅黑" w:hAnsi="微软雅黑" w:hint="eastAsia"/>
          <w:szCs w:val="21"/>
        </w:rPr>
        <w:t>枯萎之心：</w:t>
      </w:r>
      <w:r w:rsidR="00D17ECD">
        <w:rPr>
          <w:rFonts w:ascii="微软雅黑" w:eastAsia="微软雅黑" w:hAnsi="微软雅黑" w:hint="eastAsia"/>
          <w:szCs w:val="21"/>
        </w:rPr>
        <w:t>由衷地</w:t>
      </w:r>
      <w:r>
        <w:rPr>
          <w:rFonts w:ascii="微软雅黑" w:eastAsia="微软雅黑" w:hAnsi="微软雅黑" w:hint="eastAsia"/>
          <w:szCs w:val="21"/>
        </w:rPr>
        <w:t>感谢你，</w:t>
      </w:r>
      <w:r w:rsidR="00DE3FC0">
        <w:rPr>
          <w:rFonts w:ascii="微软雅黑" w:eastAsia="微软雅黑" w:hAnsi="微软雅黑" w:hint="eastAsia"/>
          <w:szCs w:val="21"/>
        </w:rPr>
        <w:t>伟大</w:t>
      </w:r>
      <w:r w:rsidR="00D17ECD">
        <w:rPr>
          <w:rFonts w:ascii="微软雅黑" w:eastAsia="微软雅黑" w:hAnsi="微软雅黑" w:hint="eastAsia"/>
          <w:szCs w:val="21"/>
        </w:rPr>
        <w:t>的骑士——哦不，是守护者身边最忠诚的</w:t>
      </w:r>
      <w:r w:rsidR="002F7FC3">
        <w:rPr>
          <w:rFonts w:ascii="微软雅黑" w:eastAsia="微软雅黑" w:hAnsi="微软雅黑" w:hint="eastAsia"/>
          <w:szCs w:val="21"/>
        </w:rPr>
        <w:t>荣耀</w:t>
      </w:r>
      <w:r w:rsidR="00D17ECD">
        <w:rPr>
          <w:rFonts w:ascii="微软雅黑" w:eastAsia="微软雅黑" w:hAnsi="微软雅黑" w:hint="eastAsia"/>
          <w:szCs w:val="21"/>
        </w:rPr>
        <w:t>骑士。</w:t>
      </w:r>
    </w:p>
    <w:p w14:paraId="3CA9E912" w14:textId="7F2FDE52" w:rsidR="000B4698" w:rsidRPr="000B4698" w:rsidRDefault="00293805" w:rsidP="000F1D07">
      <w:pPr>
        <w:ind w:firstLineChars="200" w:firstLine="420"/>
        <w:rPr>
          <w:rFonts w:ascii="微软雅黑" w:eastAsia="微软雅黑" w:hAnsi="微软雅黑"/>
          <w:szCs w:val="21"/>
        </w:rPr>
      </w:pPr>
      <w:r>
        <w:rPr>
          <w:rFonts w:ascii="微软雅黑" w:eastAsia="微软雅黑" w:hAnsi="微软雅黑" w:hint="eastAsia"/>
          <w:szCs w:val="21"/>
        </w:rPr>
        <w:t>枯萎之心：作为奖赏，我会把你留</w:t>
      </w:r>
      <w:r w:rsidR="000B4698">
        <w:rPr>
          <w:rFonts w:ascii="微软雅黑" w:eastAsia="微软雅黑" w:hAnsi="微软雅黑" w:hint="eastAsia"/>
          <w:szCs w:val="21"/>
        </w:rPr>
        <w:t>到最后，让你亲眼看着伊敏瑟伦的毁灭，哈哈哈！</w:t>
      </w:r>
    </w:p>
    <w:p w14:paraId="6D4F5022" w14:textId="2EE9FECB" w:rsidR="00D17ECD" w:rsidRDefault="00251855" w:rsidP="000F1D07">
      <w:pPr>
        <w:ind w:firstLineChars="200" w:firstLine="420"/>
        <w:rPr>
          <w:rFonts w:ascii="微软雅黑" w:eastAsia="微软雅黑" w:hAnsi="微软雅黑"/>
          <w:szCs w:val="21"/>
        </w:rPr>
      </w:pPr>
      <w:r>
        <w:rPr>
          <w:rFonts w:ascii="微软雅黑" w:eastAsia="微软雅黑" w:hAnsi="微软雅黑" w:hint="eastAsia"/>
          <w:szCs w:val="21"/>
        </w:rPr>
        <w:t>诺伦：看样子还是慢了一步，枯萎之心被释放出来</w:t>
      </w:r>
      <w:r w:rsidR="00D17ECD">
        <w:rPr>
          <w:rFonts w:ascii="微软雅黑" w:eastAsia="微软雅黑" w:hAnsi="微软雅黑" w:hint="eastAsia"/>
          <w:szCs w:val="21"/>
        </w:rPr>
        <w:t>，魔法异变要开始了。</w:t>
      </w:r>
    </w:p>
    <w:p w14:paraId="0F28F1C3" w14:textId="01C49AD7" w:rsidR="00D17ECD" w:rsidRPr="00F66220" w:rsidRDefault="00D17ECD" w:rsidP="000F1D07">
      <w:pPr>
        <w:ind w:firstLineChars="200" w:firstLine="420"/>
        <w:rPr>
          <w:rFonts w:ascii="微软雅黑" w:eastAsia="微软雅黑" w:hAnsi="微软雅黑"/>
          <w:b/>
          <w:color w:val="FF0000"/>
          <w:szCs w:val="21"/>
        </w:rPr>
      </w:pPr>
      <w:r w:rsidRPr="00F66220">
        <w:rPr>
          <w:rFonts w:ascii="微软雅黑" w:eastAsia="微软雅黑" w:hAnsi="微软雅黑" w:hint="eastAsia"/>
          <w:b/>
          <w:color w:val="FF0000"/>
          <w:szCs w:val="21"/>
        </w:rPr>
        <w:t>选项：费吉亚，费吉亚！</w:t>
      </w:r>
    </w:p>
    <w:p w14:paraId="6E74EBD1" w14:textId="7FE74FFA" w:rsidR="00D17ECD" w:rsidRDefault="00D17ECD" w:rsidP="000F1D07">
      <w:pPr>
        <w:ind w:firstLineChars="200" w:firstLine="420"/>
        <w:rPr>
          <w:rFonts w:ascii="微软雅黑" w:eastAsia="微软雅黑" w:hAnsi="微软雅黑"/>
          <w:szCs w:val="21"/>
        </w:rPr>
      </w:pPr>
      <w:r>
        <w:rPr>
          <w:rFonts w:ascii="微软雅黑" w:eastAsia="微软雅黑" w:hAnsi="微软雅黑" w:hint="eastAsia"/>
          <w:szCs w:val="21"/>
        </w:rPr>
        <w:t>费吉亚：我……我是不是……</w:t>
      </w:r>
      <w:r w:rsidR="00F66220">
        <w:rPr>
          <w:rFonts w:ascii="微软雅黑" w:eastAsia="微软雅黑" w:hAnsi="微软雅黑" w:hint="eastAsia"/>
          <w:szCs w:val="21"/>
        </w:rPr>
        <w:t>天呐……我究竟做了什么……</w:t>
      </w:r>
    </w:p>
    <w:p w14:paraId="67F4175D" w14:textId="0B298878" w:rsidR="00F66220" w:rsidRDefault="00F66220" w:rsidP="000F1D07">
      <w:pPr>
        <w:ind w:firstLineChars="200" w:firstLine="420"/>
        <w:rPr>
          <w:rFonts w:ascii="微软雅黑" w:eastAsia="微软雅黑" w:hAnsi="微软雅黑"/>
          <w:szCs w:val="21"/>
        </w:rPr>
      </w:pPr>
      <w:r>
        <w:rPr>
          <w:rFonts w:ascii="微软雅黑" w:eastAsia="微软雅黑" w:hAnsi="微软雅黑" w:hint="eastAsia"/>
          <w:szCs w:val="21"/>
        </w:rPr>
        <w:t>费吉亚：不……不！</w:t>
      </w:r>
    </w:p>
    <w:p w14:paraId="2F764759" w14:textId="2FDCA5D3" w:rsidR="00D17ECD" w:rsidRPr="00F66220" w:rsidRDefault="00D17ECD" w:rsidP="000F1D07">
      <w:pPr>
        <w:ind w:firstLineChars="200" w:firstLine="420"/>
        <w:rPr>
          <w:rFonts w:ascii="微软雅黑" w:eastAsia="微软雅黑" w:hAnsi="微软雅黑"/>
          <w:b/>
          <w:color w:val="FF0000"/>
          <w:szCs w:val="21"/>
        </w:rPr>
      </w:pPr>
      <w:r w:rsidRPr="00F66220">
        <w:rPr>
          <w:rFonts w:ascii="微软雅黑" w:eastAsia="微软雅黑" w:hAnsi="微软雅黑" w:hint="eastAsia"/>
          <w:b/>
          <w:color w:val="FF0000"/>
          <w:szCs w:val="21"/>
        </w:rPr>
        <w:t>选项：费吉亚！</w:t>
      </w:r>
    </w:p>
    <w:p w14:paraId="03066803" w14:textId="47EC9AD5" w:rsidR="00D17ECD" w:rsidRDefault="00293805" w:rsidP="000F1D07">
      <w:pPr>
        <w:ind w:firstLineChars="200" w:firstLine="420"/>
        <w:rPr>
          <w:rFonts w:ascii="微软雅黑" w:eastAsia="微软雅黑" w:hAnsi="微软雅黑"/>
          <w:szCs w:val="21"/>
        </w:rPr>
      </w:pPr>
      <w:r>
        <w:rPr>
          <w:rFonts w:ascii="微软雅黑" w:eastAsia="微软雅黑" w:hAnsi="微软雅黑" w:hint="eastAsia"/>
          <w:szCs w:val="21"/>
        </w:rPr>
        <w:t>诺伦：这里快</w:t>
      </w:r>
      <w:r w:rsidR="00D17ECD">
        <w:rPr>
          <w:rFonts w:ascii="微软雅黑" w:eastAsia="微软雅黑" w:hAnsi="微软雅黑" w:hint="eastAsia"/>
          <w:szCs w:val="21"/>
        </w:rPr>
        <w:t>坍塌了，我们先出去再说吧。</w:t>
      </w:r>
    </w:p>
    <w:p w14:paraId="01D905D1" w14:textId="77777777" w:rsidR="007B5886" w:rsidRDefault="007B5886" w:rsidP="000F1D07">
      <w:pPr>
        <w:ind w:firstLineChars="200" w:firstLine="420"/>
        <w:rPr>
          <w:rFonts w:ascii="微软雅黑" w:eastAsia="微软雅黑" w:hAnsi="微软雅黑"/>
          <w:szCs w:val="21"/>
        </w:rPr>
      </w:pPr>
    </w:p>
    <w:p w14:paraId="7FB3F850" w14:textId="215EFF36" w:rsidR="000F1D07" w:rsidRPr="000F1D07" w:rsidRDefault="000F1D07" w:rsidP="000F1D07">
      <w:pPr>
        <w:pStyle w:val="2"/>
        <w:rPr>
          <w:rFonts w:ascii="微软雅黑" w:eastAsia="微软雅黑" w:hAnsi="微软雅黑"/>
        </w:rPr>
      </w:pPr>
      <w:bookmarkStart w:id="67" w:name="_Toc103933564"/>
      <w:r>
        <w:rPr>
          <w:rFonts w:ascii="微软雅黑" w:eastAsia="微软雅黑" w:hAnsi="微软雅黑" w:hint="eastAsia"/>
        </w:rPr>
        <w:t>哨戒营</w:t>
      </w:r>
      <w:bookmarkEnd w:id="67"/>
    </w:p>
    <w:p w14:paraId="64BC471B" w14:textId="588A5563" w:rsidR="00FC1021" w:rsidRDefault="00FC1021" w:rsidP="00FC1021">
      <w:pPr>
        <w:ind w:firstLineChars="200" w:firstLine="420"/>
        <w:rPr>
          <w:rFonts w:ascii="微软雅黑" w:eastAsia="微软雅黑" w:hAnsi="微软雅黑"/>
          <w:szCs w:val="21"/>
        </w:rPr>
      </w:pPr>
      <w:r>
        <w:rPr>
          <w:rFonts w:ascii="微软雅黑" w:eastAsia="微软雅黑" w:hAnsi="微软雅黑" w:hint="eastAsia"/>
          <w:szCs w:val="21"/>
        </w:rPr>
        <w:t>由依：</w:t>
      </w:r>
      <w:r w:rsidR="00293805">
        <w:rPr>
          <w:rFonts w:ascii="微软雅黑" w:eastAsia="微软雅黑" w:hAnsi="微软雅黑" w:hint="eastAsia"/>
          <w:szCs w:val="21"/>
        </w:rPr>
        <w:t>抱歉，</w:t>
      </w:r>
      <w:r>
        <w:rPr>
          <w:rFonts w:ascii="微软雅黑" w:eastAsia="微软雅黑" w:hAnsi="微软雅黑" w:hint="eastAsia"/>
          <w:szCs w:val="21"/>
        </w:rPr>
        <w:t>诺伦大人，</w:t>
      </w:r>
      <w:r w:rsidR="00293805">
        <w:rPr>
          <w:rFonts w:ascii="微软雅黑" w:eastAsia="微软雅黑" w:hAnsi="微软雅黑" w:hint="eastAsia"/>
          <w:szCs w:val="21"/>
        </w:rPr>
        <w:t>我没能</w:t>
      </w:r>
      <w:r>
        <w:rPr>
          <w:rFonts w:ascii="微软雅黑" w:eastAsia="微软雅黑" w:hAnsi="微软雅黑" w:hint="eastAsia"/>
          <w:szCs w:val="21"/>
        </w:rPr>
        <w:t>拦下枯萎之心。</w:t>
      </w:r>
    </w:p>
    <w:p w14:paraId="2600CE3F" w14:textId="7AD2A3B4" w:rsidR="00FC1021" w:rsidRDefault="00FC1021" w:rsidP="00FC1021">
      <w:pPr>
        <w:ind w:firstLineChars="200" w:firstLine="420"/>
        <w:rPr>
          <w:rFonts w:ascii="微软雅黑" w:eastAsia="微软雅黑" w:hAnsi="微软雅黑"/>
          <w:szCs w:val="21"/>
        </w:rPr>
      </w:pPr>
      <w:r>
        <w:rPr>
          <w:rFonts w:ascii="微软雅黑" w:eastAsia="微软雅黑" w:hAnsi="微软雅黑" w:hint="eastAsia"/>
          <w:szCs w:val="21"/>
        </w:rPr>
        <w:t>诺伦：这不怪你，看到</w:t>
      </w:r>
      <w:r w:rsidR="009221E9">
        <w:rPr>
          <w:rFonts w:ascii="微软雅黑" w:eastAsia="微软雅黑" w:hAnsi="微软雅黑" w:hint="eastAsia"/>
          <w:szCs w:val="21"/>
        </w:rPr>
        <w:t>费吉亚</w:t>
      </w:r>
      <w:r>
        <w:rPr>
          <w:rFonts w:ascii="微软雅黑" w:eastAsia="微软雅黑" w:hAnsi="微软雅黑" w:hint="eastAsia"/>
          <w:szCs w:val="21"/>
        </w:rPr>
        <w:t>了吗？</w:t>
      </w:r>
    </w:p>
    <w:p w14:paraId="07F50EE6" w14:textId="45E5FEAA" w:rsidR="00FC1021" w:rsidRDefault="00FC1021" w:rsidP="00FC1021">
      <w:pPr>
        <w:ind w:firstLineChars="200" w:firstLine="420"/>
        <w:rPr>
          <w:rFonts w:ascii="微软雅黑" w:eastAsia="微软雅黑" w:hAnsi="微软雅黑"/>
          <w:szCs w:val="21"/>
        </w:rPr>
      </w:pPr>
      <w:r>
        <w:rPr>
          <w:rFonts w:ascii="微软雅黑" w:eastAsia="微软雅黑" w:hAnsi="微软雅黑" w:hint="eastAsia"/>
          <w:szCs w:val="21"/>
        </w:rPr>
        <w:t>由依：我看到他</w:t>
      </w:r>
      <w:r w:rsidR="00347B95">
        <w:rPr>
          <w:rFonts w:ascii="微软雅黑" w:eastAsia="微软雅黑" w:hAnsi="微软雅黑" w:hint="eastAsia"/>
          <w:szCs w:val="21"/>
        </w:rPr>
        <w:t>跑进了那边的树林</w:t>
      </w:r>
      <w:r>
        <w:rPr>
          <w:rFonts w:ascii="微软雅黑" w:eastAsia="微软雅黑" w:hAnsi="微软雅黑" w:hint="eastAsia"/>
          <w:szCs w:val="21"/>
        </w:rPr>
        <w:t>。</w:t>
      </w:r>
    </w:p>
    <w:p w14:paraId="5F493005" w14:textId="3BE66132" w:rsidR="00FC1021" w:rsidRDefault="00293805" w:rsidP="00FC1021">
      <w:pPr>
        <w:ind w:firstLineChars="200" w:firstLine="420"/>
        <w:rPr>
          <w:rFonts w:ascii="微软雅黑" w:eastAsia="微软雅黑" w:hAnsi="微软雅黑"/>
          <w:szCs w:val="21"/>
        </w:rPr>
      </w:pPr>
      <w:r>
        <w:rPr>
          <w:rFonts w:ascii="微软雅黑" w:eastAsia="微软雅黑" w:hAnsi="微软雅黑" w:hint="eastAsia"/>
          <w:szCs w:val="21"/>
        </w:rPr>
        <w:t>诺伦：</w:t>
      </w:r>
      <w:commentRangeStart w:id="68"/>
      <w:commentRangeStart w:id="69"/>
      <w:commentRangeEnd w:id="68"/>
      <w:commentRangeEnd w:id="69"/>
      <w:r w:rsidR="009D5919">
        <w:rPr>
          <w:rFonts w:ascii="微软雅黑" w:eastAsia="微软雅黑" w:hAnsi="微软雅黑" w:hint="eastAsia"/>
          <w:szCs w:val="21"/>
        </w:rPr>
        <w:t>虽然</w:t>
      </w:r>
      <w:r>
        <w:rPr>
          <w:rFonts w:ascii="微软雅黑" w:eastAsia="微软雅黑" w:hAnsi="微软雅黑" w:hint="eastAsia"/>
          <w:szCs w:val="21"/>
        </w:rPr>
        <w:t>魔法异变发生了，但我们还</w:t>
      </w:r>
      <w:r w:rsidR="00FC1021">
        <w:rPr>
          <w:rFonts w:ascii="微软雅黑" w:eastAsia="微软雅黑" w:hAnsi="微软雅黑" w:hint="eastAsia"/>
          <w:szCs w:val="21"/>
        </w:rPr>
        <w:t>有</w:t>
      </w:r>
      <w:r>
        <w:rPr>
          <w:rFonts w:ascii="微软雅黑" w:eastAsia="微软雅黑" w:hAnsi="微软雅黑" w:hint="eastAsia"/>
          <w:szCs w:val="21"/>
        </w:rPr>
        <w:t>机会</w:t>
      </w:r>
      <w:r w:rsidR="000F38AA">
        <w:rPr>
          <w:rFonts w:ascii="微软雅黑" w:eastAsia="微软雅黑" w:hAnsi="微软雅黑" w:hint="eastAsia"/>
          <w:szCs w:val="21"/>
        </w:rPr>
        <w:t>拯救伊敏瑟伦</w:t>
      </w:r>
      <w:r w:rsidR="00FC1021">
        <w:rPr>
          <w:rFonts w:ascii="微软雅黑" w:eastAsia="微软雅黑" w:hAnsi="微软雅黑" w:hint="eastAsia"/>
          <w:szCs w:val="21"/>
        </w:rPr>
        <w:t>。</w:t>
      </w:r>
    </w:p>
    <w:p w14:paraId="112238D9" w14:textId="14DE45B7" w:rsidR="00293805" w:rsidRPr="00293805" w:rsidRDefault="00293805" w:rsidP="00FC1021">
      <w:pPr>
        <w:ind w:firstLineChars="200" w:firstLine="420"/>
        <w:rPr>
          <w:rFonts w:ascii="微软雅黑" w:eastAsia="微软雅黑" w:hAnsi="微软雅黑"/>
          <w:b/>
          <w:color w:val="FF0000"/>
          <w:szCs w:val="21"/>
        </w:rPr>
      </w:pPr>
      <w:r w:rsidRPr="00293805">
        <w:rPr>
          <w:rFonts w:ascii="微软雅黑" w:eastAsia="微软雅黑" w:hAnsi="微软雅黑" w:hint="eastAsia"/>
          <w:b/>
          <w:color w:val="FF0000"/>
          <w:szCs w:val="21"/>
        </w:rPr>
        <w:t>选项：</w:t>
      </w:r>
      <w:r w:rsidR="003406CF">
        <w:rPr>
          <w:rFonts w:ascii="微软雅黑" w:eastAsia="微软雅黑" w:hAnsi="微软雅黑" w:hint="eastAsia"/>
          <w:b/>
          <w:color w:val="FF0000"/>
          <w:szCs w:val="21"/>
        </w:rPr>
        <w:t>还有什么</w:t>
      </w:r>
      <w:r w:rsidR="000F38AA">
        <w:rPr>
          <w:rFonts w:ascii="微软雅黑" w:eastAsia="微软雅黑" w:hAnsi="微软雅黑" w:hint="eastAsia"/>
          <w:b/>
          <w:color w:val="FF0000"/>
          <w:szCs w:val="21"/>
        </w:rPr>
        <w:t>其他</w:t>
      </w:r>
      <w:r w:rsidR="003406CF">
        <w:rPr>
          <w:rFonts w:ascii="微软雅黑" w:eastAsia="微软雅黑" w:hAnsi="微软雅黑" w:hint="eastAsia"/>
          <w:b/>
          <w:color w:val="FF0000"/>
          <w:szCs w:val="21"/>
        </w:rPr>
        <w:t>办法吗？</w:t>
      </w:r>
    </w:p>
    <w:p w14:paraId="15C41EF0" w14:textId="2D685CF8" w:rsidR="00FC1021" w:rsidRDefault="00FC1021" w:rsidP="00FC1021">
      <w:pPr>
        <w:ind w:firstLineChars="200" w:firstLine="420"/>
        <w:rPr>
          <w:rFonts w:ascii="微软雅黑" w:eastAsia="微软雅黑" w:hAnsi="微软雅黑"/>
          <w:szCs w:val="21"/>
        </w:rPr>
      </w:pPr>
      <w:r>
        <w:rPr>
          <w:rFonts w:ascii="微软雅黑" w:eastAsia="微软雅黑" w:hAnsi="微软雅黑" w:hint="eastAsia"/>
          <w:szCs w:val="21"/>
        </w:rPr>
        <w:t>诺伦：</w:t>
      </w:r>
      <w:r w:rsidR="00A5734B">
        <w:rPr>
          <w:rFonts w:ascii="微软雅黑" w:eastAsia="微软雅黑" w:hAnsi="微软雅黑" w:hint="eastAsia"/>
          <w:szCs w:val="21"/>
        </w:rPr>
        <w:t>陌生人，我感受到你身上聚集着强大的魔力。</w:t>
      </w:r>
    </w:p>
    <w:p w14:paraId="17C35A95" w14:textId="3D7BC4C0" w:rsidR="00A5734B" w:rsidRDefault="00B97E12" w:rsidP="00FC1021">
      <w:pPr>
        <w:ind w:firstLineChars="200" w:firstLine="420"/>
        <w:rPr>
          <w:rFonts w:ascii="微软雅黑" w:eastAsia="微软雅黑" w:hAnsi="微软雅黑"/>
          <w:szCs w:val="21"/>
        </w:rPr>
      </w:pPr>
      <w:r>
        <w:rPr>
          <w:rFonts w:ascii="微软雅黑" w:eastAsia="微软雅黑" w:hAnsi="微软雅黑" w:hint="eastAsia"/>
          <w:szCs w:val="21"/>
        </w:rPr>
        <w:t>诺伦：</w:t>
      </w:r>
      <w:r w:rsidR="00A5734B">
        <w:rPr>
          <w:rFonts w:ascii="微软雅黑" w:eastAsia="微软雅黑" w:hAnsi="微软雅黑" w:hint="eastAsia"/>
          <w:szCs w:val="21"/>
        </w:rPr>
        <w:t>奇怪的是，</w:t>
      </w:r>
      <w:r w:rsidR="009221E9">
        <w:rPr>
          <w:rFonts w:ascii="微软雅黑" w:eastAsia="微软雅黑" w:hAnsi="微软雅黑" w:hint="eastAsia"/>
          <w:szCs w:val="21"/>
        </w:rPr>
        <w:t>费吉亚</w:t>
      </w:r>
      <w:r w:rsidR="00A5734B">
        <w:rPr>
          <w:rFonts w:ascii="微软雅黑" w:eastAsia="微软雅黑" w:hAnsi="微软雅黑" w:hint="eastAsia"/>
          <w:szCs w:val="21"/>
        </w:rPr>
        <w:t>的身上也</w:t>
      </w:r>
      <w:r w:rsidR="00347B95">
        <w:rPr>
          <w:rFonts w:ascii="微软雅黑" w:eastAsia="微软雅黑" w:hAnsi="微软雅黑" w:hint="eastAsia"/>
          <w:szCs w:val="21"/>
        </w:rPr>
        <w:t>散发出了</w:t>
      </w:r>
      <w:commentRangeStart w:id="70"/>
      <w:commentRangeStart w:id="71"/>
      <w:commentRangeEnd w:id="70"/>
      <w:commentRangeEnd w:id="71"/>
      <w:r w:rsidR="00A5734B">
        <w:rPr>
          <w:rFonts w:ascii="微软雅黑" w:eastAsia="微软雅黑" w:hAnsi="微软雅黑" w:hint="eastAsia"/>
          <w:szCs w:val="21"/>
        </w:rPr>
        <w:t>强大的魔力。</w:t>
      </w:r>
    </w:p>
    <w:p w14:paraId="1F54B370" w14:textId="1DEF98D3" w:rsidR="00F66220" w:rsidRPr="00F66220" w:rsidRDefault="00F66220" w:rsidP="00FC1021">
      <w:pPr>
        <w:ind w:firstLineChars="200" w:firstLine="420"/>
        <w:rPr>
          <w:rFonts w:ascii="微软雅黑" w:eastAsia="微软雅黑" w:hAnsi="微软雅黑"/>
          <w:b/>
          <w:color w:val="FF0000"/>
          <w:szCs w:val="21"/>
        </w:rPr>
      </w:pPr>
      <w:r w:rsidRPr="00F66220">
        <w:rPr>
          <w:rFonts w:ascii="微软雅黑" w:eastAsia="微软雅黑" w:hAnsi="微软雅黑" w:hint="eastAsia"/>
          <w:b/>
          <w:color w:val="FF0000"/>
          <w:szCs w:val="21"/>
        </w:rPr>
        <w:t>选项：</w:t>
      </w:r>
      <w:r w:rsidR="004C48E5">
        <w:rPr>
          <w:rFonts w:ascii="微软雅黑" w:eastAsia="微软雅黑" w:hAnsi="微软雅黑" w:hint="eastAsia"/>
          <w:b/>
          <w:color w:val="FF0000"/>
          <w:szCs w:val="21"/>
        </w:rPr>
        <w:t>费吉亚身上的魔力……</w:t>
      </w:r>
    </w:p>
    <w:p w14:paraId="2FBE4548" w14:textId="491AA9F9" w:rsidR="00FC1021" w:rsidRDefault="003406CF" w:rsidP="00FC1021">
      <w:pPr>
        <w:ind w:firstLineChars="200" w:firstLine="420"/>
        <w:rPr>
          <w:rFonts w:ascii="微软雅黑" w:eastAsia="微软雅黑" w:hAnsi="微软雅黑"/>
          <w:szCs w:val="21"/>
        </w:rPr>
      </w:pPr>
      <w:r>
        <w:rPr>
          <w:rFonts w:ascii="微软雅黑" w:eastAsia="微软雅黑" w:hAnsi="微软雅黑" w:hint="eastAsia"/>
          <w:szCs w:val="21"/>
        </w:rPr>
        <w:lastRenderedPageBreak/>
        <w:t>由依：</w:t>
      </w:r>
      <w:r w:rsidR="00A5734B">
        <w:rPr>
          <w:rFonts w:ascii="微软雅黑" w:eastAsia="微软雅黑" w:hAnsi="微软雅黑" w:hint="eastAsia"/>
          <w:szCs w:val="21"/>
        </w:rPr>
        <w:t>诺伦大人，</w:t>
      </w:r>
      <w:r w:rsidR="00182482">
        <w:rPr>
          <w:rFonts w:ascii="微软雅黑" w:eastAsia="微软雅黑" w:hAnsi="微软雅黑" w:hint="eastAsia"/>
          <w:szCs w:val="21"/>
        </w:rPr>
        <w:t>难道</w:t>
      </w:r>
      <w:r w:rsidR="009221E9">
        <w:rPr>
          <w:rFonts w:ascii="微软雅黑" w:eastAsia="微软雅黑" w:hAnsi="微软雅黑" w:hint="eastAsia"/>
          <w:szCs w:val="21"/>
        </w:rPr>
        <w:t>费吉亚</w:t>
      </w:r>
      <w:r w:rsidR="004C48E5">
        <w:rPr>
          <w:rFonts w:ascii="微软雅黑" w:eastAsia="微软雅黑" w:hAnsi="微软雅黑" w:hint="eastAsia"/>
          <w:szCs w:val="21"/>
        </w:rPr>
        <w:t>能够使</w:t>
      </w:r>
      <w:r w:rsidR="00A5734B">
        <w:rPr>
          <w:rFonts w:ascii="微软雅黑" w:eastAsia="微软雅黑" w:hAnsi="微软雅黑" w:hint="eastAsia"/>
          <w:szCs w:val="21"/>
        </w:rPr>
        <w:t>用魔法力量不是一件好事吗？</w:t>
      </w:r>
    </w:p>
    <w:p w14:paraId="703D35B0" w14:textId="67A6254E" w:rsidR="00FC1021" w:rsidRDefault="00FC1021" w:rsidP="00FC1021">
      <w:pPr>
        <w:ind w:firstLineChars="200" w:firstLine="420"/>
        <w:rPr>
          <w:rFonts w:ascii="微软雅黑" w:eastAsia="微软雅黑" w:hAnsi="微软雅黑"/>
          <w:szCs w:val="21"/>
        </w:rPr>
      </w:pPr>
      <w:r>
        <w:rPr>
          <w:rFonts w:ascii="微软雅黑" w:eastAsia="微软雅黑" w:hAnsi="微软雅黑" w:hint="eastAsia"/>
          <w:szCs w:val="21"/>
        </w:rPr>
        <w:t>诺伦：</w:t>
      </w:r>
      <w:r w:rsidR="000F38AA">
        <w:rPr>
          <w:rFonts w:ascii="微软雅黑" w:eastAsia="微软雅黑" w:hAnsi="微软雅黑" w:hint="eastAsia"/>
          <w:szCs w:val="21"/>
        </w:rPr>
        <w:t>未必是一件好事，但也未必是一件坏事……</w:t>
      </w:r>
    </w:p>
    <w:p w14:paraId="6BF21DF0" w14:textId="42CD8EF5" w:rsidR="000F38AA" w:rsidRDefault="000F38AA" w:rsidP="00FC1021">
      <w:pPr>
        <w:ind w:firstLineChars="200" w:firstLine="420"/>
        <w:rPr>
          <w:rFonts w:ascii="微软雅黑" w:eastAsia="微软雅黑" w:hAnsi="微软雅黑"/>
          <w:szCs w:val="21"/>
        </w:rPr>
      </w:pPr>
      <w:r>
        <w:rPr>
          <w:rFonts w:ascii="微软雅黑" w:eastAsia="微软雅黑" w:hAnsi="微软雅黑" w:hint="eastAsia"/>
          <w:szCs w:val="21"/>
        </w:rPr>
        <w:t>诺伦：或许</w:t>
      </w:r>
      <w:r w:rsidR="009221E9">
        <w:rPr>
          <w:rFonts w:ascii="微软雅黑" w:eastAsia="微软雅黑" w:hAnsi="微软雅黑" w:hint="eastAsia"/>
          <w:szCs w:val="21"/>
        </w:rPr>
        <w:t>费吉亚</w:t>
      </w:r>
      <w:r>
        <w:rPr>
          <w:rFonts w:ascii="微软雅黑" w:eastAsia="微软雅黑" w:hAnsi="微软雅黑" w:hint="eastAsia"/>
          <w:szCs w:val="21"/>
        </w:rPr>
        <w:t>体内的魔法力量，是拯救伊敏瑟伦的关键因素。</w:t>
      </w:r>
    </w:p>
    <w:p w14:paraId="5243AB19" w14:textId="6F5C0CFA" w:rsidR="00A5734B" w:rsidRPr="00D17ECD" w:rsidRDefault="00A5734B" w:rsidP="00FC1021">
      <w:pPr>
        <w:ind w:firstLineChars="200" w:firstLine="420"/>
        <w:rPr>
          <w:rFonts w:ascii="微软雅黑" w:eastAsia="微软雅黑" w:hAnsi="微软雅黑"/>
          <w:szCs w:val="21"/>
        </w:rPr>
      </w:pPr>
      <w:r>
        <w:rPr>
          <w:rFonts w:ascii="微软雅黑" w:eastAsia="微软雅黑" w:hAnsi="微软雅黑" w:hint="eastAsia"/>
          <w:szCs w:val="21"/>
        </w:rPr>
        <w:t>诺伦：去吧陌生人，</w:t>
      </w:r>
      <w:r w:rsidR="009221E9">
        <w:rPr>
          <w:rFonts w:ascii="微软雅黑" w:eastAsia="微软雅黑" w:hAnsi="微软雅黑" w:hint="eastAsia"/>
          <w:szCs w:val="21"/>
        </w:rPr>
        <w:t>费吉亚</w:t>
      </w:r>
      <w:r w:rsidR="00347B95">
        <w:rPr>
          <w:rFonts w:ascii="微软雅黑" w:eastAsia="微软雅黑" w:hAnsi="微软雅黑" w:hint="eastAsia"/>
          <w:szCs w:val="21"/>
        </w:rPr>
        <w:t>需要你的帮助</w:t>
      </w:r>
      <w:r>
        <w:rPr>
          <w:rFonts w:ascii="微软雅黑" w:eastAsia="微软雅黑" w:hAnsi="微软雅黑" w:hint="eastAsia"/>
          <w:szCs w:val="21"/>
        </w:rPr>
        <w:t>，伊敏瑟伦的未来就靠你们了。</w:t>
      </w:r>
    </w:p>
    <w:p w14:paraId="1AADEEBA" w14:textId="39FE976E" w:rsidR="00FC1021" w:rsidRPr="00693812" w:rsidRDefault="00693812" w:rsidP="000F1D07">
      <w:pPr>
        <w:ind w:firstLineChars="200" w:firstLine="420"/>
        <w:rPr>
          <w:rFonts w:ascii="微软雅黑" w:eastAsia="微软雅黑" w:hAnsi="微软雅黑"/>
          <w:szCs w:val="21"/>
        </w:rPr>
      </w:pPr>
      <w:r w:rsidRPr="00693812">
        <w:rPr>
          <w:rFonts w:ascii="微软雅黑" w:eastAsia="微软雅黑" w:hAnsi="微软雅黑" w:hint="eastAsia"/>
          <w:szCs w:val="21"/>
        </w:rPr>
        <w:t>旁白：</w:t>
      </w:r>
      <w:r w:rsidR="00ED09EF" w:rsidRPr="00693812">
        <w:rPr>
          <w:rFonts w:ascii="微软雅黑" w:eastAsia="微软雅黑" w:hAnsi="微软雅黑" w:hint="eastAsia"/>
          <w:szCs w:val="21"/>
        </w:rPr>
        <w:t>费吉亚在一棵</w:t>
      </w:r>
      <w:r w:rsidR="00FC1021" w:rsidRPr="00693812">
        <w:rPr>
          <w:rFonts w:ascii="微软雅黑" w:eastAsia="微软雅黑" w:hAnsi="微软雅黑" w:hint="eastAsia"/>
          <w:szCs w:val="21"/>
        </w:rPr>
        <w:t>大树下，面向大树，</w:t>
      </w:r>
      <w:r w:rsidRPr="00693812">
        <w:rPr>
          <w:rFonts w:ascii="微软雅黑" w:eastAsia="微软雅黑" w:hAnsi="微软雅黑" w:hint="eastAsia"/>
          <w:szCs w:val="21"/>
        </w:rPr>
        <w:t>浑身颤抖地喃喃自语</w:t>
      </w:r>
      <w:r w:rsidR="00FC1021" w:rsidRPr="00693812">
        <w:rPr>
          <w:rFonts w:ascii="微软雅黑" w:eastAsia="微软雅黑" w:hAnsi="微软雅黑" w:hint="eastAsia"/>
          <w:szCs w:val="21"/>
        </w:rPr>
        <w:t>。</w:t>
      </w:r>
    </w:p>
    <w:p w14:paraId="024012A7" w14:textId="5B68BE93" w:rsidR="00FC1021" w:rsidRDefault="000B4698" w:rsidP="000F1D07">
      <w:pPr>
        <w:ind w:firstLineChars="200" w:firstLine="420"/>
        <w:rPr>
          <w:rFonts w:ascii="微软雅黑" w:eastAsia="微软雅黑" w:hAnsi="微软雅黑"/>
          <w:szCs w:val="21"/>
        </w:rPr>
      </w:pPr>
      <w:r>
        <w:rPr>
          <w:rFonts w:ascii="微软雅黑" w:eastAsia="微软雅黑" w:hAnsi="微软雅黑" w:hint="eastAsia"/>
          <w:szCs w:val="21"/>
        </w:rPr>
        <w:t>魔女：费吉亚，你</w:t>
      </w:r>
      <w:r w:rsidR="007C5F7B">
        <w:rPr>
          <w:rFonts w:ascii="微软雅黑" w:eastAsia="微软雅黑" w:hAnsi="微软雅黑" w:hint="eastAsia"/>
          <w:szCs w:val="21"/>
        </w:rPr>
        <w:t>没事</w:t>
      </w:r>
      <w:r>
        <w:rPr>
          <w:rFonts w:ascii="微软雅黑" w:eastAsia="微软雅黑" w:hAnsi="微软雅黑" w:hint="eastAsia"/>
          <w:szCs w:val="21"/>
        </w:rPr>
        <w:t>吧？</w:t>
      </w:r>
    </w:p>
    <w:p w14:paraId="16E84FA2" w14:textId="4C094BEE" w:rsidR="000B4698" w:rsidRDefault="000B4698" w:rsidP="000B4698">
      <w:pPr>
        <w:ind w:firstLineChars="200" w:firstLine="420"/>
        <w:rPr>
          <w:rFonts w:ascii="微软雅黑" w:eastAsia="微软雅黑" w:hAnsi="微软雅黑"/>
          <w:szCs w:val="21"/>
        </w:rPr>
      </w:pPr>
      <w:r>
        <w:rPr>
          <w:rFonts w:ascii="微软雅黑" w:eastAsia="微软雅黑" w:hAnsi="微软雅黑" w:hint="eastAsia"/>
          <w:szCs w:val="21"/>
        </w:rPr>
        <w:t>费吉亚：不是我做的……我怎么会是毁灭伊敏瑟伦的凶手……不，不是这样的……</w:t>
      </w:r>
    </w:p>
    <w:p w14:paraId="1BB2CC72" w14:textId="58CD50E0" w:rsidR="000D0B4E" w:rsidRDefault="000D0B4E" w:rsidP="000B4698">
      <w:pPr>
        <w:ind w:firstLineChars="200" w:firstLine="420"/>
        <w:rPr>
          <w:rFonts w:ascii="微软雅黑" w:eastAsia="微软雅黑" w:hAnsi="微软雅黑"/>
          <w:szCs w:val="21"/>
        </w:rPr>
      </w:pPr>
      <w:r>
        <w:rPr>
          <w:rFonts w:ascii="微软雅黑" w:eastAsia="微软雅黑" w:hAnsi="微软雅黑" w:hint="eastAsia"/>
          <w:szCs w:val="21"/>
        </w:rPr>
        <w:t>魔女：</w:t>
      </w:r>
      <w:r w:rsidR="00693812">
        <w:rPr>
          <w:rFonts w:ascii="微软雅黑" w:eastAsia="微软雅黑" w:hAnsi="微软雅黑" w:hint="eastAsia"/>
          <w:szCs w:val="21"/>
        </w:rPr>
        <w:t>费吉亚，这是枯萎之心的阴谋，不是你的错。</w:t>
      </w:r>
    </w:p>
    <w:p w14:paraId="57A49331" w14:textId="259A5408" w:rsidR="00693812" w:rsidRDefault="00693812" w:rsidP="000B4698">
      <w:pPr>
        <w:ind w:firstLineChars="200" w:firstLine="420"/>
        <w:rPr>
          <w:rFonts w:ascii="微软雅黑" w:eastAsia="微软雅黑" w:hAnsi="微软雅黑"/>
          <w:szCs w:val="21"/>
        </w:rPr>
      </w:pPr>
      <w:r>
        <w:rPr>
          <w:rFonts w:ascii="微软雅黑" w:eastAsia="微软雅黑" w:hAnsi="微软雅黑" w:hint="eastAsia"/>
          <w:szCs w:val="21"/>
        </w:rPr>
        <w:t>费吉亚：不……不</w:t>
      </w:r>
      <w:commentRangeStart w:id="72"/>
      <w:commentRangeStart w:id="73"/>
      <w:commentRangeEnd w:id="72"/>
      <w:commentRangeEnd w:id="73"/>
      <w:r w:rsidR="00347B95">
        <w:rPr>
          <w:rFonts w:ascii="微软雅黑" w:eastAsia="微软雅黑" w:hAnsi="微软雅黑" w:hint="eastAsia"/>
          <w:szCs w:val="21"/>
        </w:rPr>
        <w:t>！</w:t>
      </w:r>
      <w:r>
        <w:rPr>
          <w:rFonts w:ascii="微软雅黑" w:eastAsia="微软雅黑" w:hAnsi="微软雅黑" w:hint="eastAsia"/>
          <w:szCs w:val="21"/>
        </w:rPr>
        <w:t>守护者大人，我祈求您原谅我……</w:t>
      </w:r>
    </w:p>
    <w:p w14:paraId="0DB1CE37" w14:textId="28776725" w:rsidR="000B4698" w:rsidRDefault="00182482" w:rsidP="000F1D07">
      <w:pPr>
        <w:ind w:firstLineChars="200" w:firstLine="420"/>
        <w:rPr>
          <w:rFonts w:ascii="微软雅黑" w:eastAsia="微软雅黑" w:hAnsi="微软雅黑"/>
          <w:szCs w:val="21"/>
        </w:rPr>
      </w:pPr>
      <w:r>
        <w:rPr>
          <w:rFonts w:ascii="微软雅黑" w:eastAsia="微软雅黑" w:hAnsi="微软雅黑" w:hint="eastAsia"/>
          <w:szCs w:val="21"/>
        </w:rPr>
        <w:t>魔女：费吉亚完全听不进去。</w:t>
      </w:r>
    </w:p>
    <w:p w14:paraId="07BCAD5E" w14:textId="3C77F63C" w:rsidR="00693812" w:rsidRDefault="00693812" w:rsidP="00693812">
      <w:pPr>
        <w:ind w:leftChars="200" w:left="1050" w:hangingChars="300" w:hanging="630"/>
        <w:rPr>
          <w:rFonts w:ascii="微软雅黑" w:eastAsia="微软雅黑" w:hAnsi="微软雅黑"/>
          <w:szCs w:val="21"/>
        </w:rPr>
      </w:pPr>
      <w:r>
        <w:rPr>
          <w:rFonts w:ascii="微软雅黑" w:eastAsia="微软雅黑" w:hAnsi="微软雅黑" w:hint="eastAsia"/>
          <w:szCs w:val="21"/>
        </w:rPr>
        <w:t>旁白：一个人影突然从树林中冲了出来，一脚踹在了费吉亚身上，费吉亚在草地上连续翻滚好几圈才停下来，趴在地上一动不动。</w:t>
      </w:r>
    </w:p>
    <w:p w14:paraId="0BB7A2FA" w14:textId="186234E1" w:rsidR="000B4698" w:rsidRPr="00AC433D" w:rsidRDefault="000B4698" w:rsidP="000F1D07">
      <w:pPr>
        <w:ind w:firstLineChars="200" w:firstLine="420"/>
        <w:rPr>
          <w:rFonts w:ascii="微软雅黑" w:eastAsia="微软雅黑" w:hAnsi="微软雅黑"/>
          <w:b/>
          <w:color w:val="FF0000"/>
          <w:szCs w:val="21"/>
        </w:rPr>
      </w:pPr>
      <w:r w:rsidRPr="00AC433D">
        <w:rPr>
          <w:rFonts w:ascii="微软雅黑" w:eastAsia="微软雅黑" w:hAnsi="微软雅黑" w:hint="eastAsia"/>
          <w:b/>
          <w:color w:val="FF0000"/>
          <w:szCs w:val="21"/>
        </w:rPr>
        <w:t>选项：拉……拉芬？</w:t>
      </w:r>
    </w:p>
    <w:p w14:paraId="0A936C4A" w14:textId="6CEED87F" w:rsidR="000B4698" w:rsidRDefault="000B4698" w:rsidP="000F1D07">
      <w:pPr>
        <w:ind w:firstLineChars="200" w:firstLine="420"/>
        <w:rPr>
          <w:rFonts w:ascii="微软雅黑" w:eastAsia="微软雅黑" w:hAnsi="微软雅黑"/>
          <w:szCs w:val="21"/>
        </w:rPr>
      </w:pPr>
      <w:r>
        <w:rPr>
          <w:rFonts w:ascii="微软雅黑" w:eastAsia="微软雅黑" w:hAnsi="微软雅黑" w:hint="eastAsia"/>
          <w:szCs w:val="21"/>
        </w:rPr>
        <w:t>拉芬：看来姐姐我</w:t>
      </w:r>
      <w:r w:rsidR="00467CF0">
        <w:rPr>
          <w:rFonts w:ascii="微软雅黑" w:eastAsia="微软雅黑" w:hAnsi="微软雅黑" w:hint="eastAsia"/>
          <w:szCs w:val="21"/>
        </w:rPr>
        <w:t>的</w:t>
      </w:r>
      <w:r>
        <w:rPr>
          <w:rFonts w:ascii="微软雅黑" w:eastAsia="微软雅黑" w:hAnsi="微软雅黑" w:hint="eastAsia"/>
          <w:szCs w:val="21"/>
        </w:rPr>
        <w:t>名气不小嘛，</w:t>
      </w:r>
      <w:r w:rsidR="00AC433D">
        <w:rPr>
          <w:rFonts w:ascii="微软雅黑" w:eastAsia="微软雅黑" w:hAnsi="微软雅黑" w:hint="eastAsia"/>
          <w:szCs w:val="21"/>
        </w:rPr>
        <w:t>居然连一个无名之辈都认识我，</w:t>
      </w:r>
      <w:r>
        <w:rPr>
          <w:rFonts w:ascii="微软雅黑" w:eastAsia="微软雅黑" w:hAnsi="微软雅黑" w:hint="eastAsia"/>
          <w:szCs w:val="21"/>
        </w:rPr>
        <w:t>诺伦大人</w:t>
      </w:r>
      <w:r w:rsidR="00AC433D">
        <w:rPr>
          <w:rFonts w:ascii="微软雅黑" w:eastAsia="微软雅黑" w:hAnsi="微软雅黑" w:hint="eastAsia"/>
          <w:szCs w:val="21"/>
        </w:rPr>
        <w:t>她</w:t>
      </w:r>
      <w:r>
        <w:rPr>
          <w:rFonts w:ascii="微软雅黑" w:eastAsia="微软雅黑" w:hAnsi="微软雅黑" w:hint="eastAsia"/>
          <w:szCs w:val="21"/>
        </w:rPr>
        <w:t>做得到吗</w:t>
      </w:r>
      <w:r w:rsidR="00AC433D">
        <w:rPr>
          <w:rFonts w:ascii="微软雅黑" w:eastAsia="微软雅黑" w:hAnsi="微软雅黑" w:hint="eastAsia"/>
          <w:szCs w:val="21"/>
        </w:rPr>
        <w:t>！</w:t>
      </w:r>
    </w:p>
    <w:p w14:paraId="1EEDE6A5" w14:textId="3838C3F4" w:rsidR="00AC433D" w:rsidRPr="00AC433D" w:rsidRDefault="00571B30" w:rsidP="000F1D07">
      <w:pPr>
        <w:ind w:firstLineChars="200" w:firstLine="420"/>
        <w:rPr>
          <w:rFonts w:ascii="微软雅黑" w:eastAsia="微软雅黑" w:hAnsi="微软雅黑"/>
          <w:b/>
          <w:color w:val="FF0000"/>
          <w:szCs w:val="21"/>
        </w:rPr>
      </w:pPr>
      <w:r>
        <w:rPr>
          <w:rFonts w:ascii="微软雅黑" w:eastAsia="微软雅黑" w:hAnsi="微软雅黑" w:hint="eastAsia"/>
          <w:b/>
          <w:color w:val="FF0000"/>
          <w:szCs w:val="21"/>
        </w:rPr>
        <w:t>选项：……费吉亚没事吧</w:t>
      </w:r>
    </w:p>
    <w:p w14:paraId="40BED8A4" w14:textId="3D43940C" w:rsidR="00AC433D" w:rsidRDefault="00EC0C1F" w:rsidP="000F1D07">
      <w:pPr>
        <w:ind w:firstLineChars="200" w:firstLine="420"/>
        <w:rPr>
          <w:rFonts w:ascii="微软雅黑" w:eastAsia="微软雅黑" w:hAnsi="微软雅黑"/>
          <w:szCs w:val="21"/>
        </w:rPr>
      </w:pPr>
      <w:r>
        <w:rPr>
          <w:rFonts w:ascii="微软雅黑" w:eastAsia="微软雅黑" w:hAnsi="微软雅黑" w:hint="eastAsia"/>
          <w:szCs w:val="21"/>
        </w:rPr>
        <w:t>拉芬：</w:t>
      </w:r>
      <w:r w:rsidR="002F7FC3">
        <w:rPr>
          <w:rFonts w:ascii="微软雅黑" w:eastAsia="微软雅黑" w:hAnsi="微软雅黑" w:hint="eastAsia"/>
          <w:szCs w:val="21"/>
        </w:rPr>
        <w:t>荣耀</w:t>
      </w:r>
      <w:r w:rsidR="004C48E5">
        <w:rPr>
          <w:rFonts w:ascii="微软雅黑" w:eastAsia="微软雅黑" w:hAnsi="微软雅黑" w:hint="eastAsia"/>
          <w:szCs w:val="21"/>
        </w:rPr>
        <w:t>骑士</w:t>
      </w:r>
      <w:r w:rsidR="009221E9">
        <w:rPr>
          <w:rFonts w:ascii="微软雅黑" w:eastAsia="微软雅黑" w:hAnsi="微软雅黑" w:hint="eastAsia"/>
          <w:szCs w:val="21"/>
        </w:rPr>
        <w:t>费吉亚</w:t>
      </w:r>
      <w:r w:rsidR="00467CF0">
        <w:rPr>
          <w:rFonts w:ascii="微软雅黑" w:eastAsia="微软雅黑" w:hAnsi="微软雅黑" w:hint="eastAsia"/>
          <w:szCs w:val="21"/>
        </w:rPr>
        <w:t>，</w:t>
      </w:r>
      <w:r w:rsidR="000F38AA">
        <w:rPr>
          <w:rFonts w:ascii="微软雅黑" w:eastAsia="微软雅黑" w:hAnsi="微软雅黑" w:hint="eastAsia"/>
          <w:szCs w:val="21"/>
        </w:rPr>
        <w:t>哼，</w:t>
      </w:r>
      <w:r w:rsidR="004C48E5">
        <w:rPr>
          <w:rFonts w:ascii="微软雅黑" w:eastAsia="微软雅黑" w:hAnsi="微软雅黑" w:hint="eastAsia"/>
          <w:szCs w:val="21"/>
        </w:rPr>
        <w:t>没想到</w:t>
      </w:r>
      <w:r w:rsidR="00467CF0">
        <w:rPr>
          <w:rFonts w:ascii="微软雅黑" w:eastAsia="微软雅黑" w:hAnsi="微软雅黑" w:hint="eastAsia"/>
          <w:szCs w:val="21"/>
        </w:rPr>
        <w:t>竟然会变成现在这</w:t>
      </w:r>
      <w:r w:rsidR="000F38AA">
        <w:rPr>
          <w:rFonts w:ascii="微软雅黑" w:eastAsia="微软雅黑" w:hAnsi="微软雅黑" w:hint="eastAsia"/>
          <w:szCs w:val="21"/>
        </w:rPr>
        <w:t>个</w:t>
      </w:r>
      <w:r w:rsidR="00467CF0">
        <w:rPr>
          <w:rFonts w:ascii="微软雅黑" w:eastAsia="微软雅黑" w:hAnsi="微软雅黑" w:hint="eastAsia"/>
          <w:szCs w:val="21"/>
        </w:rPr>
        <w:t>样</w:t>
      </w:r>
      <w:r w:rsidR="000F38AA">
        <w:rPr>
          <w:rFonts w:ascii="微软雅黑" w:eastAsia="微软雅黑" w:hAnsi="微软雅黑" w:hint="eastAsia"/>
          <w:szCs w:val="21"/>
        </w:rPr>
        <w:t>子</w:t>
      </w:r>
      <w:r w:rsidR="00AC433D">
        <w:rPr>
          <w:rFonts w:ascii="微软雅黑" w:eastAsia="微软雅黑" w:hAnsi="微软雅黑" w:hint="eastAsia"/>
          <w:szCs w:val="21"/>
        </w:rPr>
        <w:t>。</w:t>
      </w:r>
    </w:p>
    <w:p w14:paraId="0D34FF85" w14:textId="3F78F39C" w:rsidR="00AC433D" w:rsidRDefault="00AC433D" w:rsidP="000F1D07">
      <w:pPr>
        <w:ind w:firstLineChars="200" w:firstLine="420"/>
        <w:rPr>
          <w:rFonts w:ascii="微软雅黑" w:eastAsia="微软雅黑" w:hAnsi="微软雅黑"/>
          <w:szCs w:val="21"/>
        </w:rPr>
      </w:pPr>
      <w:r>
        <w:rPr>
          <w:rFonts w:ascii="微软雅黑" w:eastAsia="微软雅黑" w:hAnsi="微软雅黑" w:hint="eastAsia"/>
          <w:szCs w:val="21"/>
        </w:rPr>
        <w:t>拉芬：我还以为</w:t>
      </w:r>
      <w:r w:rsidR="00467CF0">
        <w:rPr>
          <w:rFonts w:ascii="微软雅黑" w:eastAsia="微软雅黑" w:hAnsi="微软雅黑" w:hint="eastAsia"/>
          <w:szCs w:val="21"/>
        </w:rPr>
        <w:t>，</w:t>
      </w:r>
      <w:r>
        <w:rPr>
          <w:rFonts w:ascii="微软雅黑" w:eastAsia="微软雅黑" w:hAnsi="微软雅黑" w:hint="eastAsia"/>
          <w:szCs w:val="21"/>
        </w:rPr>
        <w:t>是哪个迷路的孩子找不到父母了。</w:t>
      </w:r>
    </w:p>
    <w:p w14:paraId="0848FA4F" w14:textId="0BA938EF" w:rsidR="00347B95" w:rsidRDefault="00DE693F" w:rsidP="000F38AA">
      <w:pPr>
        <w:ind w:firstLineChars="200" w:firstLine="420"/>
        <w:rPr>
          <w:rFonts w:ascii="微软雅黑" w:eastAsia="微软雅黑" w:hAnsi="微软雅黑"/>
          <w:szCs w:val="21"/>
        </w:rPr>
      </w:pPr>
      <w:r>
        <w:rPr>
          <w:rFonts w:ascii="微软雅黑" w:eastAsia="微软雅黑" w:hAnsi="微软雅黑" w:hint="eastAsia"/>
          <w:szCs w:val="21"/>
        </w:rPr>
        <w:t>拉芬：</w:t>
      </w:r>
      <w:r w:rsidR="009D5919">
        <w:rPr>
          <w:rFonts w:ascii="微软雅黑" w:eastAsia="微软雅黑" w:hAnsi="微软雅黑" w:hint="eastAsia"/>
          <w:szCs w:val="21"/>
        </w:rPr>
        <w:t>就凭这副可怜虫模样，</w:t>
      </w:r>
      <w:r w:rsidR="00347B95">
        <w:rPr>
          <w:rFonts w:ascii="微软雅黑" w:eastAsia="微软雅黑" w:hAnsi="微软雅黑" w:hint="eastAsia"/>
          <w:szCs w:val="21"/>
        </w:rPr>
        <w:t>还想</w:t>
      </w:r>
      <w:commentRangeStart w:id="74"/>
      <w:commentRangeStart w:id="75"/>
      <w:commentRangeEnd w:id="74"/>
      <w:commentRangeEnd w:id="75"/>
      <w:r w:rsidR="00347B95">
        <w:rPr>
          <w:rFonts w:ascii="微软雅黑" w:eastAsia="微软雅黑" w:hAnsi="微软雅黑" w:hint="eastAsia"/>
          <w:szCs w:val="21"/>
        </w:rPr>
        <w:t>拯救伊敏瑟伦</w:t>
      </w:r>
      <w:r w:rsidR="00467CF0">
        <w:rPr>
          <w:rFonts w:ascii="微软雅黑" w:eastAsia="微软雅黑" w:hAnsi="微软雅黑" w:hint="eastAsia"/>
          <w:szCs w:val="21"/>
        </w:rPr>
        <w:t>？</w:t>
      </w:r>
      <w:r w:rsidR="00347B95">
        <w:rPr>
          <w:rFonts w:ascii="微软雅黑" w:eastAsia="微软雅黑" w:hAnsi="微软雅黑" w:hint="eastAsia"/>
          <w:szCs w:val="21"/>
        </w:rPr>
        <w:t>简直是在痴人说梦！</w:t>
      </w:r>
    </w:p>
    <w:p w14:paraId="183E69B3" w14:textId="2F1592BF" w:rsidR="000F38AA" w:rsidRDefault="00347B95" w:rsidP="000F38AA">
      <w:pPr>
        <w:ind w:firstLineChars="200" w:firstLine="420"/>
        <w:rPr>
          <w:rFonts w:ascii="微软雅黑" w:eastAsia="微软雅黑" w:hAnsi="微软雅黑"/>
          <w:szCs w:val="21"/>
        </w:rPr>
      </w:pPr>
      <w:r>
        <w:rPr>
          <w:rFonts w:ascii="微软雅黑" w:eastAsia="微软雅黑" w:hAnsi="微软雅黑" w:hint="eastAsia"/>
          <w:szCs w:val="21"/>
        </w:rPr>
        <w:t>拉芬：守护者大人怎么可能再收留你这种懦夫！</w:t>
      </w:r>
    </w:p>
    <w:p w14:paraId="0ECE5F94" w14:textId="198006C5" w:rsidR="00DE693F" w:rsidRPr="006A4191" w:rsidRDefault="00DE693F" w:rsidP="000F1D07">
      <w:pPr>
        <w:ind w:firstLineChars="200" w:firstLine="420"/>
        <w:rPr>
          <w:rFonts w:ascii="微软雅黑" w:eastAsia="微软雅黑" w:hAnsi="微软雅黑"/>
          <w:b/>
          <w:color w:val="FF0000"/>
          <w:szCs w:val="21"/>
        </w:rPr>
      </w:pPr>
      <w:r w:rsidRPr="006A4191">
        <w:rPr>
          <w:rFonts w:ascii="微软雅黑" w:eastAsia="微软雅黑" w:hAnsi="微软雅黑" w:hint="eastAsia"/>
          <w:b/>
          <w:color w:val="FF0000"/>
          <w:szCs w:val="21"/>
        </w:rPr>
        <w:t>选项：拉芬，别再说了……</w:t>
      </w:r>
    </w:p>
    <w:p w14:paraId="3F481EDC" w14:textId="77B909A4" w:rsidR="00B42A0E" w:rsidRDefault="00B97E12" w:rsidP="00B42A0E">
      <w:pPr>
        <w:ind w:leftChars="200" w:left="1050" w:hangingChars="300" w:hanging="630"/>
        <w:rPr>
          <w:rFonts w:ascii="微软雅黑" w:eastAsia="微软雅黑" w:hAnsi="微软雅黑"/>
          <w:szCs w:val="21"/>
        </w:rPr>
      </w:pPr>
      <w:r>
        <w:rPr>
          <w:rFonts w:ascii="微软雅黑" w:eastAsia="微软雅黑" w:hAnsi="微软雅黑" w:hint="eastAsia"/>
          <w:szCs w:val="21"/>
        </w:rPr>
        <w:t>拉芬：就</w:t>
      </w:r>
      <w:r w:rsidR="00B42A0E">
        <w:rPr>
          <w:rFonts w:ascii="微软雅黑" w:eastAsia="微软雅黑" w:hAnsi="微软雅黑" w:hint="eastAsia"/>
          <w:szCs w:val="21"/>
        </w:rPr>
        <w:t>是一个不折不扣的懦夫，现在你应该举剑去帮助大家对抗魔物，而不是在这里哭哭啼啼！</w:t>
      </w:r>
    </w:p>
    <w:p w14:paraId="5F907B32" w14:textId="53C4C861" w:rsidR="00DE693F" w:rsidRDefault="00DE693F" w:rsidP="000F1D07">
      <w:pPr>
        <w:ind w:firstLineChars="200" w:firstLine="420"/>
        <w:rPr>
          <w:rFonts w:ascii="微软雅黑" w:eastAsia="微软雅黑" w:hAnsi="微软雅黑"/>
          <w:szCs w:val="21"/>
        </w:rPr>
      </w:pPr>
      <w:r>
        <w:rPr>
          <w:rFonts w:ascii="微软雅黑" w:eastAsia="微软雅黑" w:hAnsi="微软雅黑" w:hint="eastAsia"/>
          <w:szCs w:val="21"/>
        </w:rPr>
        <w:lastRenderedPageBreak/>
        <w:t>费吉亚：够了……</w:t>
      </w:r>
    </w:p>
    <w:p w14:paraId="7BBDBE07" w14:textId="2A903E8C" w:rsidR="00DE693F" w:rsidRDefault="00B42A0E" w:rsidP="000F1D07">
      <w:pPr>
        <w:ind w:firstLineChars="200" w:firstLine="420"/>
        <w:rPr>
          <w:rFonts w:ascii="微软雅黑" w:eastAsia="微软雅黑" w:hAnsi="微软雅黑"/>
          <w:szCs w:val="21"/>
        </w:rPr>
      </w:pPr>
      <w:r>
        <w:rPr>
          <w:rFonts w:ascii="微软雅黑" w:eastAsia="微软雅黑" w:hAnsi="微软雅黑" w:hint="eastAsia"/>
          <w:szCs w:val="21"/>
        </w:rPr>
        <w:t>拉芬：完全不够，这可悲的</w:t>
      </w:r>
      <w:r w:rsidR="00FC43BE">
        <w:rPr>
          <w:rFonts w:ascii="微软雅黑" w:eastAsia="微软雅黑" w:hAnsi="微软雅黑" w:hint="eastAsia"/>
          <w:szCs w:val="21"/>
        </w:rPr>
        <w:t>祈祷</w:t>
      </w:r>
      <w:commentRangeStart w:id="76"/>
      <w:commentRangeStart w:id="77"/>
      <w:commentRangeEnd w:id="76"/>
      <w:commentRangeEnd w:id="77"/>
      <w:r>
        <w:rPr>
          <w:rFonts w:ascii="微软雅黑" w:eastAsia="微软雅黑" w:hAnsi="微软雅黑" w:hint="eastAsia"/>
          <w:szCs w:val="21"/>
        </w:rPr>
        <w:t>连守护者大人听了</w:t>
      </w:r>
      <w:r w:rsidR="00FC43BE">
        <w:rPr>
          <w:rFonts w:ascii="微软雅黑" w:eastAsia="微软雅黑" w:hAnsi="微软雅黑" w:hint="eastAsia"/>
          <w:szCs w:val="21"/>
        </w:rPr>
        <w:t>都</w:t>
      </w:r>
      <w:commentRangeStart w:id="78"/>
      <w:commentRangeStart w:id="79"/>
      <w:commentRangeEnd w:id="78"/>
      <w:commentRangeEnd w:id="79"/>
      <w:r>
        <w:rPr>
          <w:rFonts w:ascii="微软雅黑" w:eastAsia="微软雅黑" w:hAnsi="微软雅黑" w:hint="eastAsia"/>
          <w:szCs w:val="21"/>
        </w:rPr>
        <w:t>想踹你一脚！</w:t>
      </w:r>
    </w:p>
    <w:p w14:paraId="0FCEBA5D" w14:textId="2D4907D3" w:rsidR="00DE693F" w:rsidRDefault="00DE693F" w:rsidP="000F1D07">
      <w:pPr>
        <w:ind w:firstLineChars="200" w:firstLine="420"/>
        <w:rPr>
          <w:rFonts w:ascii="微软雅黑" w:eastAsia="微软雅黑" w:hAnsi="微软雅黑"/>
          <w:szCs w:val="21"/>
        </w:rPr>
      </w:pPr>
      <w:r w:rsidRPr="00DE693F">
        <w:rPr>
          <w:rFonts w:ascii="微软雅黑" w:eastAsia="微软雅黑" w:hAnsi="微软雅黑" w:hint="eastAsia"/>
          <w:szCs w:val="21"/>
        </w:rPr>
        <w:t>费吉亚：我说，够了！</w:t>
      </w:r>
    </w:p>
    <w:p w14:paraId="65BDE4C5" w14:textId="2C8CD9E2" w:rsidR="00C94FDC" w:rsidRDefault="00C94FDC" w:rsidP="000F1D07">
      <w:pPr>
        <w:ind w:firstLineChars="200" w:firstLine="420"/>
        <w:rPr>
          <w:rFonts w:ascii="微软雅黑" w:eastAsia="微软雅黑" w:hAnsi="微软雅黑"/>
          <w:szCs w:val="21"/>
        </w:rPr>
      </w:pPr>
      <w:r>
        <w:rPr>
          <w:rFonts w:ascii="微软雅黑" w:eastAsia="微软雅黑" w:hAnsi="微软雅黑" w:hint="eastAsia"/>
          <w:szCs w:val="21"/>
        </w:rPr>
        <w:t>费吉亚：</w:t>
      </w:r>
      <w:r w:rsidR="00FC43BE">
        <w:rPr>
          <w:rFonts w:ascii="微软雅黑" w:eastAsia="微软雅黑" w:hAnsi="微软雅黑" w:hint="eastAsia"/>
          <w:szCs w:val="21"/>
        </w:rPr>
        <w:t>即便是拉芬，我也不允许你这样侮辱骑士的誓言！</w:t>
      </w:r>
    </w:p>
    <w:p w14:paraId="2D404566" w14:textId="7F211A5A" w:rsidR="00251855" w:rsidRPr="00251855" w:rsidRDefault="00251855" w:rsidP="000F1D07">
      <w:pPr>
        <w:ind w:firstLineChars="200" w:firstLine="420"/>
        <w:rPr>
          <w:rFonts w:ascii="微软雅黑" w:eastAsia="微软雅黑" w:hAnsi="微软雅黑"/>
          <w:b/>
          <w:color w:val="FF0000"/>
          <w:szCs w:val="21"/>
        </w:rPr>
      </w:pPr>
      <w:r w:rsidRPr="00251855">
        <w:rPr>
          <w:rFonts w:ascii="微软雅黑" w:eastAsia="微软雅黑" w:hAnsi="微软雅黑" w:hint="eastAsia"/>
          <w:b/>
          <w:color w:val="FF0000"/>
          <w:szCs w:val="21"/>
        </w:rPr>
        <w:t>选项：费吉亚，</w:t>
      </w:r>
      <w:r>
        <w:rPr>
          <w:rFonts w:ascii="微软雅黑" w:eastAsia="微软雅黑" w:hAnsi="微软雅黑" w:hint="eastAsia"/>
          <w:b/>
          <w:color w:val="FF0000"/>
          <w:szCs w:val="21"/>
        </w:rPr>
        <w:t>不要</w:t>
      </w:r>
      <w:r w:rsidRPr="00251855">
        <w:rPr>
          <w:rFonts w:ascii="微软雅黑" w:eastAsia="微软雅黑" w:hAnsi="微软雅黑" w:hint="eastAsia"/>
          <w:b/>
          <w:color w:val="FF0000"/>
          <w:szCs w:val="21"/>
        </w:rPr>
        <w:t>！</w:t>
      </w:r>
    </w:p>
    <w:p w14:paraId="67366D9E" w14:textId="4A9E18BA" w:rsidR="00DE693F" w:rsidRDefault="00DE693F" w:rsidP="000F1D07">
      <w:pPr>
        <w:ind w:firstLineChars="200" w:firstLine="420"/>
        <w:rPr>
          <w:rFonts w:ascii="微软雅黑" w:eastAsia="微软雅黑" w:hAnsi="微软雅黑"/>
          <w:szCs w:val="21"/>
        </w:rPr>
      </w:pPr>
      <w:r w:rsidRPr="00DE693F">
        <w:rPr>
          <w:rFonts w:ascii="微软雅黑" w:eastAsia="微软雅黑" w:hAnsi="微软雅黑" w:hint="eastAsia"/>
          <w:szCs w:val="21"/>
        </w:rPr>
        <w:t>拉芬</w:t>
      </w:r>
      <w:r>
        <w:rPr>
          <w:rFonts w:ascii="微软雅黑" w:eastAsia="微软雅黑" w:hAnsi="微软雅黑" w:hint="eastAsia"/>
          <w:szCs w:val="21"/>
        </w:rPr>
        <w:t>：</w:t>
      </w:r>
      <w:r w:rsidR="00B42A0E">
        <w:rPr>
          <w:rFonts w:ascii="微软雅黑" w:eastAsia="微软雅黑" w:hAnsi="微软雅黑" w:hint="eastAsia"/>
          <w:szCs w:val="21"/>
        </w:rPr>
        <w:t>喂</w:t>
      </w:r>
      <w:r>
        <w:rPr>
          <w:rFonts w:ascii="微软雅黑" w:eastAsia="微软雅黑" w:hAnsi="微软雅黑" w:hint="eastAsia"/>
          <w:szCs w:val="21"/>
        </w:rPr>
        <w:t>，我没看错吧，伟大的</w:t>
      </w:r>
      <w:commentRangeStart w:id="80"/>
      <w:commentRangeStart w:id="81"/>
      <w:commentRangeEnd w:id="80"/>
      <w:commentRangeEnd w:id="81"/>
      <w:r>
        <w:rPr>
          <w:rFonts w:ascii="微软雅黑" w:eastAsia="微软雅黑" w:hAnsi="微软雅黑" w:hint="eastAsia"/>
          <w:szCs w:val="21"/>
        </w:rPr>
        <w:t>骑士大人。</w:t>
      </w:r>
      <w:r w:rsidR="00B42A0E">
        <w:rPr>
          <w:rFonts w:ascii="微软雅黑" w:eastAsia="微软雅黑" w:hAnsi="微软雅黑" w:hint="eastAsia"/>
          <w:szCs w:val="21"/>
        </w:rPr>
        <w:t xml:space="preserve"> </w:t>
      </w:r>
      <w:r w:rsidR="00B42A0E">
        <w:rPr>
          <w:rFonts w:ascii="微软雅黑" w:eastAsia="微软雅黑" w:hAnsi="微软雅黑"/>
          <w:szCs w:val="21"/>
        </w:rPr>
        <w:t xml:space="preserve"> </w:t>
      </w:r>
    </w:p>
    <w:p w14:paraId="27DD0E89" w14:textId="267EDAB2" w:rsidR="00DE693F" w:rsidRDefault="00DE693F" w:rsidP="000F1D07">
      <w:pPr>
        <w:ind w:firstLineChars="200" w:firstLine="420"/>
        <w:rPr>
          <w:rFonts w:ascii="微软雅黑" w:eastAsia="微软雅黑" w:hAnsi="微软雅黑"/>
          <w:szCs w:val="21"/>
        </w:rPr>
      </w:pPr>
      <w:r>
        <w:rPr>
          <w:rFonts w:ascii="微软雅黑" w:eastAsia="微软雅黑" w:hAnsi="微软雅黑" w:hint="eastAsia"/>
          <w:szCs w:val="21"/>
        </w:rPr>
        <w:t>拉芬：</w:t>
      </w:r>
      <w:r w:rsidR="001F2CE7">
        <w:rPr>
          <w:rFonts w:ascii="微软雅黑" w:eastAsia="微软雅黑" w:hAnsi="微软雅黑" w:hint="eastAsia"/>
          <w:szCs w:val="21"/>
        </w:rPr>
        <w:t>你手中的剑不仅没有</w:t>
      </w:r>
      <w:r w:rsidR="00B42A0E">
        <w:rPr>
          <w:rFonts w:ascii="微软雅黑" w:eastAsia="微软雅黑" w:hAnsi="微软雅黑" w:hint="eastAsia"/>
          <w:szCs w:val="21"/>
        </w:rPr>
        <w:t>指向敌人，</w:t>
      </w:r>
      <w:r w:rsidR="00A5734B">
        <w:rPr>
          <w:rFonts w:ascii="微软雅黑" w:eastAsia="微软雅黑" w:hAnsi="微软雅黑" w:hint="eastAsia"/>
          <w:szCs w:val="21"/>
        </w:rPr>
        <w:t>保护弱小，反而指向了神官</w:t>
      </w:r>
      <w:r w:rsidR="00B42A0E">
        <w:rPr>
          <w:rFonts w:ascii="微软雅黑" w:eastAsia="微软雅黑" w:hAnsi="微软雅黑" w:hint="eastAsia"/>
          <w:szCs w:val="21"/>
        </w:rPr>
        <w:t>，指向了队友</w:t>
      </w:r>
      <w:r w:rsidR="00BA70AF">
        <w:rPr>
          <w:rFonts w:ascii="微软雅黑" w:eastAsia="微软雅黑" w:hAnsi="微软雅黑" w:hint="eastAsia"/>
          <w:szCs w:val="21"/>
        </w:rPr>
        <w:t xml:space="preserve"> </w:t>
      </w:r>
      <w:r>
        <w:rPr>
          <w:rFonts w:ascii="微软雅黑" w:eastAsia="微软雅黑" w:hAnsi="微软雅黑" w:hint="eastAsia"/>
          <w:szCs w:val="21"/>
        </w:rPr>
        <w:t>。</w:t>
      </w:r>
    </w:p>
    <w:p w14:paraId="3DD25343" w14:textId="46A100A4" w:rsidR="002F7FC3" w:rsidRDefault="00B42A0E" w:rsidP="009D5919">
      <w:pPr>
        <w:ind w:leftChars="200" w:left="1050" w:hangingChars="300" w:hanging="630"/>
        <w:rPr>
          <w:rFonts w:ascii="微软雅黑" w:eastAsia="微软雅黑" w:hAnsi="微软雅黑"/>
          <w:szCs w:val="21"/>
        </w:rPr>
      </w:pPr>
      <w:r>
        <w:rPr>
          <w:rFonts w:ascii="微软雅黑" w:eastAsia="微软雅黑" w:hAnsi="微软雅黑" w:hint="eastAsia"/>
          <w:szCs w:val="21"/>
        </w:rPr>
        <w:t>拉芬：</w:t>
      </w:r>
      <w:r w:rsidR="002F7FC3">
        <w:rPr>
          <w:rFonts w:ascii="微软雅黑" w:eastAsia="微软雅黑" w:hAnsi="微软雅黑" w:hint="eastAsia"/>
          <w:szCs w:val="21"/>
        </w:rPr>
        <w:t>荣耀</w:t>
      </w:r>
      <w:r w:rsidR="00251855">
        <w:rPr>
          <w:rFonts w:ascii="微软雅黑" w:eastAsia="微软雅黑" w:hAnsi="微软雅黑" w:hint="eastAsia"/>
          <w:szCs w:val="21"/>
        </w:rPr>
        <w:t>骑士</w:t>
      </w:r>
      <w:r w:rsidR="009221E9">
        <w:rPr>
          <w:rFonts w:ascii="微软雅黑" w:eastAsia="微软雅黑" w:hAnsi="微软雅黑" w:hint="eastAsia"/>
          <w:szCs w:val="21"/>
        </w:rPr>
        <w:t>费吉亚</w:t>
      </w:r>
      <w:r w:rsidR="001F2CE7">
        <w:rPr>
          <w:rFonts w:ascii="微软雅黑" w:eastAsia="微软雅黑" w:hAnsi="微软雅黑" w:hint="eastAsia"/>
          <w:szCs w:val="21"/>
        </w:rPr>
        <w:t>，</w:t>
      </w:r>
      <w:r>
        <w:rPr>
          <w:rFonts w:ascii="微软雅黑" w:eastAsia="微软雅黑" w:hAnsi="微软雅黑" w:hint="eastAsia"/>
          <w:szCs w:val="21"/>
        </w:rPr>
        <w:t>这就是你</w:t>
      </w:r>
      <w:r w:rsidR="001F2CE7">
        <w:rPr>
          <w:rFonts w:ascii="微软雅黑" w:eastAsia="微软雅黑" w:hAnsi="微软雅黑" w:hint="eastAsia"/>
          <w:szCs w:val="21"/>
        </w:rPr>
        <w:t>在守护者大人身边</w:t>
      </w:r>
      <w:r w:rsidR="002F7FC3">
        <w:rPr>
          <w:rFonts w:ascii="微软雅黑" w:eastAsia="微软雅黑" w:hAnsi="微软雅黑" w:hint="eastAsia"/>
          <w:szCs w:val="21"/>
        </w:rPr>
        <w:t>悟出来</w:t>
      </w:r>
      <w:r>
        <w:rPr>
          <w:rFonts w:ascii="微软雅黑" w:eastAsia="微软雅黑" w:hAnsi="微软雅黑" w:hint="eastAsia"/>
          <w:szCs w:val="21"/>
        </w:rPr>
        <w:t>的骑士之道</w:t>
      </w:r>
      <w:r w:rsidR="009D5919">
        <w:rPr>
          <w:rFonts w:ascii="微软雅黑" w:eastAsia="微软雅黑" w:hAnsi="微软雅黑" w:hint="eastAsia"/>
          <w:szCs w:val="21"/>
        </w:rPr>
        <w:t>吗，这就是你对守护者大人许下的誓言吗！</w:t>
      </w:r>
    </w:p>
    <w:p w14:paraId="0F060CC9" w14:textId="77777777" w:rsidR="00B97E12" w:rsidRDefault="00B97E12" w:rsidP="00B97E12">
      <w:pPr>
        <w:ind w:firstLineChars="200" w:firstLine="420"/>
        <w:rPr>
          <w:rFonts w:ascii="微软雅黑" w:eastAsia="微软雅黑" w:hAnsi="微软雅黑"/>
          <w:b/>
          <w:szCs w:val="21"/>
        </w:rPr>
      </w:pPr>
      <w:r w:rsidRPr="002F7FC3">
        <w:rPr>
          <w:rFonts w:ascii="微软雅黑" w:eastAsia="微软雅黑" w:hAnsi="微软雅黑" w:hint="eastAsia"/>
          <w:b/>
          <w:szCs w:val="21"/>
        </w:rPr>
        <w:t>屏幕一黑，</w:t>
      </w:r>
      <w:r>
        <w:rPr>
          <w:rFonts w:ascii="微软雅黑" w:eastAsia="微软雅黑" w:hAnsi="微软雅黑" w:hint="eastAsia"/>
          <w:b/>
          <w:szCs w:val="21"/>
        </w:rPr>
        <w:t>然后亮起。</w:t>
      </w:r>
    </w:p>
    <w:p w14:paraId="2874F520" w14:textId="77777777" w:rsidR="00B97E12" w:rsidRPr="00B97E12" w:rsidRDefault="00B97E12" w:rsidP="000F1D07">
      <w:pPr>
        <w:ind w:firstLineChars="200" w:firstLine="420"/>
        <w:rPr>
          <w:rFonts w:ascii="微软雅黑" w:eastAsia="微软雅黑" w:hAnsi="微软雅黑"/>
          <w:szCs w:val="21"/>
        </w:rPr>
      </w:pPr>
    </w:p>
    <w:p w14:paraId="507B282D" w14:textId="0503090F" w:rsidR="002F7FC3" w:rsidRPr="00B97E12" w:rsidRDefault="002F7FC3" w:rsidP="000F1D07">
      <w:pPr>
        <w:ind w:firstLineChars="200" w:firstLine="420"/>
        <w:rPr>
          <w:rFonts w:ascii="微软雅黑" w:eastAsia="微软雅黑" w:hAnsi="微软雅黑"/>
          <w:b/>
          <w:szCs w:val="21"/>
        </w:rPr>
      </w:pPr>
      <w:r w:rsidRPr="00B97E12">
        <w:rPr>
          <w:rFonts w:ascii="微软雅黑" w:eastAsia="微软雅黑" w:hAnsi="微软雅黑" w:hint="eastAsia"/>
          <w:b/>
          <w:szCs w:val="21"/>
        </w:rPr>
        <w:t>费</w:t>
      </w:r>
      <w:r w:rsidR="008D4FB4">
        <w:rPr>
          <w:rFonts w:ascii="微软雅黑" w:eastAsia="微软雅黑" w:hAnsi="微软雅黑" w:hint="eastAsia"/>
          <w:b/>
          <w:szCs w:val="21"/>
        </w:rPr>
        <w:t>吉亚陷入回忆，屏幕压黑</w:t>
      </w:r>
      <w:r w:rsidRPr="00B97E12">
        <w:rPr>
          <w:rFonts w:ascii="微软雅黑" w:eastAsia="微软雅黑" w:hAnsi="微软雅黑" w:hint="eastAsia"/>
          <w:b/>
          <w:szCs w:val="21"/>
        </w:rPr>
        <w:t>。</w:t>
      </w:r>
    </w:p>
    <w:p w14:paraId="7BB024EE" w14:textId="77777777" w:rsidR="002F7FC3" w:rsidRPr="00CF1B4B" w:rsidRDefault="002F7FC3" w:rsidP="00CF1B4B">
      <w:pPr>
        <w:ind w:leftChars="200" w:left="2100" w:hangingChars="800" w:hanging="1680"/>
        <w:rPr>
          <w:rFonts w:ascii="微软雅黑" w:eastAsia="微软雅黑" w:hAnsi="微软雅黑"/>
          <w:szCs w:val="21"/>
        </w:rPr>
      </w:pPr>
      <w:r w:rsidRPr="00CF1B4B">
        <w:rPr>
          <w:rFonts w:ascii="微软雅黑" w:eastAsia="微软雅黑" w:hAnsi="微软雅黑" w:hint="eastAsia"/>
          <w:szCs w:val="21"/>
        </w:rPr>
        <w:t>伊敏瑟伦守护者：汝名为骑士，却将剑指向吾……</w:t>
      </w:r>
      <w:r w:rsidRPr="00CF1B4B">
        <w:rPr>
          <w:rFonts w:ascii="微软雅黑" w:eastAsia="微软雅黑" w:hAnsi="微软雅黑"/>
          <w:szCs w:val="21"/>
        </w:rPr>
        <w:br/>
      </w:r>
      <w:r w:rsidRPr="00CF1B4B">
        <w:rPr>
          <w:rFonts w:ascii="微软雅黑" w:eastAsia="微软雅黑" w:hAnsi="微软雅黑" w:hint="eastAsia"/>
          <w:szCs w:val="21"/>
        </w:rPr>
        <w:t>背叛了誓言……背叛了吾……</w:t>
      </w:r>
    </w:p>
    <w:p w14:paraId="2F85C9D4" w14:textId="77777777" w:rsidR="002F7FC3" w:rsidRPr="00CF1B4B" w:rsidRDefault="002F7FC3" w:rsidP="00CF1B4B">
      <w:pPr>
        <w:ind w:leftChars="200" w:left="1260" w:hangingChars="400" w:hanging="840"/>
        <w:rPr>
          <w:rFonts w:ascii="微软雅黑" w:eastAsia="微软雅黑" w:hAnsi="微软雅黑"/>
          <w:szCs w:val="21"/>
        </w:rPr>
      </w:pPr>
      <w:r w:rsidRPr="00CF1B4B">
        <w:rPr>
          <w:rFonts w:ascii="微软雅黑" w:eastAsia="微软雅黑" w:hAnsi="微软雅黑" w:hint="eastAsia"/>
          <w:szCs w:val="21"/>
        </w:rPr>
        <w:t>费吉亚：我曾效忠于热爱这片土地的守护者大人，而现在您却是一切混乱的根源。对于我来说，清除染指禁忌力量的守护者，就是实践我的誓言。</w:t>
      </w:r>
    </w:p>
    <w:p w14:paraId="5B66DAE3" w14:textId="10FD5F84" w:rsidR="002F7FC3" w:rsidRDefault="002F7FC3" w:rsidP="000F1D07">
      <w:pPr>
        <w:ind w:firstLineChars="200" w:firstLine="420"/>
        <w:rPr>
          <w:rFonts w:ascii="微软雅黑" w:eastAsia="微软雅黑" w:hAnsi="微软雅黑"/>
          <w:b/>
          <w:szCs w:val="21"/>
        </w:rPr>
      </w:pPr>
      <w:r w:rsidRPr="002F7FC3">
        <w:rPr>
          <w:rFonts w:ascii="微软雅黑" w:eastAsia="微软雅黑" w:hAnsi="微软雅黑" w:hint="eastAsia"/>
          <w:b/>
          <w:szCs w:val="21"/>
        </w:rPr>
        <w:t>屏幕</w:t>
      </w:r>
      <w:r w:rsidR="000F38AA">
        <w:rPr>
          <w:rFonts w:ascii="微软雅黑" w:eastAsia="微软雅黑" w:hAnsi="微软雅黑" w:hint="eastAsia"/>
          <w:b/>
          <w:szCs w:val="21"/>
        </w:rPr>
        <w:t>亮起。</w:t>
      </w:r>
    </w:p>
    <w:p w14:paraId="6852FB1C" w14:textId="77777777" w:rsidR="002F7FC3" w:rsidRDefault="002F7FC3" w:rsidP="000F1D07">
      <w:pPr>
        <w:ind w:firstLineChars="200" w:firstLine="420"/>
        <w:rPr>
          <w:rFonts w:ascii="微软雅黑" w:eastAsia="微软雅黑" w:hAnsi="微软雅黑"/>
          <w:b/>
          <w:szCs w:val="21"/>
        </w:rPr>
      </w:pPr>
    </w:p>
    <w:p w14:paraId="7F97B047" w14:textId="120A9DB5" w:rsidR="002F7FC3" w:rsidRPr="002F7FC3" w:rsidRDefault="002F7FC3" w:rsidP="002F7FC3">
      <w:pPr>
        <w:ind w:firstLineChars="200" w:firstLine="420"/>
        <w:rPr>
          <w:rFonts w:ascii="微软雅黑" w:eastAsia="微软雅黑" w:hAnsi="微软雅黑"/>
          <w:szCs w:val="21"/>
        </w:rPr>
      </w:pPr>
      <w:r w:rsidRPr="00DE693F">
        <w:rPr>
          <w:rFonts w:ascii="微软雅黑" w:eastAsia="微软雅黑" w:hAnsi="微软雅黑" w:hint="eastAsia"/>
          <w:szCs w:val="21"/>
        </w:rPr>
        <w:t>费吉亚：</w:t>
      </w:r>
      <w:r w:rsidR="000F38AA">
        <w:rPr>
          <w:rFonts w:ascii="微软雅黑" w:eastAsia="微软雅黑" w:hAnsi="微软雅黑" w:hint="eastAsia"/>
          <w:szCs w:val="21"/>
        </w:rPr>
        <w:t>你说得对，我手中的</w:t>
      </w:r>
      <w:r w:rsidR="009D5919">
        <w:rPr>
          <w:rFonts w:ascii="微软雅黑" w:eastAsia="微软雅黑" w:hAnsi="微软雅黑" w:hint="eastAsia"/>
          <w:szCs w:val="21"/>
        </w:rPr>
        <w:t>剑应该指向敌人……</w:t>
      </w:r>
    </w:p>
    <w:p w14:paraId="72698C82" w14:textId="3DFEE21E" w:rsidR="001F2CE7" w:rsidRDefault="007C5F7B" w:rsidP="000F1D07">
      <w:pPr>
        <w:ind w:firstLineChars="200" w:firstLine="420"/>
        <w:rPr>
          <w:rFonts w:ascii="微软雅黑" w:eastAsia="微软雅黑" w:hAnsi="微软雅黑"/>
          <w:szCs w:val="21"/>
        </w:rPr>
      </w:pPr>
      <w:r w:rsidRPr="007C5F7B">
        <w:rPr>
          <w:rFonts w:ascii="微软雅黑" w:eastAsia="微软雅黑" w:hAnsi="微软雅黑" w:hint="eastAsia"/>
          <w:szCs w:val="21"/>
        </w:rPr>
        <w:t>拉芬：真是个</w:t>
      </w:r>
      <w:r w:rsidR="001F2CE7">
        <w:rPr>
          <w:rFonts w:ascii="微软雅黑" w:eastAsia="微软雅黑" w:hAnsi="微软雅黑" w:hint="eastAsia"/>
          <w:szCs w:val="21"/>
        </w:rPr>
        <w:t>麻烦</w:t>
      </w:r>
      <w:r w:rsidR="00C94FDC">
        <w:rPr>
          <w:rFonts w:ascii="微软雅黑" w:eastAsia="微软雅黑" w:hAnsi="微软雅黑" w:hint="eastAsia"/>
          <w:szCs w:val="21"/>
        </w:rPr>
        <w:t>的家伙</w:t>
      </w:r>
      <w:r w:rsidR="00B81569">
        <w:rPr>
          <w:rFonts w:ascii="微软雅黑" w:eastAsia="微软雅黑" w:hAnsi="微软雅黑" w:hint="eastAsia"/>
          <w:szCs w:val="21"/>
        </w:rPr>
        <w:t>——</w:t>
      </w:r>
      <w:r w:rsidR="00147A34">
        <w:rPr>
          <w:rFonts w:ascii="微软雅黑" w:eastAsia="微软雅黑" w:hAnsi="微软雅黑" w:hint="eastAsia"/>
          <w:szCs w:val="21"/>
        </w:rPr>
        <w:t>他</w:t>
      </w:r>
      <w:r w:rsidR="00C94FDC">
        <w:rPr>
          <w:rFonts w:ascii="微软雅黑" w:eastAsia="微软雅黑" w:hAnsi="微软雅黑" w:hint="eastAsia"/>
          <w:szCs w:val="21"/>
        </w:rPr>
        <w:t>怎么自己一个人冲过去了！</w:t>
      </w:r>
    </w:p>
    <w:p w14:paraId="6A67C960" w14:textId="7663B80B" w:rsidR="007C5F7B" w:rsidRDefault="001F2CE7" w:rsidP="000F1D07">
      <w:pPr>
        <w:ind w:firstLineChars="200" w:firstLine="420"/>
        <w:rPr>
          <w:rFonts w:ascii="微软雅黑" w:eastAsia="微软雅黑" w:hAnsi="微软雅黑"/>
          <w:szCs w:val="21"/>
        </w:rPr>
      </w:pPr>
      <w:r>
        <w:rPr>
          <w:rFonts w:ascii="微软雅黑" w:eastAsia="微软雅黑" w:hAnsi="微软雅黑" w:hint="eastAsia"/>
          <w:szCs w:val="21"/>
        </w:rPr>
        <w:t>拉芬：</w:t>
      </w:r>
      <w:r w:rsidR="00B97E12">
        <w:rPr>
          <w:rFonts w:ascii="微软雅黑" w:eastAsia="微软雅黑" w:hAnsi="微软雅黑" w:hint="eastAsia"/>
          <w:szCs w:val="21"/>
        </w:rPr>
        <w:t>算了</w:t>
      </w:r>
      <w:r w:rsidR="007C5F7B">
        <w:rPr>
          <w:rFonts w:ascii="微软雅黑" w:eastAsia="微软雅黑" w:hAnsi="微软雅黑" w:hint="eastAsia"/>
          <w:szCs w:val="21"/>
        </w:rPr>
        <w:t>，我们还是</w:t>
      </w:r>
      <w:r w:rsidR="00B97E12">
        <w:rPr>
          <w:rFonts w:ascii="微软雅黑" w:eastAsia="微软雅黑" w:hAnsi="微软雅黑" w:hint="eastAsia"/>
          <w:szCs w:val="21"/>
        </w:rPr>
        <w:t>赶紧跟过去吧</w:t>
      </w:r>
      <w:r w:rsidR="00251855">
        <w:rPr>
          <w:rFonts w:ascii="微软雅黑" w:eastAsia="微软雅黑" w:hAnsi="微软雅黑" w:hint="eastAsia"/>
          <w:szCs w:val="21"/>
        </w:rPr>
        <w:t>。</w:t>
      </w:r>
    </w:p>
    <w:p w14:paraId="2BBE2094" w14:textId="1570C304" w:rsidR="007C5F7B" w:rsidRPr="005855F6" w:rsidRDefault="007C5F7B" w:rsidP="00C94FDC">
      <w:pPr>
        <w:rPr>
          <w:rFonts w:ascii="微软雅黑" w:eastAsia="微软雅黑" w:hAnsi="微软雅黑"/>
          <w:szCs w:val="21"/>
        </w:rPr>
      </w:pPr>
    </w:p>
    <w:p w14:paraId="21F621D5" w14:textId="7A8E2839" w:rsidR="007C5F7B" w:rsidRDefault="007C5F7B" w:rsidP="000F1D07">
      <w:pPr>
        <w:ind w:firstLineChars="200" w:firstLine="420"/>
        <w:rPr>
          <w:rFonts w:ascii="微软雅黑" w:eastAsia="微软雅黑" w:hAnsi="微软雅黑"/>
          <w:szCs w:val="21"/>
        </w:rPr>
      </w:pPr>
    </w:p>
    <w:p w14:paraId="5E7F58C2" w14:textId="77777777" w:rsidR="000D0B4E" w:rsidRDefault="000D0B4E" w:rsidP="000D0B4E">
      <w:pPr>
        <w:ind w:leftChars="200" w:left="1260" w:hangingChars="400" w:hanging="840"/>
        <w:rPr>
          <w:rFonts w:ascii="微软雅黑" w:eastAsia="微软雅黑" w:hAnsi="微软雅黑"/>
          <w:b/>
          <w:szCs w:val="21"/>
        </w:rPr>
      </w:pPr>
      <w:r>
        <w:rPr>
          <w:rFonts w:ascii="微软雅黑" w:eastAsia="微软雅黑" w:hAnsi="微软雅黑" w:hint="eastAsia"/>
          <w:b/>
          <w:szCs w:val="21"/>
        </w:rPr>
        <w:t>关卡战斗胜利后显示剧情。</w:t>
      </w:r>
    </w:p>
    <w:p w14:paraId="198D0F0C" w14:textId="787CD7CE" w:rsidR="007C5F7B" w:rsidRDefault="009F560D" w:rsidP="000F1D07">
      <w:pPr>
        <w:ind w:firstLineChars="200" w:firstLine="420"/>
        <w:rPr>
          <w:rFonts w:ascii="微软雅黑" w:eastAsia="微软雅黑" w:hAnsi="微软雅黑"/>
          <w:szCs w:val="21"/>
        </w:rPr>
      </w:pPr>
      <w:r>
        <w:rPr>
          <w:rFonts w:ascii="微软雅黑" w:eastAsia="微软雅黑" w:hAnsi="微软雅黑" w:hint="eastAsia"/>
          <w:szCs w:val="21"/>
        </w:rPr>
        <w:t>哨戒营士兵</w:t>
      </w:r>
      <w:r w:rsidR="005855F6">
        <w:rPr>
          <w:rFonts w:ascii="微软雅黑" w:eastAsia="微软雅黑" w:hAnsi="微软雅黑" w:hint="eastAsia"/>
          <w:szCs w:val="21"/>
        </w:rPr>
        <w:t>：得救了！</w:t>
      </w:r>
      <w:r>
        <w:rPr>
          <w:rFonts w:ascii="微软雅黑" w:eastAsia="微软雅黑" w:hAnsi="微软雅黑" w:hint="eastAsia"/>
          <w:szCs w:val="21"/>
        </w:rPr>
        <w:t>我们</w:t>
      </w:r>
      <w:r w:rsidR="005855F6">
        <w:rPr>
          <w:rFonts w:ascii="微软雅黑" w:eastAsia="微软雅黑" w:hAnsi="微软雅黑" w:hint="eastAsia"/>
          <w:szCs w:val="21"/>
        </w:rPr>
        <w:t>终于击退这群可怕的</w:t>
      </w:r>
      <w:r w:rsidR="001F2CE7">
        <w:rPr>
          <w:rFonts w:ascii="微软雅黑" w:eastAsia="微软雅黑" w:hAnsi="微软雅黑" w:hint="eastAsia"/>
          <w:szCs w:val="21"/>
        </w:rPr>
        <w:t>怪</w:t>
      </w:r>
      <w:r w:rsidR="005855F6">
        <w:rPr>
          <w:rFonts w:ascii="微软雅黑" w:eastAsia="微软雅黑" w:hAnsi="微软雅黑" w:hint="eastAsia"/>
          <w:szCs w:val="21"/>
        </w:rPr>
        <w:t>物了。</w:t>
      </w:r>
    </w:p>
    <w:p w14:paraId="32F224D5" w14:textId="730F3219" w:rsidR="005855F6" w:rsidRDefault="009F560D" w:rsidP="000F1D07">
      <w:pPr>
        <w:ind w:firstLineChars="200" w:firstLine="420"/>
        <w:rPr>
          <w:rFonts w:ascii="微软雅黑" w:eastAsia="微软雅黑" w:hAnsi="微软雅黑"/>
          <w:szCs w:val="21"/>
        </w:rPr>
      </w:pPr>
      <w:r>
        <w:rPr>
          <w:rFonts w:ascii="微软雅黑" w:eastAsia="微软雅黑" w:hAnsi="微软雅黑" w:hint="eastAsia"/>
          <w:szCs w:val="21"/>
        </w:rPr>
        <w:t>哨戒营士兵</w:t>
      </w:r>
      <w:r w:rsidR="005855F6">
        <w:rPr>
          <w:rFonts w:ascii="微软雅黑" w:eastAsia="微软雅黑" w:hAnsi="微软雅黑" w:hint="eastAsia"/>
          <w:szCs w:val="21"/>
        </w:rPr>
        <w:t>：谢谢</w:t>
      </w:r>
      <w:r>
        <w:rPr>
          <w:rFonts w:ascii="微软雅黑" w:eastAsia="微软雅黑" w:hAnsi="微软雅黑" w:hint="eastAsia"/>
          <w:szCs w:val="21"/>
        </w:rPr>
        <w:t>您</w:t>
      </w:r>
      <w:r w:rsidR="005855F6">
        <w:rPr>
          <w:rFonts w:ascii="微软雅黑" w:eastAsia="微软雅黑" w:hAnsi="微软雅黑" w:hint="eastAsia"/>
          <w:szCs w:val="21"/>
        </w:rPr>
        <w:t>，尊敬的骑士大人。</w:t>
      </w:r>
    </w:p>
    <w:p w14:paraId="05481693" w14:textId="0F517345" w:rsidR="005855F6" w:rsidRDefault="005855F6" w:rsidP="000F1D07">
      <w:pPr>
        <w:ind w:firstLineChars="200" w:firstLine="420"/>
        <w:rPr>
          <w:rFonts w:ascii="微软雅黑" w:eastAsia="微软雅黑" w:hAnsi="微软雅黑"/>
          <w:szCs w:val="21"/>
        </w:rPr>
      </w:pPr>
      <w:r>
        <w:rPr>
          <w:rFonts w:ascii="微软雅黑" w:eastAsia="微软雅黑" w:hAnsi="微软雅黑" w:hint="eastAsia"/>
          <w:szCs w:val="21"/>
        </w:rPr>
        <w:t>费吉亚：不……我……</w:t>
      </w:r>
    </w:p>
    <w:p w14:paraId="42BFC99A" w14:textId="47031CDF" w:rsidR="005855F6" w:rsidRDefault="00FC43BE" w:rsidP="000F1D07">
      <w:pPr>
        <w:ind w:firstLineChars="200" w:firstLine="420"/>
        <w:rPr>
          <w:rFonts w:ascii="微软雅黑" w:eastAsia="微软雅黑" w:hAnsi="微软雅黑"/>
          <w:szCs w:val="21"/>
        </w:rPr>
      </w:pPr>
      <w:r>
        <w:rPr>
          <w:rFonts w:ascii="微软雅黑" w:eastAsia="微软雅黑" w:hAnsi="微软雅黑" w:hint="eastAsia"/>
          <w:szCs w:val="21"/>
        </w:rPr>
        <w:t>村民：</w:t>
      </w:r>
      <w:r w:rsidR="001F2CE7">
        <w:rPr>
          <w:rFonts w:ascii="微软雅黑" w:eastAsia="微软雅黑" w:hAnsi="微软雅黑" w:hint="eastAsia"/>
          <w:szCs w:val="21"/>
        </w:rPr>
        <w:t>救救我……快救救我，我不想变成</w:t>
      </w:r>
      <w:r>
        <w:rPr>
          <w:rFonts w:ascii="微软雅黑" w:eastAsia="微软雅黑" w:hAnsi="微软雅黑" w:hint="eastAsia"/>
          <w:szCs w:val="21"/>
        </w:rPr>
        <w:t>……啊</w:t>
      </w:r>
      <w:commentRangeStart w:id="82"/>
      <w:commentRangeStart w:id="83"/>
      <w:commentRangeEnd w:id="82"/>
      <w:commentRangeEnd w:id="83"/>
      <w:r>
        <w:rPr>
          <w:rFonts w:ascii="微软雅黑" w:eastAsia="微软雅黑" w:hAnsi="微软雅黑" w:hint="eastAsia"/>
          <w:szCs w:val="21"/>
        </w:rPr>
        <w:t>！</w:t>
      </w:r>
      <w:r w:rsidR="005855F6">
        <w:rPr>
          <w:rFonts w:ascii="微软雅黑" w:eastAsia="微软雅黑" w:hAnsi="微软雅黑" w:hint="eastAsia"/>
          <w:szCs w:val="21"/>
        </w:rPr>
        <w:t xml:space="preserve"> </w:t>
      </w:r>
    </w:p>
    <w:p w14:paraId="3DAE0392" w14:textId="180BC282" w:rsidR="005855F6" w:rsidRDefault="009F560D" w:rsidP="000F1D07">
      <w:pPr>
        <w:ind w:firstLineChars="200" w:firstLine="420"/>
        <w:rPr>
          <w:rFonts w:ascii="微软雅黑" w:eastAsia="微软雅黑" w:hAnsi="微软雅黑"/>
          <w:szCs w:val="21"/>
        </w:rPr>
      </w:pPr>
      <w:r>
        <w:rPr>
          <w:rFonts w:ascii="微软雅黑" w:eastAsia="微软雅黑" w:hAnsi="微软雅黑" w:hint="eastAsia"/>
          <w:szCs w:val="21"/>
        </w:rPr>
        <w:t>哨戒营士兵</w:t>
      </w:r>
      <w:r w:rsidR="005855F6">
        <w:rPr>
          <w:rFonts w:ascii="微软雅黑" w:eastAsia="微软雅黑" w:hAnsi="微软雅黑" w:hint="eastAsia"/>
          <w:szCs w:val="21"/>
        </w:rPr>
        <w:t>：尊敬的骑士大人，请</w:t>
      </w:r>
      <w:r>
        <w:rPr>
          <w:rFonts w:ascii="微软雅黑" w:eastAsia="微软雅黑" w:hAnsi="微软雅黑" w:hint="eastAsia"/>
          <w:szCs w:val="21"/>
        </w:rPr>
        <w:t>您</w:t>
      </w:r>
      <w:r w:rsidR="005855F6">
        <w:rPr>
          <w:rFonts w:ascii="微软雅黑" w:eastAsia="微软雅黑" w:hAnsi="微软雅黑" w:hint="eastAsia"/>
          <w:szCs w:val="21"/>
        </w:rPr>
        <w:t>救救这个可怜的人吧！</w:t>
      </w:r>
    </w:p>
    <w:p w14:paraId="6AF4BFC0" w14:textId="3B349A90" w:rsidR="005855F6" w:rsidRDefault="005855F6" w:rsidP="000F1D07">
      <w:pPr>
        <w:ind w:firstLineChars="200" w:firstLine="420"/>
        <w:rPr>
          <w:rFonts w:ascii="微软雅黑" w:eastAsia="微软雅黑" w:hAnsi="微软雅黑"/>
          <w:szCs w:val="21"/>
        </w:rPr>
      </w:pPr>
      <w:r>
        <w:rPr>
          <w:rFonts w:ascii="微软雅黑" w:eastAsia="微软雅黑" w:hAnsi="微软雅黑" w:hint="eastAsia"/>
          <w:szCs w:val="21"/>
        </w:rPr>
        <w:t>费吉亚：</w:t>
      </w:r>
      <w:r w:rsidR="00FC43BE">
        <w:rPr>
          <w:rFonts w:ascii="微软雅黑" w:eastAsia="微软雅黑" w:hAnsi="微软雅黑" w:hint="eastAsia"/>
          <w:szCs w:val="21"/>
        </w:rPr>
        <w:t>可是</w:t>
      </w:r>
      <w:commentRangeStart w:id="84"/>
      <w:commentRangeStart w:id="85"/>
      <w:commentRangeEnd w:id="84"/>
      <w:commentRangeEnd w:id="85"/>
      <w:r>
        <w:rPr>
          <w:rFonts w:ascii="微软雅黑" w:eastAsia="微软雅黑" w:hAnsi="微软雅黑" w:hint="eastAsia"/>
          <w:szCs w:val="21"/>
        </w:rPr>
        <w:t>……我……我不会魔法。</w:t>
      </w:r>
    </w:p>
    <w:p w14:paraId="525E7771" w14:textId="235F9879" w:rsidR="005855F6" w:rsidRDefault="005855F6" w:rsidP="000F1D07">
      <w:pPr>
        <w:ind w:firstLineChars="200" w:firstLine="420"/>
        <w:rPr>
          <w:rFonts w:ascii="微软雅黑" w:eastAsia="微软雅黑" w:hAnsi="微软雅黑"/>
          <w:szCs w:val="21"/>
        </w:rPr>
      </w:pPr>
      <w:r>
        <w:rPr>
          <w:rFonts w:ascii="微软雅黑" w:eastAsia="微软雅黑" w:hAnsi="微软雅黑" w:hint="eastAsia"/>
          <w:szCs w:val="21"/>
        </w:rPr>
        <w:t>拉芬：你在说什么胡话呢，看看你的魔杖！</w:t>
      </w:r>
    </w:p>
    <w:p w14:paraId="25692A82" w14:textId="2A6ED5CA" w:rsidR="005855F6" w:rsidRPr="006A4191" w:rsidRDefault="005855F6" w:rsidP="000F1D07">
      <w:pPr>
        <w:ind w:firstLineChars="200" w:firstLine="420"/>
        <w:rPr>
          <w:rFonts w:ascii="微软雅黑" w:eastAsia="微软雅黑" w:hAnsi="微软雅黑"/>
          <w:b/>
          <w:color w:val="FF0000"/>
          <w:szCs w:val="21"/>
        </w:rPr>
      </w:pPr>
      <w:r w:rsidRPr="006A4191">
        <w:rPr>
          <w:rFonts w:ascii="微软雅黑" w:eastAsia="微软雅黑" w:hAnsi="微软雅黑" w:hint="eastAsia"/>
          <w:b/>
          <w:color w:val="FF0000"/>
          <w:szCs w:val="21"/>
        </w:rPr>
        <w:t>选项：魔杖在发光！</w:t>
      </w:r>
    </w:p>
    <w:p w14:paraId="790C635F" w14:textId="4E7D5359" w:rsidR="005855F6" w:rsidRDefault="005855F6" w:rsidP="000F1D07">
      <w:pPr>
        <w:ind w:firstLineChars="200" w:firstLine="420"/>
        <w:rPr>
          <w:rFonts w:ascii="微软雅黑" w:eastAsia="微软雅黑" w:hAnsi="微软雅黑"/>
          <w:szCs w:val="21"/>
        </w:rPr>
      </w:pPr>
      <w:r>
        <w:rPr>
          <w:rFonts w:ascii="微软雅黑" w:eastAsia="微软雅黑" w:hAnsi="微软雅黑" w:hint="eastAsia"/>
          <w:szCs w:val="21"/>
        </w:rPr>
        <w:t>费吉亚：等下……这是，这是魔法</w:t>
      </w:r>
      <w:r w:rsidR="000F38AA">
        <w:rPr>
          <w:rFonts w:ascii="微软雅黑" w:eastAsia="微软雅黑" w:hAnsi="微软雅黑" w:hint="eastAsia"/>
          <w:szCs w:val="21"/>
        </w:rPr>
        <w:t>，魔法的力量</w:t>
      </w:r>
      <w:r w:rsidR="00494D6C">
        <w:rPr>
          <w:rFonts w:ascii="微软雅黑" w:eastAsia="微软雅黑" w:hAnsi="微软雅黑" w:hint="eastAsia"/>
          <w:szCs w:val="21"/>
        </w:rPr>
        <w:t>正</w:t>
      </w:r>
      <w:r w:rsidR="000F38AA">
        <w:rPr>
          <w:rFonts w:ascii="微软雅黑" w:eastAsia="微软雅黑" w:hAnsi="微软雅黑" w:hint="eastAsia"/>
          <w:szCs w:val="21"/>
        </w:rPr>
        <w:t>充斥着我的</w:t>
      </w:r>
      <w:r w:rsidR="00494D6C">
        <w:rPr>
          <w:rFonts w:ascii="微软雅黑" w:eastAsia="微软雅黑" w:hAnsi="微软雅黑" w:hint="eastAsia"/>
          <w:szCs w:val="21"/>
        </w:rPr>
        <w:t>身体</w:t>
      </w:r>
      <w:r>
        <w:rPr>
          <w:rFonts w:ascii="微软雅黑" w:eastAsia="微软雅黑" w:hAnsi="微软雅黑" w:hint="eastAsia"/>
          <w:szCs w:val="21"/>
        </w:rPr>
        <w:t>！</w:t>
      </w:r>
    </w:p>
    <w:p w14:paraId="7B24E72F" w14:textId="29594BFF" w:rsidR="005855F6" w:rsidRDefault="005855F6" w:rsidP="000F1D07">
      <w:pPr>
        <w:ind w:firstLineChars="200" w:firstLine="420"/>
        <w:rPr>
          <w:rFonts w:ascii="微软雅黑" w:eastAsia="微软雅黑" w:hAnsi="微软雅黑"/>
          <w:szCs w:val="21"/>
        </w:rPr>
      </w:pPr>
      <w:r>
        <w:rPr>
          <w:rFonts w:ascii="微软雅黑" w:eastAsia="微软雅黑" w:hAnsi="微软雅黑" w:hint="eastAsia"/>
          <w:szCs w:val="21"/>
        </w:rPr>
        <w:t>费吉亚：这……这怎么可能……</w:t>
      </w:r>
    </w:p>
    <w:p w14:paraId="3754412A" w14:textId="588DA678" w:rsidR="005855F6" w:rsidRDefault="004E2102" w:rsidP="000F1D07">
      <w:pPr>
        <w:ind w:firstLineChars="200" w:firstLine="420"/>
        <w:rPr>
          <w:rFonts w:ascii="微软雅黑" w:eastAsia="微软雅黑" w:hAnsi="微软雅黑"/>
          <w:szCs w:val="21"/>
        </w:rPr>
      </w:pPr>
      <w:r>
        <w:rPr>
          <w:rFonts w:ascii="微软雅黑" w:eastAsia="微软雅黑" w:hAnsi="微软雅黑" w:hint="eastAsia"/>
          <w:szCs w:val="21"/>
        </w:rPr>
        <w:t>拉芬：别磨蹭了，</w:t>
      </w:r>
      <w:r w:rsidR="007357D0">
        <w:rPr>
          <w:rFonts w:ascii="微软雅黑" w:eastAsia="微软雅黑" w:hAnsi="微软雅黑" w:hint="eastAsia"/>
          <w:szCs w:val="21"/>
        </w:rPr>
        <w:t>他要变成怪物了</w:t>
      </w:r>
      <w:r w:rsidR="005855F6">
        <w:rPr>
          <w:rFonts w:ascii="微软雅黑" w:eastAsia="微软雅黑" w:hAnsi="微软雅黑" w:hint="eastAsia"/>
          <w:szCs w:val="21"/>
        </w:rPr>
        <w:t>！</w:t>
      </w:r>
    </w:p>
    <w:p w14:paraId="4A2476B9" w14:textId="53C676EB" w:rsidR="005855F6" w:rsidRDefault="005855F6" w:rsidP="000F1D07">
      <w:pPr>
        <w:ind w:firstLineChars="200" w:firstLine="420"/>
        <w:rPr>
          <w:rFonts w:ascii="微软雅黑" w:eastAsia="微软雅黑" w:hAnsi="微软雅黑"/>
          <w:szCs w:val="21"/>
        </w:rPr>
      </w:pPr>
      <w:r>
        <w:rPr>
          <w:rFonts w:ascii="微软雅黑" w:eastAsia="微软雅黑" w:hAnsi="微软雅黑" w:hint="eastAsia"/>
          <w:szCs w:val="21"/>
        </w:rPr>
        <w:t>费吉亚：</w:t>
      </w:r>
      <w:r w:rsidR="007357D0">
        <w:rPr>
          <w:rFonts w:ascii="微软雅黑" w:eastAsia="微软雅黑" w:hAnsi="微软雅黑" w:hint="eastAsia"/>
          <w:szCs w:val="21"/>
        </w:rPr>
        <w:t>可恶</w:t>
      </w:r>
      <w:r w:rsidR="00494D6C">
        <w:rPr>
          <w:rFonts w:ascii="微软雅黑" w:eastAsia="微软雅黑" w:hAnsi="微软雅黑" w:hint="eastAsia"/>
          <w:szCs w:val="21"/>
        </w:rPr>
        <w:t>，</w:t>
      </w:r>
      <w:r w:rsidR="000F38AA">
        <w:rPr>
          <w:rFonts w:ascii="微软雅黑" w:eastAsia="微软雅黑" w:hAnsi="微软雅黑" w:hint="eastAsia"/>
          <w:szCs w:val="21"/>
        </w:rPr>
        <w:t>没时间犹豫了</w:t>
      </w:r>
      <w:r w:rsidR="00494D6C">
        <w:rPr>
          <w:rFonts w:ascii="微软雅黑" w:eastAsia="微软雅黑" w:hAnsi="微软雅黑" w:hint="eastAsia"/>
          <w:szCs w:val="21"/>
        </w:rPr>
        <w:t>，</w:t>
      </w:r>
      <w:r>
        <w:rPr>
          <w:rFonts w:ascii="微软雅黑" w:eastAsia="微软雅黑" w:hAnsi="微软雅黑" w:hint="eastAsia"/>
          <w:szCs w:val="21"/>
        </w:rPr>
        <w:t>忍着点！</w:t>
      </w:r>
    </w:p>
    <w:p w14:paraId="14F139CC" w14:textId="157D346A" w:rsidR="005855F6" w:rsidRDefault="00494D6C" w:rsidP="000F1D07">
      <w:pPr>
        <w:ind w:firstLineChars="200" w:firstLine="420"/>
        <w:rPr>
          <w:rFonts w:ascii="微软雅黑" w:eastAsia="微软雅黑" w:hAnsi="微软雅黑"/>
          <w:szCs w:val="21"/>
        </w:rPr>
      </w:pPr>
      <w:r>
        <w:rPr>
          <w:rFonts w:ascii="微软雅黑" w:eastAsia="微软雅黑" w:hAnsi="微软雅黑" w:hint="eastAsia"/>
          <w:szCs w:val="21"/>
        </w:rPr>
        <w:t>村民：呼……呼……</w:t>
      </w:r>
      <w:r w:rsidR="005855F6">
        <w:rPr>
          <w:rFonts w:ascii="微软雅黑" w:eastAsia="微软雅黑" w:hAnsi="微软雅黑" w:hint="eastAsia"/>
          <w:szCs w:val="21"/>
        </w:rPr>
        <w:t>得救了！</w:t>
      </w:r>
    </w:p>
    <w:p w14:paraId="66130A34" w14:textId="7FD0C05B" w:rsidR="005855F6" w:rsidRDefault="006A4191" w:rsidP="000F1D07">
      <w:pPr>
        <w:ind w:firstLineChars="200" w:firstLine="420"/>
        <w:rPr>
          <w:rFonts w:ascii="微软雅黑" w:eastAsia="微软雅黑" w:hAnsi="微软雅黑"/>
          <w:szCs w:val="21"/>
        </w:rPr>
      </w:pPr>
      <w:r>
        <w:rPr>
          <w:rFonts w:ascii="微软雅黑" w:eastAsia="微软雅黑" w:hAnsi="微软雅黑" w:hint="eastAsia"/>
          <w:szCs w:val="21"/>
        </w:rPr>
        <w:t>村民：</w:t>
      </w:r>
      <w:r w:rsidR="00147A34">
        <w:rPr>
          <w:rFonts w:ascii="微软雅黑" w:eastAsia="微软雅黑" w:hAnsi="微软雅黑" w:hint="eastAsia"/>
          <w:szCs w:val="21"/>
        </w:rPr>
        <w:t>荣耀</w:t>
      </w:r>
      <w:r w:rsidR="005855F6">
        <w:rPr>
          <w:rFonts w:ascii="微软雅黑" w:eastAsia="微软雅黑" w:hAnsi="微软雅黑" w:hint="eastAsia"/>
          <w:szCs w:val="21"/>
        </w:rPr>
        <w:t>骑士大人</w:t>
      </w:r>
      <w:r w:rsidR="00A1445E">
        <w:rPr>
          <w:rFonts w:ascii="微软雅黑" w:eastAsia="微软雅黑" w:hAnsi="微软雅黑" w:hint="eastAsia"/>
          <w:szCs w:val="21"/>
        </w:rPr>
        <w:t>，真是太感谢您了</w:t>
      </w:r>
      <w:r>
        <w:rPr>
          <w:rFonts w:ascii="微软雅黑" w:eastAsia="微软雅黑" w:hAnsi="微软雅黑" w:hint="eastAsia"/>
          <w:szCs w:val="21"/>
        </w:rPr>
        <w:t>！</w:t>
      </w:r>
    </w:p>
    <w:p w14:paraId="652FDBAB" w14:textId="5E63EFEE" w:rsidR="00CF7ECB" w:rsidRDefault="006A4191" w:rsidP="000F1D07">
      <w:pPr>
        <w:ind w:firstLineChars="200" w:firstLine="420"/>
        <w:rPr>
          <w:rFonts w:ascii="微软雅黑" w:eastAsia="微软雅黑" w:hAnsi="微软雅黑"/>
          <w:szCs w:val="21"/>
        </w:rPr>
      </w:pPr>
      <w:r>
        <w:rPr>
          <w:rFonts w:ascii="微软雅黑" w:eastAsia="微软雅黑" w:hAnsi="微软雅黑" w:hint="eastAsia"/>
          <w:szCs w:val="21"/>
        </w:rPr>
        <w:t>费吉亚：</w:t>
      </w:r>
      <w:r w:rsidR="009F560D">
        <w:rPr>
          <w:rFonts w:ascii="微软雅黑" w:eastAsia="微软雅黑" w:hAnsi="微软雅黑" w:hint="eastAsia"/>
          <w:szCs w:val="21"/>
        </w:rPr>
        <w:t>呱……真是奇怪，我怎么</w:t>
      </w:r>
      <w:commentRangeStart w:id="86"/>
      <w:commentRangeStart w:id="87"/>
      <w:commentRangeEnd w:id="86"/>
      <w:commentRangeEnd w:id="87"/>
      <w:r w:rsidR="009F560D">
        <w:rPr>
          <w:rFonts w:ascii="微软雅黑" w:eastAsia="微软雅黑" w:hAnsi="微软雅黑" w:hint="eastAsia"/>
          <w:szCs w:val="21"/>
        </w:rPr>
        <w:t>会使用魔法？</w:t>
      </w:r>
    </w:p>
    <w:p w14:paraId="76F1F68A" w14:textId="1E9F4CF8" w:rsidR="006A4191" w:rsidRDefault="006A4191" w:rsidP="000F1D07">
      <w:pPr>
        <w:ind w:firstLineChars="200" w:firstLine="420"/>
        <w:rPr>
          <w:rFonts w:ascii="微软雅黑" w:eastAsia="微软雅黑" w:hAnsi="微软雅黑"/>
          <w:szCs w:val="21"/>
        </w:rPr>
      </w:pPr>
      <w:r>
        <w:rPr>
          <w:rFonts w:ascii="微软雅黑" w:eastAsia="微软雅黑" w:hAnsi="微软雅黑" w:hint="eastAsia"/>
          <w:szCs w:val="21"/>
        </w:rPr>
        <w:t>拉芬：说不定是</w:t>
      </w:r>
      <w:r w:rsidR="00A1445E">
        <w:rPr>
          <w:rFonts w:ascii="微软雅黑" w:eastAsia="微软雅黑" w:hAnsi="微软雅黑" w:hint="eastAsia"/>
          <w:szCs w:val="21"/>
        </w:rPr>
        <w:t>姐姐</w:t>
      </w:r>
      <w:r>
        <w:rPr>
          <w:rFonts w:ascii="微软雅黑" w:eastAsia="微软雅黑" w:hAnsi="微软雅黑" w:hint="eastAsia"/>
          <w:szCs w:val="21"/>
        </w:rPr>
        <w:t>我这一脚的功劳，让你觉醒了什么能力。</w:t>
      </w:r>
    </w:p>
    <w:p w14:paraId="3C0DC2BE" w14:textId="61D66638" w:rsidR="00C705BF" w:rsidRDefault="00C705BF" w:rsidP="000F1D07">
      <w:pPr>
        <w:ind w:firstLineChars="200" w:firstLine="420"/>
        <w:rPr>
          <w:rFonts w:ascii="微软雅黑" w:eastAsia="微软雅黑" w:hAnsi="微软雅黑"/>
          <w:b/>
          <w:color w:val="FF0000"/>
          <w:szCs w:val="21"/>
        </w:rPr>
      </w:pPr>
      <w:r>
        <w:rPr>
          <w:rFonts w:ascii="微软雅黑" w:eastAsia="微软雅黑" w:hAnsi="微软雅黑" w:hint="eastAsia"/>
          <w:b/>
          <w:color w:val="FF0000"/>
          <w:szCs w:val="21"/>
        </w:rPr>
        <w:t>选项：诺伦告诉我——</w:t>
      </w:r>
    </w:p>
    <w:p w14:paraId="4F15CC0F" w14:textId="4F84B597" w:rsidR="006A4191" w:rsidRPr="006A4191" w:rsidRDefault="00571B30" w:rsidP="000F1D07">
      <w:pPr>
        <w:ind w:firstLineChars="200" w:firstLine="420"/>
        <w:rPr>
          <w:rFonts w:ascii="微软雅黑" w:eastAsia="微软雅黑" w:hAnsi="微软雅黑"/>
          <w:b/>
          <w:color w:val="FF0000"/>
          <w:szCs w:val="21"/>
        </w:rPr>
      </w:pPr>
      <w:r>
        <w:rPr>
          <w:rFonts w:ascii="微软雅黑" w:eastAsia="微软雅黑" w:hAnsi="微软雅黑" w:hint="eastAsia"/>
          <w:b/>
          <w:color w:val="FF0000"/>
          <w:szCs w:val="21"/>
        </w:rPr>
        <w:t>选项：这股力量是拯救伊敏瑟伦的关键</w:t>
      </w:r>
    </w:p>
    <w:p w14:paraId="0E083D84" w14:textId="448E8994" w:rsidR="000F38AA" w:rsidRDefault="000F38AA" w:rsidP="000F1D07">
      <w:pPr>
        <w:ind w:firstLineChars="200" w:firstLine="420"/>
        <w:rPr>
          <w:rFonts w:ascii="微软雅黑" w:eastAsia="微软雅黑" w:hAnsi="微软雅黑"/>
          <w:szCs w:val="21"/>
        </w:rPr>
      </w:pPr>
      <w:r>
        <w:rPr>
          <w:rFonts w:ascii="微软雅黑" w:eastAsia="微软雅黑" w:hAnsi="微软雅黑" w:hint="eastAsia"/>
          <w:szCs w:val="21"/>
        </w:rPr>
        <w:t>费吉亚：真的吗，</w:t>
      </w:r>
      <w:r w:rsidR="009221E9">
        <w:rPr>
          <w:rFonts w:ascii="微软雅黑" w:eastAsia="微软雅黑" w:hAnsi="微软雅黑" w:hint="eastAsia"/>
          <w:szCs w:val="21"/>
        </w:rPr>
        <w:t>诺伦</w:t>
      </w:r>
      <w:r>
        <w:rPr>
          <w:rFonts w:ascii="微软雅黑" w:eastAsia="微软雅黑" w:hAnsi="微软雅黑" w:hint="eastAsia"/>
          <w:szCs w:val="21"/>
        </w:rPr>
        <w:t>真的是这样说的吗？</w:t>
      </w:r>
    </w:p>
    <w:p w14:paraId="217D1CD3" w14:textId="40FD4A93" w:rsidR="00CF7ECB" w:rsidRPr="000F38AA" w:rsidRDefault="000F38AA" w:rsidP="000F1D07">
      <w:pPr>
        <w:ind w:firstLineChars="200" w:firstLine="420"/>
        <w:rPr>
          <w:rFonts w:ascii="微软雅黑" w:eastAsia="微软雅黑" w:hAnsi="微软雅黑"/>
          <w:b/>
          <w:color w:val="FF0000"/>
          <w:szCs w:val="21"/>
        </w:rPr>
      </w:pPr>
      <w:r w:rsidRPr="000F38AA">
        <w:rPr>
          <w:rFonts w:ascii="微软雅黑" w:eastAsia="微软雅黑" w:hAnsi="微软雅黑" w:hint="eastAsia"/>
          <w:b/>
          <w:color w:val="FF0000"/>
          <w:szCs w:val="21"/>
        </w:rPr>
        <w:t>选项：没错</w:t>
      </w:r>
      <w:commentRangeStart w:id="88"/>
      <w:commentRangeStart w:id="89"/>
      <w:commentRangeEnd w:id="88"/>
      <w:commentRangeEnd w:id="89"/>
      <w:r w:rsidRPr="000F38AA">
        <w:rPr>
          <w:rFonts w:ascii="微软雅黑" w:eastAsia="微软雅黑" w:hAnsi="微软雅黑" w:hint="eastAsia"/>
          <w:b/>
          <w:color w:val="FF0000"/>
          <w:szCs w:val="21"/>
        </w:rPr>
        <w:t xml:space="preserve"> </w:t>
      </w:r>
    </w:p>
    <w:p w14:paraId="6DD566D2" w14:textId="50EAF8A7" w:rsidR="000F38AA" w:rsidRDefault="00A1445E" w:rsidP="000F1D07">
      <w:pPr>
        <w:ind w:firstLineChars="200" w:firstLine="420"/>
        <w:rPr>
          <w:rFonts w:ascii="微软雅黑" w:eastAsia="微软雅黑" w:hAnsi="微软雅黑"/>
          <w:szCs w:val="21"/>
        </w:rPr>
      </w:pPr>
      <w:r>
        <w:rPr>
          <w:rFonts w:ascii="微软雅黑" w:eastAsia="微软雅黑" w:hAnsi="微软雅黑" w:hint="eastAsia"/>
          <w:szCs w:val="21"/>
        </w:rPr>
        <w:lastRenderedPageBreak/>
        <w:t>费吉亚：这么说来，伊敏瑟伦还没有毁灭，</w:t>
      </w:r>
      <w:r w:rsidR="000F38AA">
        <w:rPr>
          <w:rFonts w:ascii="微软雅黑" w:eastAsia="微软雅黑" w:hAnsi="微软雅黑" w:hint="eastAsia"/>
          <w:szCs w:val="21"/>
        </w:rPr>
        <w:t>我还有拯救伊敏瑟伦的机会</w:t>
      </w:r>
      <w:r>
        <w:rPr>
          <w:rFonts w:ascii="微软雅黑" w:eastAsia="微软雅黑" w:hAnsi="微软雅黑" w:hint="eastAsia"/>
          <w:szCs w:val="21"/>
        </w:rPr>
        <w:t>！</w:t>
      </w:r>
    </w:p>
    <w:p w14:paraId="39A28A07" w14:textId="2E98B0B2" w:rsidR="006A4191" w:rsidRDefault="00ED09EF" w:rsidP="000F1D07">
      <w:pPr>
        <w:ind w:firstLineChars="200" w:firstLine="420"/>
        <w:rPr>
          <w:rFonts w:ascii="微软雅黑" w:eastAsia="微软雅黑" w:hAnsi="微软雅黑"/>
          <w:szCs w:val="21"/>
        </w:rPr>
      </w:pPr>
      <w:r>
        <w:rPr>
          <w:rFonts w:ascii="微软雅黑" w:eastAsia="微软雅黑" w:hAnsi="微软雅黑" w:hint="eastAsia"/>
          <w:szCs w:val="21"/>
        </w:rPr>
        <w:t>费吉亚：</w:t>
      </w:r>
      <w:r w:rsidR="00C705BF">
        <w:rPr>
          <w:rFonts w:ascii="微软雅黑" w:eastAsia="微软雅黑" w:hAnsi="微软雅黑" w:hint="eastAsia"/>
          <w:szCs w:val="21"/>
        </w:rPr>
        <w:t>呱……</w:t>
      </w:r>
      <w:r>
        <w:rPr>
          <w:rFonts w:ascii="微软雅黑" w:eastAsia="微软雅黑" w:hAnsi="微软雅黑" w:hint="eastAsia"/>
          <w:szCs w:val="21"/>
        </w:rPr>
        <w:t>我知道了——这一定是守护者大人赐予</w:t>
      </w:r>
      <w:r w:rsidR="006A4191">
        <w:rPr>
          <w:rFonts w:ascii="微软雅黑" w:eastAsia="微软雅黑" w:hAnsi="微软雅黑" w:hint="eastAsia"/>
          <w:szCs w:val="21"/>
        </w:rPr>
        <w:t>我的祝福！</w:t>
      </w:r>
    </w:p>
    <w:p w14:paraId="7DC6326E" w14:textId="468FFF06" w:rsidR="006A4191" w:rsidRDefault="006A4191" w:rsidP="000F1D07">
      <w:pPr>
        <w:ind w:firstLineChars="200" w:firstLine="420"/>
        <w:rPr>
          <w:rFonts w:ascii="微软雅黑" w:eastAsia="微软雅黑" w:hAnsi="微软雅黑"/>
          <w:szCs w:val="21"/>
        </w:rPr>
      </w:pPr>
      <w:r>
        <w:rPr>
          <w:rFonts w:ascii="微软雅黑" w:eastAsia="微软雅黑" w:hAnsi="微软雅黑" w:hint="eastAsia"/>
          <w:szCs w:val="21"/>
        </w:rPr>
        <w:t>费吉亚：守护者大人没有抛弃我，我</w:t>
      </w:r>
      <w:r w:rsidR="00CF7ECB">
        <w:rPr>
          <w:rFonts w:ascii="微软雅黑" w:eastAsia="微软雅黑" w:hAnsi="微软雅黑" w:hint="eastAsia"/>
          <w:szCs w:val="21"/>
        </w:rPr>
        <w:t>应该振作起来。</w:t>
      </w:r>
    </w:p>
    <w:p w14:paraId="3342FD68" w14:textId="181489AF" w:rsidR="006A4191" w:rsidRDefault="006A4191" w:rsidP="000F1D07">
      <w:pPr>
        <w:ind w:firstLineChars="200" w:firstLine="420"/>
        <w:rPr>
          <w:rFonts w:ascii="微软雅黑" w:eastAsia="微软雅黑" w:hAnsi="微软雅黑"/>
          <w:szCs w:val="21"/>
        </w:rPr>
      </w:pPr>
      <w:r>
        <w:rPr>
          <w:rFonts w:ascii="微软雅黑" w:eastAsia="微软雅黑" w:hAnsi="微软雅黑" w:hint="eastAsia"/>
          <w:szCs w:val="21"/>
        </w:rPr>
        <w:t>拉芬：什么嘛，完全没有感谢姐姐我</w:t>
      </w:r>
      <w:r w:rsidR="000F38AA">
        <w:rPr>
          <w:rFonts w:ascii="微软雅黑" w:eastAsia="微软雅黑" w:hAnsi="微软雅黑" w:hint="eastAsia"/>
          <w:szCs w:val="21"/>
        </w:rPr>
        <w:t>的意思</w:t>
      </w:r>
      <w:r>
        <w:rPr>
          <w:rFonts w:ascii="微软雅黑" w:eastAsia="微软雅黑" w:hAnsi="微软雅黑" w:hint="eastAsia"/>
          <w:szCs w:val="21"/>
        </w:rPr>
        <w:t>，真是个不解风情的家伙。</w:t>
      </w:r>
    </w:p>
    <w:p w14:paraId="1ED36B62" w14:textId="7350A8AA" w:rsidR="00657D37" w:rsidRPr="006A4191" w:rsidRDefault="00657D37" w:rsidP="00657D37">
      <w:pPr>
        <w:ind w:firstLineChars="200" w:firstLine="420"/>
        <w:rPr>
          <w:rFonts w:ascii="微软雅黑" w:eastAsia="微软雅黑" w:hAnsi="微软雅黑"/>
          <w:b/>
          <w:color w:val="FF0000"/>
          <w:szCs w:val="21"/>
        </w:rPr>
      </w:pPr>
      <w:r w:rsidRPr="006A4191">
        <w:rPr>
          <w:rFonts w:ascii="微软雅黑" w:eastAsia="微软雅黑" w:hAnsi="微软雅黑" w:hint="eastAsia"/>
          <w:b/>
          <w:color w:val="FF0000"/>
          <w:szCs w:val="21"/>
        </w:rPr>
        <w:t>选项：</w:t>
      </w:r>
      <w:r w:rsidR="00571B30">
        <w:rPr>
          <w:rFonts w:ascii="微软雅黑" w:eastAsia="微软雅黑" w:hAnsi="微软雅黑" w:hint="eastAsia"/>
          <w:b/>
          <w:color w:val="FF0000"/>
          <w:szCs w:val="21"/>
        </w:rPr>
        <w:t>谢谢你，拉芬</w:t>
      </w:r>
    </w:p>
    <w:p w14:paraId="393280F5" w14:textId="227C6998" w:rsidR="00657D37" w:rsidRDefault="00657D37" w:rsidP="000F1D07">
      <w:pPr>
        <w:ind w:firstLineChars="200" w:firstLine="420"/>
        <w:rPr>
          <w:rFonts w:ascii="微软雅黑" w:eastAsia="微软雅黑" w:hAnsi="微软雅黑"/>
          <w:szCs w:val="21"/>
        </w:rPr>
      </w:pPr>
      <w:r>
        <w:rPr>
          <w:rFonts w:ascii="微软雅黑" w:eastAsia="微软雅黑" w:hAnsi="微软雅黑" w:hint="eastAsia"/>
          <w:szCs w:val="21"/>
        </w:rPr>
        <w:t>拉芬：</w:t>
      </w:r>
      <w:r w:rsidR="00C705BF">
        <w:rPr>
          <w:rFonts w:ascii="微软雅黑" w:eastAsia="微软雅黑" w:hAnsi="微软雅黑" w:hint="eastAsia"/>
          <w:szCs w:val="21"/>
        </w:rPr>
        <w:t>嘿嘿，</w:t>
      </w:r>
      <w:r>
        <w:rPr>
          <w:rFonts w:ascii="微软雅黑" w:eastAsia="微软雅黑" w:hAnsi="微软雅黑" w:hint="eastAsia"/>
          <w:szCs w:val="21"/>
        </w:rPr>
        <w:t>真是个可爱的孩子，快来让姐姐摸摸头。</w:t>
      </w:r>
    </w:p>
    <w:p w14:paraId="4F8F7CF3" w14:textId="49CD0B50" w:rsidR="00657D37" w:rsidRPr="00657D37" w:rsidRDefault="00657D37" w:rsidP="000F1D07">
      <w:pPr>
        <w:ind w:firstLineChars="200" w:firstLine="420"/>
        <w:rPr>
          <w:rFonts w:ascii="微软雅黑" w:eastAsia="微软雅黑" w:hAnsi="微软雅黑"/>
          <w:b/>
          <w:color w:val="FF0000"/>
          <w:szCs w:val="21"/>
        </w:rPr>
      </w:pPr>
      <w:r w:rsidRPr="00657D37">
        <w:rPr>
          <w:rFonts w:ascii="微软雅黑" w:eastAsia="微软雅黑" w:hAnsi="微软雅黑" w:hint="eastAsia"/>
          <w:b/>
          <w:color w:val="FF0000"/>
          <w:szCs w:val="21"/>
        </w:rPr>
        <w:t>选项：</w:t>
      </w:r>
      <w:r>
        <w:rPr>
          <w:rFonts w:ascii="微软雅黑" w:eastAsia="微软雅黑" w:hAnsi="微软雅黑" w:hint="eastAsia"/>
          <w:b/>
          <w:color w:val="FF0000"/>
          <w:szCs w:val="21"/>
        </w:rPr>
        <w:t>别</w:t>
      </w:r>
      <w:r w:rsidRPr="00657D37">
        <w:rPr>
          <w:rFonts w:ascii="微软雅黑" w:eastAsia="微软雅黑" w:hAnsi="微软雅黑" w:hint="eastAsia"/>
          <w:b/>
          <w:color w:val="FF0000"/>
          <w:szCs w:val="21"/>
        </w:rPr>
        <w:t>……</w:t>
      </w:r>
      <w:r>
        <w:rPr>
          <w:rFonts w:ascii="微软雅黑" w:eastAsia="微软雅黑" w:hAnsi="微软雅黑" w:hint="eastAsia"/>
          <w:b/>
          <w:color w:val="FF0000"/>
          <w:szCs w:val="21"/>
        </w:rPr>
        <w:t>别</w:t>
      </w:r>
      <w:r w:rsidR="00C705BF">
        <w:rPr>
          <w:rFonts w:ascii="微软雅黑" w:eastAsia="微软雅黑" w:hAnsi="微软雅黑" w:hint="eastAsia"/>
          <w:b/>
          <w:color w:val="FF0000"/>
          <w:szCs w:val="21"/>
        </w:rPr>
        <w:t>碰头</w:t>
      </w:r>
      <w:r>
        <w:rPr>
          <w:rFonts w:ascii="微软雅黑" w:eastAsia="微软雅黑" w:hAnsi="微软雅黑" w:hint="eastAsia"/>
          <w:b/>
          <w:color w:val="FF0000"/>
          <w:szCs w:val="21"/>
        </w:rPr>
        <w:t>……</w:t>
      </w:r>
    </w:p>
    <w:p w14:paraId="3B2DD2B2" w14:textId="5BECD814" w:rsidR="00657D37" w:rsidRDefault="00657D37" w:rsidP="00A1445E">
      <w:pPr>
        <w:ind w:firstLineChars="200" w:firstLine="420"/>
        <w:rPr>
          <w:rFonts w:ascii="微软雅黑" w:eastAsia="微软雅黑" w:hAnsi="微软雅黑"/>
          <w:szCs w:val="21"/>
        </w:rPr>
      </w:pPr>
      <w:r>
        <w:rPr>
          <w:rFonts w:ascii="微软雅黑" w:eastAsia="微软雅黑" w:hAnsi="微软雅黑" w:hint="eastAsia"/>
          <w:szCs w:val="21"/>
        </w:rPr>
        <w:t>费吉亚：</w:t>
      </w:r>
      <w:commentRangeStart w:id="90"/>
      <w:commentRangeStart w:id="91"/>
      <w:commentRangeEnd w:id="90"/>
      <w:commentRangeEnd w:id="91"/>
      <w:r>
        <w:rPr>
          <w:rFonts w:ascii="微软雅黑" w:eastAsia="微软雅黑" w:hAnsi="微软雅黑" w:hint="eastAsia"/>
          <w:szCs w:val="21"/>
        </w:rPr>
        <w:t>玩笑到此为止，谢谢你让我重新振作起来。</w:t>
      </w:r>
    </w:p>
    <w:p w14:paraId="072442D8" w14:textId="79539753" w:rsidR="00657D37" w:rsidRDefault="00657D37" w:rsidP="000F1D07">
      <w:pPr>
        <w:ind w:firstLineChars="200" w:firstLine="420"/>
        <w:rPr>
          <w:rFonts w:ascii="微软雅黑" w:eastAsia="微软雅黑" w:hAnsi="微软雅黑"/>
          <w:szCs w:val="21"/>
        </w:rPr>
      </w:pPr>
      <w:r>
        <w:rPr>
          <w:rFonts w:ascii="微软雅黑" w:eastAsia="微软雅黑" w:hAnsi="微软雅黑" w:hint="eastAsia"/>
          <w:szCs w:val="21"/>
        </w:rPr>
        <w:t>拉芬：</w:t>
      </w:r>
      <w:r w:rsidR="00697788">
        <w:rPr>
          <w:rFonts w:ascii="微软雅黑" w:eastAsia="微软雅黑" w:hAnsi="微软雅黑" w:hint="eastAsia"/>
          <w:szCs w:val="21"/>
        </w:rPr>
        <w:t>这还差不多</w:t>
      </w:r>
      <w:r w:rsidR="000F38AA">
        <w:rPr>
          <w:rFonts w:ascii="微软雅黑" w:eastAsia="微软雅黑" w:hAnsi="微软雅黑" w:hint="eastAsia"/>
          <w:szCs w:val="21"/>
        </w:rPr>
        <w:t>，</w:t>
      </w:r>
      <w:r w:rsidR="00494D6C">
        <w:rPr>
          <w:rFonts w:ascii="微软雅黑" w:eastAsia="微软雅黑" w:hAnsi="微软雅黑" w:hint="eastAsia"/>
          <w:szCs w:val="21"/>
        </w:rPr>
        <w:t>现在</w:t>
      </w:r>
      <w:r w:rsidR="00147A34">
        <w:rPr>
          <w:rFonts w:ascii="微软雅黑" w:eastAsia="微软雅黑" w:hAnsi="微软雅黑" w:hint="eastAsia"/>
          <w:szCs w:val="21"/>
        </w:rPr>
        <w:t>的你</w:t>
      </w:r>
      <w:r w:rsidR="00494D6C">
        <w:rPr>
          <w:rFonts w:ascii="微软雅黑" w:eastAsia="微软雅黑" w:hAnsi="微软雅黑" w:hint="eastAsia"/>
          <w:szCs w:val="21"/>
        </w:rPr>
        <w:t>才</w:t>
      </w:r>
      <w:r w:rsidR="00C705BF">
        <w:rPr>
          <w:rFonts w:ascii="微软雅黑" w:eastAsia="微软雅黑" w:hAnsi="微软雅黑" w:hint="eastAsia"/>
          <w:szCs w:val="21"/>
        </w:rPr>
        <w:t>稍微</w:t>
      </w:r>
      <w:r w:rsidR="00494D6C">
        <w:rPr>
          <w:rFonts w:ascii="微软雅黑" w:eastAsia="微软雅黑" w:hAnsi="微软雅黑" w:hint="eastAsia"/>
          <w:szCs w:val="21"/>
        </w:rPr>
        <w:t>有点荣耀骑士的样子</w:t>
      </w:r>
      <w:r>
        <w:rPr>
          <w:rFonts w:ascii="微软雅黑" w:eastAsia="微软雅黑" w:hAnsi="微软雅黑" w:hint="eastAsia"/>
          <w:szCs w:val="21"/>
        </w:rPr>
        <w:t>。</w:t>
      </w:r>
    </w:p>
    <w:p w14:paraId="10BB3F1E" w14:textId="77777777" w:rsidR="00697788" w:rsidRDefault="00657D37" w:rsidP="00CF7ECB">
      <w:pPr>
        <w:ind w:leftChars="200" w:left="1050" w:hangingChars="300" w:hanging="630"/>
        <w:rPr>
          <w:rFonts w:ascii="微软雅黑" w:eastAsia="微软雅黑" w:hAnsi="微软雅黑"/>
          <w:szCs w:val="21"/>
        </w:rPr>
      </w:pPr>
      <w:r>
        <w:rPr>
          <w:rFonts w:ascii="微软雅黑" w:eastAsia="微软雅黑" w:hAnsi="微软雅黑" w:hint="eastAsia"/>
          <w:szCs w:val="21"/>
        </w:rPr>
        <w:t>拉芬：</w:t>
      </w:r>
      <w:r w:rsidR="00697788">
        <w:rPr>
          <w:rFonts w:ascii="微软雅黑" w:eastAsia="微软雅黑" w:hAnsi="微软雅黑" w:hint="eastAsia"/>
          <w:szCs w:val="21"/>
        </w:rPr>
        <w:t>这里的人需要我的帮助</w:t>
      </w:r>
      <w:commentRangeStart w:id="92"/>
      <w:commentRangeStart w:id="93"/>
      <w:commentRangeEnd w:id="92"/>
      <w:commentRangeEnd w:id="93"/>
      <w:r>
        <w:rPr>
          <w:rFonts w:ascii="微软雅黑" w:eastAsia="微软雅黑" w:hAnsi="微软雅黑" w:hint="eastAsia"/>
          <w:szCs w:val="21"/>
        </w:rPr>
        <w:t>，</w:t>
      </w:r>
      <w:r w:rsidR="00697788">
        <w:rPr>
          <w:rFonts w:ascii="微软雅黑" w:eastAsia="微软雅黑" w:hAnsi="微软雅黑" w:hint="eastAsia"/>
          <w:szCs w:val="21"/>
        </w:rPr>
        <w:t>姐姐我就留在这里好了。</w:t>
      </w:r>
    </w:p>
    <w:p w14:paraId="2DBE456F" w14:textId="60707A10" w:rsidR="00657D37" w:rsidRDefault="00697788" w:rsidP="00CF7ECB">
      <w:pPr>
        <w:ind w:leftChars="200" w:left="1050" w:hangingChars="300" w:hanging="630"/>
        <w:rPr>
          <w:rFonts w:ascii="微软雅黑" w:eastAsia="微软雅黑" w:hAnsi="微软雅黑"/>
          <w:szCs w:val="21"/>
        </w:rPr>
      </w:pPr>
      <w:r>
        <w:rPr>
          <w:rFonts w:ascii="微软雅黑" w:eastAsia="微软雅黑" w:hAnsi="微软雅黑" w:hint="eastAsia"/>
          <w:szCs w:val="21"/>
        </w:rPr>
        <w:t>拉芬：</w:t>
      </w:r>
      <w:r w:rsidR="00657D37">
        <w:rPr>
          <w:rFonts w:ascii="微软雅黑" w:eastAsia="微软雅黑" w:hAnsi="微软雅黑" w:hint="eastAsia"/>
          <w:szCs w:val="21"/>
        </w:rPr>
        <w:t>前面的林中空地聚集了很多难民，你的魔杖能遏制变异，说不定能帮上忙。</w:t>
      </w:r>
    </w:p>
    <w:p w14:paraId="1EED98E2" w14:textId="3D1DDC90" w:rsidR="00657D37" w:rsidRDefault="00657D37" w:rsidP="000F1D07">
      <w:pPr>
        <w:ind w:firstLineChars="200" w:firstLine="420"/>
        <w:rPr>
          <w:rFonts w:ascii="微软雅黑" w:eastAsia="微软雅黑" w:hAnsi="微软雅黑"/>
          <w:szCs w:val="21"/>
        </w:rPr>
      </w:pPr>
      <w:r>
        <w:rPr>
          <w:rFonts w:ascii="微软雅黑" w:eastAsia="微软雅黑" w:hAnsi="微软雅黑" w:hint="eastAsia"/>
          <w:szCs w:val="21"/>
        </w:rPr>
        <w:t>费吉亚：</w:t>
      </w:r>
      <w:r w:rsidR="00494D6C">
        <w:rPr>
          <w:rFonts w:ascii="微软雅黑" w:eastAsia="微软雅黑" w:hAnsi="微软雅黑" w:hint="eastAsia"/>
          <w:szCs w:val="21"/>
        </w:rPr>
        <w:t>你说得对，</w:t>
      </w:r>
      <w:r>
        <w:rPr>
          <w:rFonts w:ascii="微软雅黑" w:eastAsia="微软雅黑" w:hAnsi="微软雅黑" w:hint="eastAsia"/>
          <w:szCs w:val="21"/>
        </w:rPr>
        <w:t>现在</w:t>
      </w:r>
      <w:r w:rsidR="00C705BF">
        <w:rPr>
          <w:rFonts w:ascii="微软雅黑" w:eastAsia="微软雅黑" w:hAnsi="微软雅黑" w:hint="eastAsia"/>
          <w:szCs w:val="21"/>
        </w:rPr>
        <w:t>是时候</w:t>
      </w:r>
      <w:r w:rsidR="00494D6C">
        <w:rPr>
          <w:rFonts w:ascii="微软雅黑" w:eastAsia="微软雅黑" w:hAnsi="微软雅黑" w:hint="eastAsia"/>
          <w:szCs w:val="21"/>
        </w:rPr>
        <w:t>去</w:t>
      </w:r>
      <w:r>
        <w:rPr>
          <w:rFonts w:ascii="微软雅黑" w:eastAsia="微软雅黑" w:hAnsi="微软雅黑" w:hint="eastAsia"/>
          <w:szCs w:val="21"/>
        </w:rPr>
        <w:t>弥补</w:t>
      </w:r>
      <w:r w:rsidR="00C705BF">
        <w:rPr>
          <w:rFonts w:ascii="微软雅黑" w:eastAsia="微软雅黑" w:hAnsi="微软雅黑" w:hint="eastAsia"/>
          <w:szCs w:val="21"/>
        </w:rPr>
        <w:t>之前</w:t>
      </w:r>
      <w:r w:rsidR="000F38AA">
        <w:rPr>
          <w:rFonts w:ascii="微软雅黑" w:eastAsia="微软雅黑" w:hAnsi="微软雅黑" w:hint="eastAsia"/>
          <w:szCs w:val="21"/>
        </w:rPr>
        <w:t>所</w:t>
      </w:r>
      <w:r>
        <w:rPr>
          <w:rFonts w:ascii="微软雅黑" w:eastAsia="微软雅黑" w:hAnsi="微软雅黑" w:hint="eastAsia"/>
          <w:szCs w:val="21"/>
        </w:rPr>
        <w:t>犯下的错误。</w:t>
      </w:r>
    </w:p>
    <w:p w14:paraId="0704DB97" w14:textId="77777777" w:rsidR="007B5886" w:rsidRPr="00B77037" w:rsidRDefault="007B5886" w:rsidP="000F1D07">
      <w:pPr>
        <w:ind w:firstLineChars="200" w:firstLine="420"/>
        <w:rPr>
          <w:rFonts w:ascii="微软雅黑" w:eastAsia="微软雅黑" w:hAnsi="微软雅黑"/>
          <w:szCs w:val="21"/>
        </w:rPr>
      </w:pPr>
    </w:p>
    <w:p w14:paraId="52470D13" w14:textId="6B7D3791" w:rsidR="000F1D07" w:rsidRPr="000F1D07" w:rsidRDefault="000F1D07" w:rsidP="000F1D07">
      <w:pPr>
        <w:pStyle w:val="2"/>
        <w:rPr>
          <w:rFonts w:ascii="微软雅黑" w:eastAsia="微软雅黑" w:hAnsi="微软雅黑"/>
        </w:rPr>
      </w:pPr>
      <w:bookmarkStart w:id="94" w:name="_Toc103933565"/>
      <w:r>
        <w:rPr>
          <w:rFonts w:ascii="微软雅黑" w:eastAsia="微软雅黑" w:hAnsi="微软雅黑" w:hint="eastAsia"/>
        </w:rPr>
        <w:t>林中空地</w:t>
      </w:r>
      <w:bookmarkEnd w:id="94"/>
    </w:p>
    <w:p w14:paraId="7349B7FC" w14:textId="53320FDD" w:rsidR="00657D37" w:rsidRDefault="00657D37" w:rsidP="007436D7">
      <w:pPr>
        <w:ind w:firstLineChars="200" w:firstLine="420"/>
        <w:rPr>
          <w:rFonts w:ascii="微软雅黑" w:eastAsia="微软雅黑" w:hAnsi="微软雅黑"/>
          <w:szCs w:val="21"/>
        </w:rPr>
      </w:pPr>
      <w:r>
        <w:rPr>
          <w:rFonts w:ascii="微软雅黑" w:eastAsia="微软雅黑" w:hAnsi="微软雅黑" w:hint="eastAsia"/>
          <w:szCs w:val="21"/>
        </w:rPr>
        <w:t>尤妲娅：唔……好想</w:t>
      </w:r>
      <w:r w:rsidR="00494D6C">
        <w:rPr>
          <w:rFonts w:ascii="微软雅黑" w:eastAsia="微软雅黑" w:hAnsi="微软雅黑" w:hint="eastAsia"/>
          <w:szCs w:val="21"/>
        </w:rPr>
        <w:t>出</w:t>
      </w:r>
      <w:r>
        <w:rPr>
          <w:rFonts w:ascii="微软雅黑" w:eastAsia="微软雅黑" w:hAnsi="微软雅黑" w:hint="eastAsia"/>
          <w:szCs w:val="21"/>
        </w:rPr>
        <w:t>去玩……但诺伦大人说</w:t>
      </w:r>
      <w:r w:rsidR="00494D6C">
        <w:rPr>
          <w:rFonts w:ascii="微软雅黑" w:eastAsia="微软雅黑" w:hAnsi="微软雅黑" w:hint="eastAsia"/>
          <w:szCs w:val="21"/>
        </w:rPr>
        <w:t>必须</w:t>
      </w:r>
      <w:r>
        <w:rPr>
          <w:rFonts w:ascii="微软雅黑" w:eastAsia="微软雅黑" w:hAnsi="微软雅黑" w:hint="eastAsia"/>
          <w:szCs w:val="21"/>
        </w:rPr>
        <w:t>先照顾好大家……</w:t>
      </w:r>
    </w:p>
    <w:p w14:paraId="21808E46" w14:textId="11B0E9F0" w:rsidR="00657D37" w:rsidRDefault="00657D37" w:rsidP="007436D7">
      <w:pPr>
        <w:ind w:firstLineChars="200" w:firstLine="420"/>
        <w:rPr>
          <w:rFonts w:ascii="微软雅黑" w:eastAsia="微软雅黑" w:hAnsi="微软雅黑"/>
          <w:szCs w:val="21"/>
        </w:rPr>
      </w:pPr>
      <w:r>
        <w:rPr>
          <w:rFonts w:ascii="微软雅黑" w:eastAsia="微软雅黑" w:hAnsi="微软雅黑" w:hint="eastAsia"/>
          <w:szCs w:val="21"/>
        </w:rPr>
        <w:t>尤妲娅：</w:t>
      </w:r>
      <w:r w:rsidR="00494D6C">
        <w:rPr>
          <w:rFonts w:ascii="微软雅黑" w:eastAsia="微软雅黑" w:hAnsi="微软雅黑" w:hint="eastAsia"/>
          <w:szCs w:val="21"/>
        </w:rPr>
        <w:t>嘿咻，</w:t>
      </w:r>
      <w:r>
        <w:rPr>
          <w:rFonts w:ascii="微软雅黑" w:eastAsia="微软雅黑" w:hAnsi="微软雅黑" w:hint="eastAsia"/>
          <w:szCs w:val="21"/>
        </w:rPr>
        <w:t>又完成一次治疗</w:t>
      </w:r>
      <w:r w:rsidR="001B0534">
        <w:rPr>
          <w:rFonts w:ascii="微软雅黑" w:eastAsia="微软雅黑" w:hAnsi="微软雅黑" w:hint="eastAsia"/>
          <w:szCs w:val="21"/>
        </w:rPr>
        <w:t>，大叔，</w:t>
      </w:r>
      <w:r w:rsidR="000F38AA">
        <w:rPr>
          <w:rFonts w:ascii="微软雅黑" w:eastAsia="微软雅黑" w:hAnsi="微软雅黑" w:hint="eastAsia"/>
          <w:szCs w:val="21"/>
        </w:rPr>
        <w:t>请</w:t>
      </w:r>
      <w:r w:rsidR="001B0534">
        <w:rPr>
          <w:rFonts w:ascii="微软雅黑" w:eastAsia="微软雅黑" w:hAnsi="微软雅黑" w:hint="eastAsia"/>
          <w:szCs w:val="21"/>
        </w:rPr>
        <w:t>注意休息，不要乱动</w:t>
      </w:r>
      <w:r w:rsidR="000F38AA">
        <w:rPr>
          <w:rFonts w:ascii="微软雅黑" w:eastAsia="微软雅黑" w:hAnsi="微软雅黑" w:hint="eastAsia"/>
          <w:szCs w:val="21"/>
        </w:rPr>
        <w:t>哦</w:t>
      </w:r>
      <w:r>
        <w:rPr>
          <w:rFonts w:ascii="微软雅黑" w:eastAsia="微软雅黑" w:hAnsi="微软雅黑" w:hint="eastAsia"/>
          <w:szCs w:val="21"/>
        </w:rPr>
        <w:t>。</w:t>
      </w:r>
    </w:p>
    <w:p w14:paraId="4CDFF30E" w14:textId="5C3694C8" w:rsidR="00657D37" w:rsidRDefault="00C705BF" w:rsidP="007436D7">
      <w:pPr>
        <w:ind w:firstLineChars="200" w:firstLine="420"/>
        <w:rPr>
          <w:rFonts w:ascii="微软雅黑" w:eastAsia="微软雅黑" w:hAnsi="微软雅黑"/>
          <w:szCs w:val="21"/>
        </w:rPr>
      </w:pPr>
      <w:r>
        <w:rPr>
          <w:rFonts w:ascii="微软雅黑" w:eastAsia="微软雅黑" w:hAnsi="微软雅黑" w:hint="eastAsia"/>
          <w:szCs w:val="21"/>
        </w:rPr>
        <w:t>上了年纪的</w:t>
      </w:r>
      <w:r w:rsidR="00657D37">
        <w:rPr>
          <w:rFonts w:ascii="微软雅黑" w:eastAsia="微软雅黑" w:hAnsi="微软雅黑" w:hint="eastAsia"/>
          <w:szCs w:val="21"/>
        </w:rPr>
        <w:t>村民：谢谢你小姑娘，这么小就在帮助大家，实在是让我这把老骨头</w:t>
      </w:r>
      <w:r w:rsidR="00494D6C">
        <w:rPr>
          <w:rFonts w:ascii="微软雅黑" w:eastAsia="微软雅黑" w:hAnsi="微软雅黑" w:hint="eastAsia"/>
          <w:szCs w:val="21"/>
        </w:rPr>
        <w:t>感到</w:t>
      </w:r>
      <w:r w:rsidR="00657D37">
        <w:rPr>
          <w:rFonts w:ascii="微软雅黑" w:eastAsia="微软雅黑" w:hAnsi="微软雅黑" w:hint="eastAsia"/>
          <w:szCs w:val="21"/>
        </w:rPr>
        <w:t>惭愧。</w:t>
      </w:r>
    </w:p>
    <w:p w14:paraId="5806F4C8" w14:textId="58C39125" w:rsidR="007436D7" w:rsidRDefault="00C705BF" w:rsidP="007436D7">
      <w:pPr>
        <w:ind w:firstLineChars="200" w:firstLine="420"/>
        <w:rPr>
          <w:rFonts w:ascii="微软雅黑" w:eastAsia="微软雅黑" w:hAnsi="微软雅黑"/>
          <w:szCs w:val="21"/>
        </w:rPr>
      </w:pPr>
      <w:r>
        <w:rPr>
          <w:rFonts w:ascii="微软雅黑" w:eastAsia="微软雅黑" w:hAnsi="微软雅黑" w:hint="eastAsia"/>
          <w:szCs w:val="21"/>
        </w:rPr>
        <w:t>暴躁的</w:t>
      </w:r>
      <w:r w:rsidR="007436D7">
        <w:rPr>
          <w:rFonts w:ascii="微软雅黑" w:eastAsia="微软雅黑" w:hAnsi="微软雅黑" w:hint="eastAsia"/>
          <w:szCs w:val="21"/>
        </w:rPr>
        <w:t>村民：滚开，可恶的神官！</w:t>
      </w:r>
    </w:p>
    <w:p w14:paraId="49156308" w14:textId="55D5909F" w:rsidR="007436D7" w:rsidRDefault="007436D7" w:rsidP="007436D7">
      <w:pPr>
        <w:ind w:firstLineChars="200" w:firstLine="420"/>
        <w:rPr>
          <w:rFonts w:ascii="微软雅黑" w:eastAsia="微软雅黑" w:hAnsi="微软雅黑"/>
          <w:szCs w:val="21"/>
        </w:rPr>
      </w:pPr>
      <w:r>
        <w:rPr>
          <w:rFonts w:ascii="微软雅黑" w:eastAsia="微软雅黑" w:hAnsi="微软雅黑" w:hint="eastAsia"/>
          <w:szCs w:val="21"/>
        </w:rPr>
        <w:t>尤妲娅：呜啊……你，你要做什么！</w:t>
      </w:r>
    </w:p>
    <w:p w14:paraId="11C42D01" w14:textId="34341FC8" w:rsidR="00657D37" w:rsidRDefault="00C705BF" w:rsidP="007436D7">
      <w:pPr>
        <w:ind w:firstLineChars="200" w:firstLine="420"/>
        <w:rPr>
          <w:rFonts w:ascii="微软雅黑" w:eastAsia="微软雅黑" w:hAnsi="微软雅黑"/>
          <w:szCs w:val="21"/>
        </w:rPr>
      </w:pPr>
      <w:r>
        <w:rPr>
          <w:rFonts w:ascii="微软雅黑" w:eastAsia="微软雅黑" w:hAnsi="微软雅黑" w:hint="eastAsia"/>
          <w:szCs w:val="21"/>
        </w:rPr>
        <w:t>暴躁的村民</w:t>
      </w:r>
      <w:r w:rsidR="00657D37">
        <w:rPr>
          <w:rFonts w:ascii="微软雅黑" w:eastAsia="微软雅黑" w:hAnsi="微软雅黑" w:hint="eastAsia"/>
          <w:szCs w:val="21"/>
        </w:rPr>
        <w:t>：大家听我说，</w:t>
      </w:r>
      <w:r w:rsidR="003F5E44">
        <w:rPr>
          <w:rFonts w:ascii="微软雅黑" w:eastAsia="微软雅黑" w:hAnsi="微软雅黑" w:hint="eastAsia"/>
          <w:szCs w:val="21"/>
        </w:rPr>
        <w:t>这次魔法异变一定是守护者的阴谋！</w:t>
      </w:r>
    </w:p>
    <w:p w14:paraId="0418981C" w14:textId="1B705B8F" w:rsidR="003F5E44" w:rsidRDefault="00C705BF" w:rsidP="007436D7">
      <w:pPr>
        <w:ind w:firstLineChars="200" w:firstLine="420"/>
        <w:rPr>
          <w:rFonts w:ascii="微软雅黑" w:eastAsia="微软雅黑" w:hAnsi="微软雅黑"/>
          <w:szCs w:val="21"/>
        </w:rPr>
      </w:pPr>
      <w:r>
        <w:rPr>
          <w:rFonts w:ascii="微软雅黑" w:eastAsia="微软雅黑" w:hAnsi="微软雅黑" w:hint="eastAsia"/>
          <w:szCs w:val="21"/>
        </w:rPr>
        <w:lastRenderedPageBreak/>
        <w:t>暴躁的村民</w:t>
      </w:r>
      <w:r w:rsidR="003F5E44">
        <w:rPr>
          <w:rFonts w:ascii="微软雅黑" w:eastAsia="微软雅黑" w:hAnsi="微软雅黑" w:hint="eastAsia"/>
          <w:szCs w:val="21"/>
        </w:rPr>
        <w:t>：</w:t>
      </w:r>
      <w:r w:rsidR="00785214">
        <w:rPr>
          <w:rFonts w:ascii="微软雅黑" w:eastAsia="微软雅黑" w:hAnsi="微软雅黑" w:hint="eastAsia"/>
          <w:szCs w:val="21"/>
        </w:rPr>
        <w:t>正是因为强大的魔法波动才让我们发生变异，这么强大的魔法，</w:t>
      </w:r>
      <w:r w:rsidR="003F5E44">
        <w:rPr>
          <w:rFonts w:ascii="微软雅黑" w:eastAsia="微软雅黑" w:hAnsi="微软雅黑" w:hint="eastAsia"/>
          <w:szCs w:val="21"/>
        </w:rPr>
        <w:t>除了守护者，还有谁能做</w:t>
      </w:r>
      <w:r w:rsidR="00494D6C">
        <w:rPr>
          <w:rFonts w:ascii="微软雅黑" w:eastAsia="微软雅黑" w:hAnsi="微软雅黑" w:hint="eastAsia"/>
          <w:szCs w:val="21"/>
        </w:rPr>
        <w:t>得</w:t>
      </w:r>
      <w:r w:rsidR="003F5E44">
        <w:rPr>
          <w:rFonts w:ascii="微软雅黑" w:eastAsia="微软雅黑" w:hAnsi="微软雅黑" w:hint="eastAsia"/>
          <w:szCs w:val="21"/>
        </w:rPr>
        <w:t>到！</w:t>
      </w:r>
    </w:p>
    <w:p w14:paraId="3B7683DF" w14:textId="3527F86B" w:rsidR="003F5E44" w:rsidRDefault="00C705BF" w:rsidP="007436D7">
      <w:pPr>
        <w:ind w:firstLineChars="200" w:firstLine="420"/>
        <w:rPr>
          <w:rFonts w:ascii="微软雅黑" w:eastAsia="微软雅黑" w:hAnsi="微软雅黑"/>
          <w:szCs w:val="21"/>
        </w:rPr>
      </w:pPr>
      <w:r>
        <w:rPr>
          <w:rFonts w:ascii="微软雅黑" w:eastAsia="微软雅黑" w:hAnsi="微软雅黑" w:hint="eastAsia"/>
          <w:szCs w:val="21"/>
        </w:rPr>
        <w:t>暴躁的村民</w:t>
      </w:r>
      <w:r w:rsidR="003F5E44">
        <w:rPr>
          <w:rFonts w:ascii="微软雅黑" w:eastAsia="微软雅黑" w:hAnsi="微软雅黑" w:hint="eastAsia"/>
          <w:szCs w:val="21"/>
        </w:rPr>
        <w:t>：</w:t>
      </w:r>
      <w:r>
        <w:rPr>
          <w:rFonts w:ascii="微软雅黑" w:eastAsia="微软雅黑" w:hAnsi="微软雅黑" w:hint="eastAsia"/>
          <w:szCs w:val="21"/>
        </w:rPr>
        <w:t>你们</w:t>
      </w:r>
      <w:r w:rsidR="003F5E44">
        <w:rPr>
          <w:rFonts w:ascii="微软雅黑" w:eastAsia="微软雅黑" w:hAnsi="微软雅黑" w:hint="eastAsia"/>
          <w:szCs w:val="21"/>
        </w:rPr>
        <w:t>这群神官平时对守护者言听计从，肯定也是一伙的，大家不要被骗了！</w:t>
      </w:r>
    </w:p>
    <w:p w14:paraId="288DE479" w14:textId="74D99AEB" w:rsidR="00785214" w:rsidRPr="00FB023D" w:rsidRDefault="00FB023D" w:rsidP="007436D7">
      <w:pPr>
        <w:ind w:firstLineChars="200" w:firstLine="420"/>
        <w:rPr>
          <w:rFonts w:ascii="微软雅黑" w:eastAsia="微软雅黑" w:hAnsi="微软雅黑"/>
          <w:szCs w:val="21"/>
        </w:rPr>
      </w:pPr>
      <w:r>
        <w:rPr>
          <w:rFonts w:ascii="微软雅黑" w:eastAsia="微软雅黑" w:hAnsi="微软雅黑" w:hint="eastAsia"/>
          <w:szCs w:val="21"/>
        </w:rPr>
        <w:t>尤妲娅：才……才不是这样！呜呜……怎么大家突然变得好可怕……</w:t>
      </w:r>
    </w:p>
    <w:p w14:paraId="756C3E67" w14:textId="008A1963" w:rsidR="00785214" w:rsidRDefault="00C705BF" w:rsidP="007436D7">
      <w:pPr>
        <w:ind w:firstLineChars="200" w:firstLine="420"/>
        <w:rPr>
          <w:rFonts w:ascii="微软雅黑" w:eastAsia="微软雅黑" w:hAnsi="微软雅黑"/>
          <w:szCs w:val="21"/>
        </w:rPr>
      </w:pPr>
      <w:r>
        <w:rPr>
          <w:rFonts w:ascii="微软雅黑" w:eastAsia="微软雅黑" w:hAnsi="微软雅黑" w:hint="eastAsia"/>
          <w:szCs w:val="21"/>
        </w:rPr>
        <w:t>暴躁的村民</w:t>
      </w:r>
      <w:r w:rsidR="00785214">
        <w:rPr>
          <w:rFonts w:ascii="微软雅黑" w:eastAsia="微软雅黑" w:hAnsi="微软雅黑" w:hint="eastAsia"/>
          <w:szCs w:val="21"/>
        </w:rPr>
        <w:t>：哼，事到如今</w:t>
      </w:r>
      <w:r w:rsidR="00FB023D">
        <w:rPr>
          <w:rFonts w:ascii="微软雅黑" w:eastAsia="微软雅黑" w:hAnsi="微软雅黑" w:hint="eastAsia"/>
          <w:szCs w:val="21"/>
        </w:rPr>
        <w:t>还想</w:t>
      </w:r>
      <w:r w:rsidR="001B0534">
        <w:rPr>
          <w:rFonts w:ascii="微软雅黑" w:eastAsia="微软雅黑" w:hAnsi="微软雅黑" w:hint="eastAsia"/>
          <w:szCs w:val="21"/>
        </w:rPr>
        <w:t>狡辩</w:t>
      </w:r>
      <w:r w:rsidR="00785214">
        <w:rPr>
          <w:rFonts w:ascii="微软雅黑" w:eastAsia="微软雅黑" w:hAnsi="微软雅黑" w:hint="eastAsia"/>
          <w:szCs w:val="21"/>
        </w:rPr>
        <w:t>吗！</w:t>
      </w:r>
    </w:p>
    <w:p w14:paraId="367914BF" w14:textId="3E05DCCE" w:rsidR="000F38AA" w:rsidRDefault="00C705BF" w:rsidP="007436D7">
      <w:pPr>
        <w:ind w:firstLineChars="200" w:firstLine="420"/>
        <w:rPr>
          <w:rFonts w:ascii="微软雅黑" w:eastAsia="微软雅黑" w:hAnsi="微软雅黑"/>
          <w:szCs w:val="21"/>
        </w:rPr>
      </w:pPr>
      <w:r>
        <w:rPr>
          <w:rFonts w:ascii="微软雅黑" w:eastAsia="微软雅黑" w:hAnsi="微软雅黑" w:hint="eastAsia"/>
          <w:szCs w:val="21"/>
        </w:rPr>
        <w:t>暴躁的村民</w:t>
      </w:r>
      <w:r w:rsidR="000F38AA">
        <w:rPr>
          <w:rFonts w:ascii="微软雅黑" w:eastAsia="微软雅黑" w:hAnsi="微软雅黑" w:hint="eastAsia"/>
          <w:szCs w:val="21"/>
        </w:rPr>
        <w:t>：看</w:t>
      </w:r>
      <w:r w:rsidR="00494D6C">
        <w:rPr>
          <w:rFonts w:ascii="微软雅黑" w:eastAsia="微软雅黑" w:hAnsi="微软雅黑" w:hint="eastAsia"/>
          <w:szCs w:val="21"/>
        </w:rPr>
        <w:t>我</w:t>
      </w:r>
      <w:r w:rsidR="000F38AA">
        <w:rPr>
          <w:rFonts w:ascii="微软雅黑" w:eastAsia="微软雅黑" w:hAnsi="微软雅黑" w:hint="eastAsia"/>
          <w:szCs w:val="21"/>
        </w:rPr>
        <w:t>揭穿你们</w:t>
      </w:r>
      <w:commentRangeStart w:id="95"/>
      <w:commentRangeStart w:id="96"/>
      <w:commentRangeEnd w:id="95"/>
      <w:commentRangeEnd w:id="96"/>
      <w:r w:rsidR="000F38AA">
        <w:rPr>
          <w:rFonts w:ascii="微软雅黑" w:eastAsia="微软雅黑" w:hAnsi="微软雅黑" w:hint="eastAsia"/>
          <w:szCs w:val="21"/>
        </w:rPr>
        <w:t>的谎言！</w:t>
      </w:r>
    </w:p>
    <w:p w14:paraId="19D4F68E" w14:textId="3B074C5C" w:rsidR="00CF7ECB" w:rsidRDefault="00CF7ECB" w:rsidP="007436D7">
      <w:pPr>
        <w:ind w:firstLineChars="200" w:firstLine="420"/>
        <w:rPr>
          <w:rFonts w:ascii="微软雅黑" w:eastAsia="微软雅黑" w:hAnsi="微软雅黑"/>
          <w:szCs w:val="21"/>
        </w:rPr>
      </w:pPr>
      <w:r>
        <w:rPr>
          <w:rFonts w:ascii="微软雅黑" w:eastAsia="微软雅黑" w:hAnsi="微软雅黑" w:hint="eastAsia"/>
          <w:szCs w:val="21"/>
        </w:rPr>
        <w:t>尤妲娅：呜……</w:t>
      </w:r>
      <w:r w:rsidR="00B155FB">
        <w:rPr>
          <w:rFonts w:ascii="微软雅黑" w:eastAsia="微软雅黑" w:hAnsi="微软雅黑" w:hint="eastAsia"/>
          <w:szCs w:val="21"/>
        </w:rPr>
        <w:t>怎么</w:t>
      </w:r>
      <w:r>
        <w:rPr>
          <w:rFonts w:ascii="微软雅黑" w:eastAsia="微软雅黑" w:hAnsi="微软雅黑" w:hint="eastAsia"/>
          <w:szCs w:val="21"/>
        </w:rPr>
        <w:t>会这样……</w:t>
      </w:r>
    </w:p>
    <w:p w14:paraId="1A035A0A" w14:textId="77777777" w:rsidR="00CF7ECB" w:rsidRDefault="00CF7ECB" w:rsidP="007436D7">
      <w:pPr>
        <w:ind w:firstLineChars="200" w:firstLine="420"/>
        <w:rPr>
          <w:rFonts w:ascii="微软雅黑" w:eastAsia="微软雅黑" w:hAnsi="微软雅黑"/>
          <w:szCs w:val="21"/>
        </w:rPr>
      </w:pPr>
      <w:r>
        <w:rPr>
          <w:rFonts w:ascii="微软雅黑" w:eastAsia="微软雅黑" w:hAnsi="微软雅黑" w:hint="eastAsia"/>
          <w:szCs w:val="21"/>
        </w:rPr>
        <w:t>费吉亚：狡诈恶徒，住手！</w:t>
      </w:r>
    </w:p>
    <w:p w14:paraId="0DA1EACE" w14:textId="3E33D461" w:rsidR="00CF7ECB" w:rsidRDefault="00C705BF" w:rsidP="007436D7">
      <w:pPr>
        <w:ind w:firstLineChars="200" w:firstLine="420"/>
        <w:rPr>
          <w:rFonts w:ascii="微软雅黑" w:eastAsia="微软雅黑" w:hAnsi="微软雅黑"/>
          <w:szCs w:val="21"/>
        </w:rPr>
      </w:pPr>
      <w:r>
        <w:rPr>
          <w:rFonts w:ascii="微软雅黑" w:eastAsia="微软雅黑" w:hAnsi="微软雅黑" w:hint="eastAsia"/>
          <w:szCs w:val="21"/>
        </w:rPr>
        <w:t>暴躁的村民</w:t>
      </w:r>
      <w:r w:rsidR="00CF7ECB">
        <w:rPr>
          <w:rFonts w:ascii="微软雅黑" w:eastAsia="微软雅黑" w:hAnsi="微软雅黑" w:hint="eastAsia"/>
          <w:szCs w:val="21"/>
        </w:rPr>
        <w:t>：哼，</w:t>
      </w:r>
      <w:r w:rsidR="00147A34">
        <w:rPr>
          <w:rFonts w:ascii="微软雅黑" w:eastAsia="微软雅黑" w:hAnsi="微软雅黑" w:hint="eastAsia"/>
          <w:szCs w:val="21"/>
        </w:rPr>
        <w:t>你是什么东西</w:t>
      </w:r>
      <w:r w:rsidR="00CF7ECB">
        <w:rPr>
          <w:rFonts w:ascii="微软雅黑" w:eastAsia="微软雅黑" w:hAnsi="微软雅黑" w:hint="eastAsia"/>
          <w:szCs w:val="21"/>
        </w:rPr>
        <w:t>也敢拦</w:t>
      </w:r>
      <w:r w:rsidR="00B155FB">
        <w:rPr>
          <w:rFonts w:ascii="微软雅黑" w:eastAsia="微软雅黑" w:hAnsi="微软雅黑" w:hint="eastAsia"/>
          <w:szCs w:val="21"/>
        </w:rPr>
        <w:t>我</w:t>
      </w:r>
      <w:r w:rsidR="004C0AC8">
        <w:rPr>
          <w:rFonts w:ascii="微软雅黑" w:eastAsia="微软雅黑" w:hAnsi="微软雅黑" w:hint="eastAsia"/>
          <w:szCs w:val="21"/>
        </w:rPr>
        <w:t>？</w:t>
      </w:r>
    </w:p>
    <w:p w14:paraId="48E28B8C" w14:textId="1FF18BC9" w:rsidR="00CF7ECB" w:rsidRDefault="00C705BF" w:rsidP="007436D7">
      <w:pPr>
        <w:ind w:firstLineChars="200" w:firstLine="420"/>
        <w:rPr>
          <w:rFonts w:ascii="微软雅黑" w:eastAsia="微软雅黑" w:hAnsi="微软雅黑"/>
          <w:szCs w:val="21"/>
        </w:rPr>
      </w:pPr>
      <w:r>
        <w:rPr>
          <w:rFonts w:ascii="微软雅黑" w:eastAsia="微软雅黑" w:hAnsi="微软雅黑" w:hint="eastAsia"/>
          <w:szCs w:val="21"/>
        </w:rPr>
        <w:t>暴躁的村民</w:t>
      </w:r>
      <w:r w:rsidR="00147A34" w:rsidRPr="00147A34">
        <w:rPr>
          <w:rFonts w:ascii="微软雅黑" w:eastAsia="微软雅黑" w:hAnsi="微软雅黑" w:hint="eastAsia"/>
          <w:szCs w:val="21"/>
        </w:rPr>
        <w:t>：</w:t>
      </w:r>
      <w:r w:rsidR="00147A34">
        <w:rPr>
          <w:rFonts w:ascii="微软雅黑" w:eastAsia="微软雅黑" w:hAnsi="微软雅黑" w:hint="eastAsia"/>
          <w:szCs w:val="21"/>
        </w:rPr>
        <w:t>看看这汹涌澎湃的魔力，这是至高无上的枯萎——啊！</w:t>
      </w:r>
    </w:p>
    <w:p w14:paraId="35D8DAB0" w14:textId="613D071C" w:rsidR="00147A34" w:rsidRPr="00147A34" w:rsidRDefault="00C705BF" w:rsidP="007436D7">
      <w:pPr>
        <w:ind w:firstLineChars="200" w:firstLine="420"/>
        <w:rPr>
          <w:rFonts w:ascii="微软雅黑" w:eastAsia="微软雅黑" w:hAnsi="微软雅黑"/>
          <w:szCs w:val="21"/>
        </w:rPr>
      </w:pPr>
      <w:r>
        <w:rPr>
          <w:rFonts w:ascii="微软雅黑" w:eastAsia="微软雅黑" w:hAnsi="微软雅黑" w:hint="eastAsia"/>
          <w:szCs w:val="21"/>
        </w:rPr>
        <w:t>暴躁的村民</w:t>
      </w:r>
      <w:r w:rsidR="00147A34">
        <w:rPr>
          <w:rFonts w:ascii="微软雅黑" w:eastAsia="微软雅黑" w:hAnsi="微软雅黑" w:hint="eastAsia"/>
          <w:szCs w:val="21"/>
        </w:rPr>
        <w:t>：可……可恶，我明明已经接受了枯萎之力，怎么会连一只青蛙都打不过！</w:t>
      </w:r>
    </w:p>
    <w:p w14:paraId="2DEE8E9A" w14:textId="26F3A8C2" w:rsidR="00CF7ECB" w:rsidRDefault="00CF7ECB" w:rsidP="007436D7">
      <w:pPr>
        <w:ind w:firstLineChars="200" w:firstLine="420"/>
        <w:rPr>
          <w:rFonts w:ascii="微软雅黑" w:eastAsia="微软雅黑" w:hAnsi="微软雅黑"/>
          <w:szCs w:val="21"/>
        </w:rPr>
      </w:pPr>
      <w:r>
        <w:rPr>
          <w:rFonts w:ascii="微软雅黑" w:eastAsia="微软雅黑" w:hAnsi="微软雅黑" w:hint="eastAsia"/>
          <w:szCs w:val="21"/>
        </w:rPr>
        <w:t>费吉亚：冷静点，守护者大人怎么可能会</w:t>
      </w:r>
      <w:r w:rsidR="00A10FB3">
        <w:rPr>
          <w:rFonts w:ascii="微软雅黑" w:eastAsia="微软雅黑" w:hAnsi="微软雅黑" w:hint="eastAsia"/>
          <w:szCs w:val="21"/>
        </w:rPr>
        <w:t>对</w:t>
      </w:r>
      <w:r>
        <w:rPr>
          <w:rFonts w:ascii="微软雅黑" w:eastAsia="微软雅黑" w:hAnsi="微软雅黑" w:hint="eastAsia"/>
          <w:szCs w:val="21"/>
        </w:rPr>
        <w:t>她的子民</w:t>
      </w:r>
      <w:r w:rsidR="00A10FB3">
        <w:rPr>
          <w:rFonts w:ascii="微软雅黑" w:eastAsia="微软雅黑" w:hAnsi="微软雅黑" w:hint="eastAsia"/>
          <w:szCs w:val="21"/>
        </w:rPr>
        <w:t>做出这种事情</w:t>
      </w:r>
      <w:r>
        <w:rPr>
          <w:rFonts w:ascii="微软雅黑" w:eastAsia="微软雅黑" w:hAnsi="微软雅黑" w:hint="eastAsia"/>
          <w:szCs w:val="21"/>
        </w:rPr>
        <w:t>！</w:t>
      </w:r>
    </w:p>
    <w:p w14:paraId="33E17CD1" w14:textId="38E46BEF" w:rsidR="00CF7ECB" w:rsidRDefault="00C705BF" w:rsidP="007436D7">
      <w:pPr>
        <w:ind w:firstLineChars="200" w:firstLine="420"/>
        <w:rPr>
          <w:rFonts w:ascii="微软雅黑" w:eastAsia="微软雅黑" w:hAnsi="微软雅黑"/>
          <w:szCs w:val="21"/>
        </w:rPr>
      </w:pPr>
      <w:r>
        <w:rPr>
          <w:rFonts w:ascii="微软雅黑" w:eastAsia="微软雅黑" w:hAnsi="微软雅黑" w:hint="eastAsia"/>
          <w:szCs w:val="21"/>
        </w:rPr>
        <w:t>暴躁的村民</w:t>
      </w:r>
      <w:r w:rsidR="00CF7ECB">
        <w:rPr>
          <w:rFonts w:ascii="微软雅黑" w:eastAsia="微软雅黑" w:hAnsi="微软雅黑" w:hint="eastAsia"/>
          <w:szCs w:val="21"/>
        </w:rPr>
        <w:t>：啊……啊，好痛苦，我的脚，我的脚怎么变成木头了。</w:t>
      </w:r>
    </w:p>
    <w:p w14:paraId="6C7E33B7" w14:textId="4F73B9B1" w:rsidR="00CF7ECB" w:rsidRDefault="00C705BF" w:rsidP="007436D7">
      <w:pPr>
        <w:ind w:firstLineChars="200" w:firstLine="420"/>
        <w:rPr>
          <w:rFonts w:ascii="微软雅黑" w:eastAsia="微软雅黑" w:hAnsi="微软雅黑"/>
          <w:szCs w:val="21"/>
        </w:rPr>
      </w:pPr>
      <w:r>
        <w:rPr>
          <w:rFonts w:ascii="微软雅黑" w:eastAsia="微软雅黑" w:hAnsi="微软雅黑" w:hint="eastAsia"/>
          <w:szCs w:val="21"/>
        </w:rPr>
        <w:t>暴躁的村民</w:t>
      </w:r>
      <w:r w:rsidR="00CF7ECB">
        <w:rPr>
          <w:rFonts w:ascii="微软雅黑" w:eastAsia="微软雅黑" w:hAnsi="微软雅黑" w:hint="eastAsia"/>
          <w:szCs w:val="21"/>
        </w:rPr>
        <w:t>：救命……快救救我，我不想变成怪物！</w:t>
      </w:r>
    </w:p>
    <w:p w14:paraId="4092F2DC" w14:textId="77777777" w:rsidR="00CF7ECB" w:rsidRDefault="00CF7ECB" w:rsidP="007436D7">
      <w:pPr>
        <w:ind w:firstLineChars="200" w:firstLine="420"/>
        <w:rPr>
          <w:rFonts w:ascii="微软雅黑" w:eastAsia="微软雅黑" w:hAnsi="微软雅黑"/>
          <w:b/>
          <w:color w:val="FF0000"/>
          <w:szCs w:val="21"/>
        </w:rPr>
      </w:pPr>
      <w:r>
        <w:rPr>
          <w:rFonts w:ascii="微软雅黑" w:eastAsia="微软雅黑" w:hAnsi="微软雅黑" w:hint="eastAsia"/>
          <w:b/>
          <w:color w:val="FF0000"/>
          <w:szCs w:val="21"/>
        </w:rPr>
        <w:t>选项：费吉亚，快用你的魔杖！</w:t>
      </w:r>
    </w:p>
    <w:p w14:paraId="607BB3AB" w14:textId="77777777" w:rsidR="00CF7ECB" w:rsidRDefault="00CF7ECB" w:rsidP="007436D7">
      <w:pPr>
        <w:ind w:firstLineChars="200" w:firstLine="420"/>
        <w:rPr>
          <w:rFonts w:ascii="微软雅黑" w:eastAsia="微软雅黑" w:hAnsi="微软雅黑"/>
          <w:szCs w:val="21"/>
        </w:rPr>
      </w:pPr>
      <w:r>
        <w:rPr>
          <w:rFonts w:ascii="微软雅黑" w:eastAsia="微软雅黑" w:hAnsi="微软雅黑" w:hint="eastAsia"/>
          <w:szCs w:val="21"/>
        </w:rPr>
        <w:t>费吉亚：忍着点，我来帮你。看好了，这就是守护者大人的力量！</w:t>
      </w:r>
    </w:p>
    <w:p w14:paraId="04A8877C" w14:textId="509927E4" w:rsidR="00CF7ECB" w:rsidRDefault="00C705BF" w:rsidP="007436D7">
      <w:pPr>
        <w:ind w:firstLineChars="200" w:firstLine="420"/>
        <w:rPr>
          <w:rFonts w:ascii="微软雅黑" w:eastAsia="微软雅黑" w:hAnsi="微软雅黑"/>
          <w:szCs w:val="21"/>
        </w:rPr>
      </w:pPr>
      <w:r>
        <w:rPr>
          <w:rFonts w:ascii="微软雅黑" w:eastAsia="微软雅黑" w:hAnsi="微软雅黑" w:hint="eastAsia"/>
          <w:szCs w:val="21"/>
        </w:rPr>
        <w:t>冷静下来的村民</w:t>
      </w:r>
      <w:r w:rsidR="00CF7ECB">
        <w:rPr>
          <w:rFonts w:ascii="微软雅黑" w:eastAsia="微软雅黑" w:hAnsi="微软雅黑" w:hint="eastAsia"/>
          <w:szCs w:val="21"/>
        </w:rPr>
        <w:t>：得……得救了？</w:t>
      </w:r>
      <w:r w:rsidR="00A10FB3">
        <w:rPr>
          <w:rFonts w:ascii="微软雅黑" w:eastAsia="微软雅黑" w:hAnsi="微软雅黑" w:hint="eastAsia"/>
          <w:szCs w:val="21"/>
        </w:rPr>
        <w:t xml:space="preserve"> </w:t>
      </w:r>
    </w:p>
    <w:p w14:paraId="506243C9" w14:textId="7ABE5ABB" w:rsidR="00CF7ECB" w:rsidRDefault="00CF7ECB" w:rsidP="007436D7">
      <w:pPr>
        <w:ind w:firstLineChars="200" w:firstLine="420"/>
        <w:rPr>
          <w:rFonts w:ascii="微软雅黑" w:eastAsia="微软雅黑" w:hAnsi="微软雅黑"/>
          <w:szCs w:val="21"/>
        </w:rPr>
      </w:pPr>
      <w:r>
        <w:rPr>
          <w:rFonts w:ascii="微软雅黑" w:eastAsia="微软雅黑" w:hAnsi="微软雅黑" w:hint="eastAsia"/>
          <w:szCs w:val="21"/>
        </w:rPr>
        <w:t>枯萎之心：嘁，</w:t>
      </w:r>
      <w:r w:rsidR="00147A34">
        <w:rPr>
          <w:rFonts w:ascii="微软雅黑" w:eastAsia="微软雅黑" w:hAnsi="微软雅黑" w:hint="eastAsia"/>
          <w:szCs w:val="21"/>
        </w:rPr>
        <w:t>真</w:t>
      </w:r>
      <w:r w:rsidR="00DC000C">
        <w:rPr>
          <w:rFonts w:ascii="微软雅黑" w:eastAsia="微软雅黑" w:hAnsi="微软雅黑" w:hint="eastAsia"/>
          <w:szCs w:val="21"/>
        </w:rPr>
        <w:t>没用，</w:t>
      </w:r>
      <w:r w:rsidR="00147A34">
        <w:rPr>
          <w:rFonts w:ascii="微软雅黑" w:eastAsia="微软雅黑" w:hAnsi="微软雅黑" w:hint="eastAsia"/>
          <w:szCs w:val="21"/>
        </w:rPr>
        <w:t>竟然连一只青蛙和一个小女孩都打不过</w:t>
      </w:r>
      <w:r>
        <w:rPr>
          <w:rFonts w:ascii="微软雅黑" w:eastAsia="微软雅黑" w:hAnsi="微软雅黑" w:hint="eastAsia"/>
          <w:szCs w:val="21"/>
        </w:rPr>
        <w:t>。</w:t>
      </w:r>
    </w:p>
    <w:p w14:paraId="64CF6882" w14:textId="5647BF63" w:rsidR="00CF7ECB" w:rsidRDefault="00B155FB" w:rsidP="007436D7">
      <w:pPr>
        <w:ind w:firstLineChars="200" w:firstLine="420"/>
        <w:rPr>
          <w:rFonts w:ascii="微软雅黑" w:eastAsia="微软雅黑" w:hAnsi="微软雅黑"/>
          <w:szCs w:val="21"/>
        </w:rPr>
      </w:pPr>
      <w:r>
        <w:rPr>
          <w:rFonts w:ascii="微软雅黑" w:eastAsia="微软雅黑" w:hAnsi="微软雅黑" w:hint="eastAsia"/>
          <w:szCs w:val="21"/>
        </w:rPr>
        <w:t>费吉亚：枯萎之心，你的把戏到此为止了！</w:t>
      </w:r>
    </w:p>
    <w:p w14:paraId="03E9320D" w14:textId="20615DC9" w:rsidR="00CF7ECB" w:rsidRDefault="00CF7ECB" w:rsidP="007436D7">
      <w:pPr>
        <w:ind w:firstLineChars="200" w:firstLine="420"/>
        <w:rPr>
          <w:rFonts w:ascii="微软雅黑" w:eastAsia="微软雅黑" w:hAnsi="微软雅黑"/>
          <w:szCs w:val="21"/>
        </w:rPr>
      </w:pPr>
      <w:r>
        <w:rPr>
          <w:rFonts w:ascii="微软雅黑" w:eastAsia="微软雅黑" w:hAnsi="微软雅黑" w:hint="eastAsia"/>
          <w:szCs w:val="21"/>
        </w:rPr>
        <w:t>费吉亚：这次</w:t>
      </w:r>
      <w:r w:rsidR="00B155FB">
        <w:rPr>
          <w:rFonts w:ascii="微软雅黑" w:eastAsia="微软雅黑" w:hAnsi="微软雅黑" w:hint="eastAsia"/>
          <w:szCs w:val="21"/>
        </w:rPr>
        <w:t>，</w:t>
      </w:r>
      <w:r>
        <w:rPr>
          <w:rFonts w:ascii="微软雅黑" w:eastAsia="微软雅黑" w:hAnsi="微软雅黑" w:hint="eastAsia"/>
          <w:szCs w:val="21"/>
        </w:rPr>
        <w:t>我一定不会再让你逃掉了！</w:t>
      </w:r>
    </w:p>
    <w:p w14:paraId="2431C2A3" w14:textId="73835F54" w:rsidR="00CF7ECB" w:rsidRDefault="00CF7ECB" w:rsidP="007436D7">
      <w:pPr>
        <w:ind w:firstLineChars="200" w:firstLine="420"/>
        <w:rPr>
          <w:rFonts w:ascii="微软雅黑" w:eastAsia="微软雅黑" w:hAnsi="微软雅黑"/>
          <w:color w:val="000000" w:themeColor="text1"/>
          <w:szCs w:val="21"/>
        </w:rPr>
      </w:pPr>
      <w:r>
        <w:rPr>
          <w:rFonts w:ascii="微软雅黑" w:eastAsia="微软雅黑" w:hAnsi="微软雅黑" w:hint="eastAsia"/>
          <w:color w:val="000000" w:themeColor="text1"/>
          <w:szCs w:val="21"/>
        </w:rPr>
        <w:t>枯萎之心：是是是，我</w:t>
      </w:r>
      <w:r w:rsidR="00147A34">
        <w:rPr>
          <w:rFonts w:ascii="微软雅黑" w:eastAsia="微软雅黑" w:hAnsi="微软雅黑" w:hint="eastAsia"/>
          <w:color w:val="000000" w:themeColor="text1"/>
          <w:szCs w:val="21"/>
        </w:rPr>
        <w:t>最</w:t>
      </w:r>
      <w:r w:rsidR="00B155FB">
        <w:rPr>
          <w:rFonts w:ascii="微软雅黑" w:eastAsia="微软雅黑" w:hAnsi="微软雅黑" w:hint="eastAsia"/>
          <w:color w:val="000000" w:themeColor="text1"/>
          <w:szCs w:val="21"/>
        </w:rPr>
        <w:t>尊</w:t>
      </w:r>
      <w:r w:rsidR="00494D6C">
        <w:rPr>
          <w:rFonts w:ascii="微软雅黑" w:eastAsia="微软雅黑" w:hAnsi="微软雅黑" w:hint="eastAsia"/>
          <w:color w:val="000000" w:themeColor="text1"/>
          <w:szCs w:val="21"/>
        </w:rPr>
        <w:t>贵</w:t>
      </w:r>
      <w:r>
        <w:rPr>
          <w:rFonts w:ascii="微软雅黑" w:eastAsia="微软雅黑" w:hAnsi="微软雅黑" w:hint="eastAsia"/>
          <w:color w:val="000000" w:themeColor="text1"/>
          <w:szCs w:val="21"/>
        </w:rPr>
        <w:t>的</w:t>
      </w:r>
      <w:r w:rsidR="002F7FC3">
        <w:rPr>
          <w:rFonts w:ascii="微软雅黑" w:eastAsia="微软雅黑" w:hAnsi="微软雅黑" w:hint="eastAsia"/>
          <w:color w:val="000000" w:themeColor="text1"/>
          <w:szCs w:val="21"/>
        </w:rPr>
        <w:t>荣耀</w:t>
      </w:r>
      <w:r w:rsidR="00147A34">
        <w:rPr>
          <w:rFonts w:ascii="微软雅黑" w:eastAsia="微软雅黑" w:hAnsi="微软雅黑" w:hint="eastAsia"/>
          <w:color w:val="000000" w:themeColor="text1"/>
          <w:szCs w:val="21"/>
        </w:rPr>
        <w:t>骑士。不过</w:t>
      </w:r>
      <w:r w:rsidR="00B155FB">
        <w:rPr>
          <w:rFonts w:ascii="微软雅黑" w:eastAsia="微软雅黑" w:hAnsi="微软雅黑" w:hint="eastAsia"/>
          <w:color w:val="000000" w:themeColor="text1"/>
          <w:szCs w:val="21"/>
        </w:rPr>
        <w:t>，</w:t>
      </w:r>
      <w:r>
        <w:rPr>
          <w:rFonts w:ascii="微软雅黑" w:eastAsia="微软雅黑" w:hAnsi="微软雅黑" w:hint="eastAsia"/>
          <w:color w:val="000000" w:themeColor="text1"/>
          <w:szCs w:val="21"/>
        </w:rPr>
        <w:t>想抓住我可没这么容易。</w:t>
      </w:r>
    </w:p>
    <w:p w14:paraId="2404BD9C" w14:textId="77777777" w:rsidR="00CF7ECB" w:rsidRDefault="00CF7ECB" w:rsidP="007436D7">
      <w:pPr>
        <w:ind w:firstLineChars="200" w:firstLine="420"/>
        <w:rPr>
          <w:rFonts w:ascii="微软雅黑" w:eastAsia="微软雅黑" w:hAnsi="微软雅黑"/>
          <w:color w:val="000000" w:themeColor="text1"/>
          <w:szCs w:val="21"/>
        </w:rPr>
      </w:pPr>
      <w:r>
        <w:rPr>
          <w:rFonts w:ascii="微软雅黑" w:eastAsia="微软雅黑" w:hAnsi="微软雅黑" w:hint="eastAsia"/>
          <w:color w:val="000000" w:themeColor="text1"/>
          <w:szCs w:val="21"/>
        </w:rPr>
        <w:t>费吉亚：别想逃！</w:t>
      </w:r>
    </w:p>
    <w:p w14:paraId="64EACDB4" w14:textId="295D3AE6" w:rsidR="00CF7ECB" w:rsidRDefault="00CF7ECB" w:rsidP="007436D7">
      <w:pPr>
        <w:ind w:firstLineChars="200" w:firstLine="420"/>
        <w:rPr>
          <w:rFonts w:ascii="微软雅黑" w:eastAsia="微软雅黑" w:hAnsi="微软雅黑"/>
          <w:b/>
          <w:color w:val="FF0000"/>
          <w:szCs w:val="21"/>
        </w:rPr>
      </w:pPr>
      <w:r w:rsidRPr="00CF7ECB">
        <w:rPr>
          <w:rFonts w:ascii="微软雅黑" w:eastAsia="微软雅黑" w:hAnsi="微软雅黑" w:hint="eastAsia"/>
          <w:b/>
          <w:color w:val="FF0000"/>
          <w:szCs w:val="21"/>
        </w:rPr>
        <w:lastRenderedPageBreak/>
        <w:t>选项：小心！</w:t>
      </w:r>
    </w:p>
    <w:p w14:paraId="78A959BA" w14:textId="77777777" w:rsidR="007436D7" w:rsidRPr="00CF7ECB" w:rsidRDefault="007436D7" w:rsidP="007436D7">
      <w:pPr>
        <w:ind w:firstLineChars="200" w:firstLine="420"/>
        <w:rPr>
          <w:rFonts w:ascii="微软雅黑" w:eastAsia="微软雅黑" w:hAnsi="微软雅黑"/>
          <w:b/>
          <w:color w:val="FF0000"/>
          <w:szCs w:val="21"/>
        </w:rPr>
      </w:pPr>
    </w:p>
    <w:p w14:paraId="5128AA9F" w14:textId="77777777" w:rsidR="007436D7" w:rsidRDefault="007436D7" w:rsidP="007436D7">
      <w:pPr>
        <w:ind w:firstLineChars="200" w:firstLine="420"/>
        <w:rPr>
          <w:rFonts w:ascii="微软雅黑" w:eastAsia="微软雅黑" w:hAnsi="微软雅黑"/>
          <w:b/>
          <w:szCs w:val="21"/>
        </w:rPr>
      </w:pPr>
      <w:r>
        <w:rPr>
          <w:rFonts w:ascii="微软雅黑" w:eastAsia="微软雅黑" w:hAnsi="微软雅黑" w:hint="eastAsia"/>
          <w:b/>
          <w:szCs w:val="21"/>
        </w:rPr>
        <w:t>关卡战斗胜利后显示剧情。</w:t>
      </w:r>
    </w:p>
    <w:p w14:paraId="6FEB878B" w14:textId="77777777" w:rsidR="00CF7ECB" w:rsidRDefault="00CF7ECB" w:rsidP="007436D7">
      <w:pPr>
        <w:ind w:firstLineChars="200" w:firstLine="420"/>
        <w:rPr>
          <w:rFonts w:ascii="微软雅黑" w:eastAsia="微软雅黑" w:hAnsi="微软雅黑"/>
          <w:color w:val="000000" w:themeColor="text1"/>
          <w:szCs w:val="21"/>
        </w:rPr>
      </w:pPr>
      <w:r>
        <w:rPr>
          <w:rFonts w:ascii="微软雅黑" w:eastAsia="微软雅黑" w:hAnsi="微软雅黑" w:hint="eastAsia"/>
          <w:color w:val="000000" w:themeColor="text1"/>
          <w:szCs w:val="21"/>
        </w:rPr>
        <w:t>费吉亚：可恶，又让枯萎之心逃走了。</w:t>
      </w:r>
    </w:p>
    <w:p w14:paraId="39BBDA28" w14:textId="20FAFCA1" w:rsidR="00CF7ECB" w:rsidRPr="00CF7ECB" w:rsidRDefault="00571B30" w:rsidP="007436D7">
      <w:pPr>
        <w:ind w:firstLineChars="200" w:firstLine="420"/>
        <w:rPr>
          <w:rFonts w:ascii="微软雅黑" w:eastAsia="微软雅黑" w:hAnsi="微软雅黑"/>
          <w:b/>
          <w:color w:val="FF0000"/>
          <w:szCs w:val="21"/>
        </w:rPr>
      </w:pPr>
      <w:r>
        <w:rPr>
          <w:rFonts w:ascii="微软雅黑" w:eastAsia="微软雅黑" w:hAnsi="微软雅黑" w:hint="eastAsia"/>
          <w:b/>
          <w:color w:val="FF0000"/>
          <w:szCs w:val="21"/>
        </w:rPr>
        <w:t>选项：但我们也保护了村民</w:t>
      </w:r>
    </w:p>
    <w:p w14:paraId="76ACF157" w14:textId="05A56882" w:rsidR="00CF7ECB" w:rsidRDefault="00CF7ECB" w:rsidP="007436D7">
      <w:pPr>
        <w:ind w:firstLineChars="200" w:firstLine="420"/>
        <w:rPr>
          <w:rFonts w:ascii="微软雅黑" w:eastAsia="微软雅黑" w:hAnsi="微软雅黑"/>
          <w:color w:val="000000" w:themeColor="text1"/>
          <w:szCs w:val="21"/>
        </w:rPr>
      </w:pPr>
      <w:r>
        <w:rPr>
          <w:rFonts w:ascii="微软雅黑" w:eastAsia="微软雅黑" w:hAnsi="微软雅黑" w:hint="eastAsia"/>
          <w:color w:val="000000" w:themeColor="text1"/>
          <w:szCs w:val="21"/>
        </w:rPr>
        <w:t>费吉亚：你说得对，作为一名骑士，</w:t>
      </w:r>
      <w:r w:rsidR="00697788">
        <w:rPr>
          <w:rFonts w:ascii="微软雅黑" w:eastAsia="微软雅黑" w:hAnsi="微软雅黑" w:hint="eastAsia"/>
          <w:color w:val="000000" w:themeColor="text1"/>
          <w:szCs w:val="21"/>
        </w:rPr>
        <w:t>帮助有困难的人</w:t>
      </w:r>
      <w:commentRangeStart w:id="97"/>
      <w:commentRangeStart w:id="98"/>
      <w:commentRangeEnd w:id="97"/>
      <w:commentRangeEnd w:id="98"/>
      <w:r>
        <w:rPr>
          <w:rFonts w:ascii="微软雅黑" w:eastAsia="微软雅黑" w:hAnsi="微软雅黑" w:hint="eastAsia"/>
          <w:color w:val="000000" w:themeColor="text1"/>
          <w:szCs w:val="21"/>
        </w:rPr>
        <w:t>才是最重要的事情。</w:t>
      </w:r>
    </w:p>
    <w:p w14:paraId="63B39B60" w14:textId="33A266C0" w:rsidR="00CF7ECB" w:rsidRDefault="00DC000C" w:rsidP="007436D7">
      <w:pPr>
        <w:ind w:firstLineChars="200" w:firstLine="420"/>
        <w:rPr>
          <w:rFonts w:ascii="微软雅黑" w:eastAsia="微软雅黑" w:hAnsi="微软雅黑"/>
          <w:color w:val="000000" w:themeColor="text1"/>
          <w:szCs w:val="21"/>
        </w:rPr>
      </w:pPr>
      <w:r>
        <w:rPr>
          <w:rFonts w:ascii="微软雅黑" w:eastAsia="微软雅黑" w:hAnsi="微软雅黑" w:hint="eastAsia"/>
          <w:color w:val="000000" w:themeColor="text1"/>
          <w:szCs w:val="21"/>
        </w:rPr>
        <w:t>尤妲娅：大家</w:t>
      </w:r>
      <w:r w:rsidR="00CF7ECB">
        <w:rPr>
          <w:rFonts w:ascii="微软雅黑" w:eastAsia="微软雅黑" w:hAnsi="微软雅黑" w:hint="eastAsia"/>
          <w:color w:val="000000" w:themeColor="text1"/>
          <w:szCs w:val="21"/>
        </w:rPr>
        <w:t>都没事吧？</w:t>
      </w:r>
    </w:p>
    <w:p w14:paraId="7C5CACFB" w14:textId="729D4DAE" w:rsidR="00CF7ECB" w:rsidRDefault="00C705BF" w:rsidP="007436D7">
      <w:pPr>
        <w:ind w:firstLineChars="200" w:firstLine="420"/>
        <w:rPr>
          <w:rFonts w:ascii="微软雅黑" w:eastAsia="微软雅黑" w:hAnsi="微软雅黑"/>
          <w:color w:val="000000" w:themeColor="text1"/>
          <w:szCs w:val="21"/>
        </w:rPr>
      </w:pPr>
      <w:r>
        <w:rPr>
          <w:rFonts w:ascii="微软雅黑" w:eastAsia="微软雅黑" w:hAnsi="微软雅黑" w:hint="eastAsia"/>
          <w:color w:val="000000" w:themeColor="text1"/>
          <w:szCs w:val="21"/>
        </w:rPr>
        <w:t>上了年纪的村民</w:t>
      </w:r>
      <w:r w:rsidR="00CF7ECB">
        <w:rPr>
          <w:rFonts w:ascii="微软雅黑" w:eastAsia="微软雅黑" w:hAnsi="微软雅黑" w:hint="eastAsia"/>
          <w:color w:val="000000" w:themeColor="text1"/>
          <w:szCs w:val="21"/>
        </w:rPr>
        <w:t>：伟大的</w:t>
      </w:r>
      <w:r w:rsidR="002F7FC3">
        <w:rPr>
          <w:rFonts w:ascii="微软雅黑" w:eastAsia="微软雅黑" w:hAnsi="微软雅黑" w:hint="eastAsia"/>
          <w:color w:val="000000" w:themeColor="text1"/>
          <w:szCs w:val="21"/>
        </w:rPr>
        <w:t>荣耀</w:t>
      </w:r>
      <w:r w:rsidR="00CF7ECB">
        <w:rPr>
          <w:rFonts w:ascii="微软雅黑" w:eastAsia="微软雅黑" w:hAnsi="微软雅黑" w:hint="eastAsia"/>
          <w:color w:val="000000" w:themeColor="text1"/>
          <w:szCs w:val="21"/>
        </w:rPr>
        <w:t>骑士大人，感谢您的出手帮助，也感谢您，尊敬的神官大人。</w:t>
      </w:r>
    </w:p>
    <w:p w14:paraId="778CA532" w14:textId="1E58EC97" w:rsidR="00B155FB" w:rsidRDefault="00C705BF" w:rsidP="007436D7">
      <w:pPr>
        <w:ind w:firstLineChars="200" w:firstLine="420"/>
        <w:rPr>
          <w:rFonts w:ascii="微软雅黑" w:eastAsia="微软雅黑" w:hAnsi="微软雅黑"/>
          <w:color w:val="000000" w:themeColor="text1"/>
          <w:szCs w:val="21"/>
        </w:rPr>
      </w:pPr>
      <w:r>
        <w:rPr>
          <w:rFonts w:ascii="微软雅黑" w:eastAsia="微软雅黑" w:hAnsi="微软雅黑" w:hint="eastAsia"/>
          <w:color w:val="000000" w:themeColor="text1"/>
          <w:szCs w:val="21"/>
        </w:rPr>
        <w:t>上了年纪的村民</w:t>
      </w:r>
      <w:r w:rsidR="00B155FB">
        <w:rPr>
          <w:rFonts w:ascii="微软雅黑" w:eastAsia="微软雅黑" w:hAnsi="微软雅黑" w:hint="eastAsia"/>
          <w:color w:val="000000" w:themeColor="text1"/>
          <w:szCs w:val="21"/>
        </w:rPr>
        <w:t>：你，还不赶紧过来道歉！</w:t>
      </w:r>
    </w:p>
    <w:p w14:paraId="0A6503BC" w14:textId="1F83E7F4" w:rsidR="00CF7ECB" w:rsidRDefault="00C705BF" w:rsidP="007436D7">
      <w:pPr>
        <w:ind w:firstLineChars="200" w:firstLine="420"/>
        <w:rPr>
          <w:rFonts w:ascii="微软雅黑" w:eastAsia="微软雅黑" w:hAnsi="微软雅黑"/>
          <w:color w:val="000000" w:themeColor="text1"/>
          <w:szCs w:val="21"/>
        </w:rPr>
      </w:pPr>
      <w:r>
        <w:rPr>
          <w:rFonts w:ascii="微软雅黑" w:eastAsia="微软雅黑" w:hAnsi="微软雅黑" w:hint="eastAsia"/>
          <w:szCs w:val="21"/>
        </w:rPr>
        <w:t>冷静下来的村民</w:t>
      </w:r>
      <w:r w:rsidR="00CF7ECB">
        <w:rPr>
          <w:rFonts w:ascii="微软雅黑" w:eastAsia="微软雅黑" w:hAnsi="微软雅黑" w:hint="eastAsia"/>
          <w:color w:val="000000" w:themeColor="text1"/>
          <w:szCs w:val="21"/>
        </w:rPr>
        <w:t>：</w:t>
      </w:r>
      <w:r w:rsidR="00DC000C">
        <w:rPr>
          <w:rFonts w:ascii="微软雅黑" w:eastAsia="微软雅黑" w:hAnsi="微软雅黑" w:hint="eastAsia"/>
          <w:color w:val="000000" w:themeColor="text1"/>
          <w:szCs w:val="21"/>
        </w:rPr>
        <w:t>对……</w:t>
      </w:r>
      <w:r w:rsidR="00CF7ECB">
        <w:rPr>
          <w:rFonts w:ascii="微软雅黑" w:eastAsia="微软雅黑" w:hAnsi="微软雅黑" w:hint="eastAsia"/>
          <w:color w:val="000000" w:themeColor="text1"/>
          <w:szCs w:val="21"/>
        </w:rPr>
        <w:t>对不起，之前是我</w:t>
      </w:r>
      <w:r w:rsidR="00B155FB">
        <w:rPr>
          <w:rFonts w:ascii="微软雅黑" w:eastAsia="微软雅黑" w:hAnsi="微软雅黑" w:hint="eastAsia"/>
          <w:color w:val="000000" w:themeColor="text1"/>
          <w:szCs w:val="21"/>
        </w:rPr>
        <w:t>做</w:t>
      </w:r>
      <w:r w:rsidR="00CF7ECB">
        <w:rPr>
          <w:rFonts w:ascii="微软雅黑" w:eastAsia="微软雅黑" w:hAnsi="微软雅黑" w:hint="eastAsia"/>
          <w:color w:val="000000" w:themeColor="text1"/>
          <w:szCs w:val="21"/>
        </w:rPr>
        <w:t>得不对……</w:t>
      </w:r>
    </w:p>
    <w:p w14:paraId="604D0229" w14:textId="5B1ECAF0" w:rsidR="00CF7ECB" w:rsidRDefault="00CF7ECB" w:rsidP="007436D7">
      <w:pPr>
        <w:ind w:firstLineChars="200" w:firstLine="420"/>
        <w:rPr>
          <w:rFonts w:ascii="微软雅黑" w:eastAsia="微软雅黑" w:hAnsi="微软雅黑"/>
          <w:color w:val="000000" w:themeColor="text1"/>
          <w:szCs w:val="21"/>
        </w:rPr>
      </w:pPr>
      <w:r>
        <w:rPr>
          <w:rFonts w:ascii="微软雅黑" w:eastAsia="微软雅黑" w:hAnsi="微软雅黑" w:hint="eastAsia"/>
          <w:color w:val="000000" w:themeColor="text1"/>
          <w:szCs w:val="21"/>
        </w:rPr>
        <w:t>费吉亚：没关系，你只不过是被枯萎之心</w:t>
      </w:r>
      <w:r w:rsidR="00DC000C">
        <w:rPr>
          <w:rFonts w:ascii="微软雅黑" w:eastAsia="微软雅黑" w:hAnsi="微软雅黑" w:hint="eastAsia"/>
          <w:color w:val="000000" w:themeColor="text1"/>
          <w:szCs w:val="21"/>
        </w:rPr>
        <w:t>欺骗了</w:t>
      </w:r>
      <w:r>
        <w:rPr>
          <w:rFonts w:ascii="微软雅黑" w:eastAsia="微软雅黑" w:hAnsi="微软雅黑" w:hint="eastAsia"/>
          <w:color w:val="000000" w:themeColor="text1"/>
          <w:szCs w:val="21"/>
        </w:rPr>
        <w:t>，尤妲娅神官是不会计较的，对吧？</w:t>
      </w:r>
    </w:p>
    <w:p w14:paraId="0558C7F3" w14:textId="77777777" w:rsidR="00CF7ECB" w:rsidRDefault="00CF7ECB" w:rsidP="007436D7">
      <w:pPr>
        <w:ind w:firstLineChars="200" w:firstLine="420"/>
        <w:rPr>
          <w:rFonts w:ascii="微软雅黑" w:eastAsia="微软雅黑" w:hAnsi="微软雅黑"/>
          <w:color w:val="000000" w:themeColor="text1"/>
          <w:szCs w:val="21"/>
        </w:rPr>
      </w:pPr>
      <w:r>
        <w:rPr>
          <w:rFonts w:ascii="微软雅黑" w:eastAsia="微软雅黑" w:hAnsi="微软雅黑" w:hint="eastAsia"/>
          <w:color w:val="000000" w:themeColor="text1"/>
          <w:szCs w:val="21"/>
        </w:rPr>
        <w:t>尤妲娅：没错，你的脚还没有完全恢复，请不要乱动，我再释放一次治疗魔法。</w:t>
      </w:r>
    </w:p>
    <w:p w14:paraId="39FB5BB7" w14:textId="1B8C898F" w:rsidR="00CF7ECB" w:rsidRDefault="00C705BF" w:rsidP="007436D7">
      <w:pPr>
        <w:ind w:firstLineChars="200" w:firstLine="420"/>
        <w:rPr>
          <w:rFonts w:ascii="微软雅黑" w:eastAsia="微软雅黑" w:hAnsi="微软雅黑"/>
          <w:color w:val="000000" w:themeColor="text1"/>
          <w:szCs w:val="21"/>
        </w:rPr>
      </w:pPr>
      <w:r>
        <w:rPr>
          <w:rFonts w:ascii="微软雅黑" w:eastAsia="微软雅黑" w:hAnsi="微软雅黑" w:hint="eastAsia"/>
          <w:szCs w:val="21"/>
        </w:rPr>
        <w:t>冷静下来的村民</w:t>
      </w:r>
      <w:r w:rsidR="00CF7ECB">
        <w:rPr>
          <w:rFonts w:ascii="微软雅黑" w:eastAsia="微软雅黑" w:hAnsi="微软雅黑" w:hint="eastAsia"/>
          <w:color w:val="000000" w:themeColor="text1"/>
          <w:szCs w:val="21"/>
        </w:rPr>
        <w:t>：啊，烫烫烫……</w:t>
      </w:r>
    </w:p>
    <w:p w14:paraId="7AFA5C49" w14:textId="77777777" w:rsidR="00CF7ECB" w:rsidRPr="00B155FB" w:rsidRDefault="00CF7ECB" w:rsidP="007436D7">
      <w:pPr>
        <w:ind w:firstLineChars="200" w:firstLine="420"/>
        <w:rPr>
          <w:rFonts w:ascii="微软雅黑" w:eastAsia="微软雅黑" w:hAnsi="微软雅黑"/>
          <w:b/>
          <w:color w:val="FF0000"/>
          <w:szCs w:val="21"/>
        </w:rPr>
      </w:pPr>
      <w:r w:rsidRPr="00B155FB">
        <w:rPr>
          <w:rFonts w:ascii="微软雅黑" w:eastAsia="微软雅黑" w:hAnsi="微软雅黑" w:hint="eastAsia"/>
          <w:b/>
          <w:color w:val="FF0000"/>
          <w:szCs w:val="21"/>
        </w:rPr>
        <w:t>选项：应该……没事吧？</w:t>
      </w:r>
    </w:p>
    <w:p w14:paraId="71B3506E" w14:textId="156816C0" w:rsidR="00CF7ECB" w:rsidRDefault="00CF7ECB" w:rsidP="007436D7">
      <w:pPr>
        <w:ind w:firstLineChars="200" w:firstLine="420"/>
        <w:rPr>
          <w:rFonts w:ascii="微软雅黑" w:eastAsia="微软雅黑" w:hAnsi="微软雅黑"/>
          <w:color w:val="000000" w:themeColor="text1"/>
          <w:szCs w:val="21"/>
        </w:rPr>
      </w:pPr>
      <w:r>
        <w:rPr>
          <w:rFonts w:ascii="微软雅黑" w:eastAsia="微软雅黑" w:hAnsi="微软雅黑" w:hint="eastAsia"/>
          <w:color w:val="000000" w:themeColor="text1"/>
          <w:szCs w:val="21"/>
        </w:rPr>
        <w:t>费吉亚：放心吧，尤妲娅是个好</w:t>
      </w:r>
      <w:r w:rsidR="00B155FB">
        <w:rPr>
          <w:rFonts w:ascii="微软雅黑" w:eastAsia="微软雅黑" w:hAnsi="微软雅黑" w:hint="eastAsia"/>
          <w:color w:val="000000" w:themeColor="text1"/>
          <w:szCs w:val="21"/>
        </w:rPr>
        <w:t>孩子</w:t>
      </w:r>
      <w:r>
        <w:rPr>
          <w:rFonts w:ascii="微软雅黑" w:eastAsia="微软雅黑" w:hAnsi="微软雅黑" w:hint="eastAsia"/>
          <w:color w:val="000000" w:themeColor="text1"/>
          <w:szCs w:val="21"/>
        </w:rPr>
        <w:t>，一定能</w:t>
      </w:r>
      <w:r w:rsidR="00B155FB">
        <w:rPr>
          <w:rFonts w:ascii="微软雅黑" w:eastAsia="微软雅黑" w:hAnsi="微软雅黑" w:hint="eastAsia"/>
          <w:color w:val="000000" w:themeColor="text1"/>
          <w:szCs w:val="21"/>
        </w:rPr>
        <w:t>治好他的</w:t>
      </w:r>
      <w:r>
        <w:rPr>
          <w:rFonts w:ascii="微软雅黑" w:eastAsia="微软雅黑" w:hAnsi="微软雅黑" w:hint="eastAsia"/>
          <w:color w:val="000000" w:themeColor="text1"/>
          <w:szCs w:val="21"/>
        </w:rPr>
        <w:t>。</w:t>
      </w:r>
    </w:p>
    <w:p w14:paraId="07218C2B" w14:textId="77777777" w:rsidR="00CF7ECB" w:rsidRDefault="00CF7ECB" w:rsidP="007436D7">
      <w:pPr>
        <w:ind w:firstLineChars="200" w:firstLine="420"/>
        <w:rPr>
          <w:rFonts w:ascii="微软雅黑" w:eastAsia="微软雅黑" w:hAnsi="微软雅黑"/>
          <w:color w:val="000000" w:themeColor="text1"/>
          <w:szCs w:val="21"/>
        </w:rPr>
      </w:pPr>
      <w:r>
        <w:rPr>
          <w:rFonts w:ascii="微软雅黑" w:eastAsia="微软雅黑" w:hAnsi="微软雅黑" w:hint="eastAsia"/>
          <w:color w:val="000000" w:themeColor="text1"/>
          <w:szCs w:val="21"/>
        </w:rPr>
        <w:t>费吉亚：这片区域的异变已经被我用魔杖净化，我们继续去追枯萎之心吧。</w:t>
      </w:r>
    </w:p>
    <w:p w14:paraId="7D9E001E" w14:textId="77777777" w:rsidR="00B155FB" w:rsidRDefault="00B155FB" w:rsidP="00CF7ECB">
      <w:pPr>
        <w:ind w:leftChars="126" w:left="265" w:firstLineChars="200" w:firstLine="420"/>
        <w:rPr>
          <w:rFonts w:ascii="微软雅黑" w:eastAsia="微软雅黑" w:hAnsi="微软雅黑"/>
          <w:szCs w:val="21"/>
        </w:rPr>
      </w:pPr>
    </w:p>
    <w:p w14:paraId="18FF7BB9" w14:textId="4CA0545B" w:rsidR="00CF7ECB" w:rsidRPr="002F7FC3" w:rsidRDefault="00CF7ECB" w:rsidP="00CF7ECB">
      <w:pPr>
        <w:pStyle w:val="2"/>
        <w:rPr>
          <w:rFonts w:ascii="微软雅黑" w:eastAsia="微软雅黑" w:hAnsi="微软雅黑"/>
        </w:rPr>
      </w:pPr>
      <w:bookmarkStart w:id="99" w:name="_Toc103933566"/>
      <w:r w:rsidRPr="002F7FC3">
        <w:rPr>
          <w:rFonts w:ascii="微软雅黑" w:eastAsia="微软雅黑" w:hAnsi="微软雅黑" w:hint="eastAsia"/>
        </w:rPr>
        <w:t>祭祀场</w:t>
      </w:r>
      <w:bookmarkEnd w:id="99"/>
    </w:p>
    <w:p w14:paraId="7FA8F330" w14:textId="0689B077" w:rsidR="00CF7ECB" w:rsidRDefault="00B155FB" w:rsidP="00CF7ECB">
      <w:pPr>
        <w:ind w:firstLineChars="200" w:firstLine="420"/>
        <w:rPr>
          <w:rFonts w:ascii="微软雅黑" w:eastAsia="微软雅黑" w:hAnsi="微软雅黑"/>
          <w:szCs w:val="21"/>
        </w:rPr>
      </w:pPr>
      <w:r>
        <w:rPr>
          <w:rFonts w:ascii="微软雅黑" w:eastAsia="微软雅黑" w:hAnsi="微软雅黑" w:hint="eastAsia"/>
          <w:szCs w:val="21"/>
        </w:rPr>
        <w:t>费吉亚：枯萎之心的气息越来越浓重，</w:t>
      </w:r>
      <w:commentRangeStart w:id="100"/>
      <w:commentRangeStart w:id="101"/>
      <w:commentRangeEnd w:id="100"/>
      <w:commentRangeEnd w:id="101"/>
      <w:r>
        <w:rPr>
          <w:rFonts w:ascii="微软雅黑" w:eastAsia="微软雅黑" w:hAnsi="微软雅黑" w:hint="eastAsia"/>
          <w:szCs w:val="21"/>
        </w:rPr>
        <w:t>真</w:t>
      </w:r>
      <w:r w:rsidR="00A10FB3">
        <w:rPr>
          <w:rFonts w:ascii="微软雅黑" w:eastAsia="微软雅黑" w:hAnsi="微软雅黑" w:hint="eastAsia"/>
          <w:szCs w:val="21"/>
        </w:rPr>
        <w:t>是</w:t>
      </w:r>
      <w:r>
        <w:rPr>
          <w:rFonts w:ascii="微软雅黑" w:eastAsia="微软雅黑" w:hAnsi="微软雅黑" w:hint="eastAsia"/>
          <w:szCs w:val="21"/>
        </w:rPr>
        <w:t>糟糕</w:t>
      </w:r>
      <w:r w:rsidR="00A10FB3">
        <w:rPr>
          <w:rFonts w:ascii="微软雅黑" w:eastAsia="微软雅黑" w:hAnsi="微软雅黑" w:hint="eastAsia"/>
          <w:szCs w:val="21"/>
        </w:rPr>
        <w:t>透了</w:t>
      </w:r>
      <w:r w:rsidR="00CF7ECB">
        <w:rPr>
          <w:rFonts w:ascii="微软雅黑" w:eastAsia="微软雅黑" w:hAnsi="微软雅黑" w:hint="eastAsia"/>
          <w:szCs w:val="21"/>
        </w:rPr>
        <w:t>。</w:t>
      </w:r>
    </w:p>
    <w:p w14:paraId="0F866742" w14:textId="1FA651EC" w:rsidR="00CF7ECB" w:rsidRDefault="00B155FB" w:rsidP="00CF7ECB">
      <w:pPr>
        <w:ind w:firstLineChars="200" w:firstLine="420"/>
        <w:rPr>
          <w:rFonts w:ascii="微软雅黑" w:eastAsia="微软雅黑" w:hAnsi="微软雅黑"/>
          <w:szCs w:val="21"/>
        </w:rPr>
      </w:pPr>
      <w:r>
        <w:rPr>
          <w:rFonts w:ascii="微软雅黑" w:eastAsia="微软雅黑" w:hAnsi="微软雅黑" w:hint="eastAsia"/>
          <w:szCs w:val="21"/>
        </w:rPr>
        <w:t>费吉亚：这些</w:t>
      </w:r>
      <w:r w:rsidR="00CF7ECB">
        <w:rPr>
          <w:rFonts w:ascii="微软雅黑" w:eastAsia="微软雅黑" w:hAnsi="微软雅黑" w:hint="eastAsia"/>
          <w:szCs w:val="21"/>
        </w:rPr>
        <w:t>魔物的实力也越来越强，接下来的战斗</w:t>
      </w:r>
      <w:r w:rsidR="00A10FB3">
        <w:rPr>
          <w:rFonts w:ascii="微软雅黑" w:eastAsia="微软雅黑" w:hAnsi="微软雅黑" w:hint="eastAsia"/>
          <w:szCs w:val="21"/>
        </w:rPr>
        <w:t>恐怕</w:t>
      </w:r>
      <w:r w:rsidR="00CF7ECB">
        <w:rPr>
          <w:rFonts w:ascii="微软雅黑" w:eastAsia="微软雅黑" w:hAnsi="微软雅黑" w:hint="eastAsia"/>
          <w:szCs w:val="21"/>
        </w:rPr>
        <w:t>不会</w:t>
      </w:r>
      <w:r w:rsidR="00A10FB3">
        <w:rPr>
          <w:rFonts w:ascii="微软雅黑" w:eastAsia="微软雅黑" w:hAnsi="微软雅黑" w:hint="eastAsia"/>
          <w:szCs w:val="21"/>
        </w:rPr>
        <w:t>很</w:t>
      </w:r>
      <w:r w:rsidR="00CF7ECB">
        <w:rPr>
          <w:rFonts w:ascii="微软雅黑" w:eastAsia="微软雅黑" w:hAnsi="微软雅黑" w:hint="eastAsia"/>
          <w:szCs w:val="21"/>
        </w:rPr>
        <w:t>轻松。</w:t>
      </w:r>
    </w:p>
    <w:p w14:paraId="32341B54" w14:textId="57DB6D8A" w:rsidR="00CF7ECB" w:rsidRDefault="00571B30" w:rsidP="00CF7ECB">
      <w:pPr>
        <w:ind w:firstLineChars="200" w:firstLine="420"/>
        <w:rPr>
          <w:rFonts w:ascii="微软雅黑" w:eastAsia="微软雅黑" w:hAnsi="微软雅黑"/>
          <w:b/>
          <w:color w:val="FF0000"/>
          <w:szCs w:val="21"/>
        </w:rPr>
      </w:pPr>
      <w:r>
        <w:rPr>
          <w:rFonts w:ascii="微软雅黑" w:eastAsia="微软雅黑" w:hAnsi="微软雅黑" w:hint="eastAsia"/>
          <w:b/>
          <w:color w:val="FF0000"/>
          <w:szCs w:val="21"/>
        </w:rPr>
        <w:lastRenderedPageBreak/>
        <w:t>选项：没关系，我可以帮助费吉亚</w:t>
      </w:r>
    </w:p>
    <w:p w14:paraId="140942E1" w14:textId="521BFE12" w:rsidR="00CF7ECB" w:rsidRDefault="00CF7ECB" w:rsidP="00CF7ECB">
      <w:pPr>
        <w:ind w:firstLineChars="200" w:firstLine="420"/>
        <w:rPr>
          <w:rFonts w:ascii="微软雅黑" w:eastAsia="微软雅黑" w:hAnsi="微软雅黑"/>
          <w:szCs w:val="21"/>
        </w:rPr>
      </w:pPr>
      <w:r>
        <w:rPr>
          <w:rFonts w:ascii="微软雅黑" w:eastAsia="微软雅黑" w:hAnsi="微软雅黑" w:hint="eastAsia"/>
          <w:szCs w:val="21"/>
        </w:rPr>
        <w:t>费吉亚：</w:t>
      </w:r>
      <w:r w:rsidR="00C705BF">
        <w:rPr>
          <w:rFonts w:ascii="微软雅黑" w:eastAsia="微软雅黑" w:hAnsi="微软雅黑" w:hint="eastAsia"/>
          <w:szCs w:val="21"/>
        </w:rPr>
        <w:t>呱呱</w:t>
      </w:r>
      <w:r w:rsidR="00494D6C">
        <w:rPr>
          <w:rFonts w:ascii="微软雅黑" w:eastAsia="微软雅黑" w:hAnsi="微软雅黑" w:hint="eastAsia"/>
          <w:szCs w:val="21"/>
        </w:rPr>
        <w:t>，</w:t>
      </w:r>
      <w:r>
        <w:rPr>
          <w:rFonts w:ascii="微软雅黑" w:eastAsia="微软雅黑" w:hAnsi="微软雅黑" w:hint="eastAsia"/>
          <w:szCs w:val="21"/>
        </w:rPr>
        <w:t>有你的帮助，</w:t>
      </w:r>
      <w:r w:rsidR="00B155FB">
        <w:rPr>
          <w:rFonts w:ascii="微软雅黑" w:eastAsia="微软雅黑" w:hAnsi="微软雅黑" w:hint="eastAsia"/>
          <w:szCs w:val="21"/>
        </w:rPr>
        <w:t>我们一定能阻止枯萎之心</w:t>
      </w:r>
      <w:r w:rsidR="00A10FB3">
        <w:rPr>
          <w:rFonts w:ascii="微软雅黑" w:eastAsia="微软雅黑" w:hAnsi="微软雅黑" w:hint="eastAsia"/>
          <w:szCs w:val="21"/>
        </w:rPr>
        <w:t>，拯救伊敏瑟伦</w:t>
      </w:r>
      <w:r w:rsidR="00C705BF">
        <w:rPr>
          <w:rFonts w:ascii="微软雅黑" w:eastAsia="微软雅黑" w:hAnsi="微软雅黑" w:hint="eastAsia"/>
          <w:szCs w:val="21"/>
        </w:rPr>
        <w:t>！</w:t>
      </w:r>
    </w:p>
    <w:p w14:paraId="425771A7" w14:textId="06FC9645" w:rsidR="00CF7ECB" w:rsidRDefault="00CF7ECB" w:rsidP="00CF7ECB">
      <w:pPr>
        <w:ind w:firstLineChars="200" w:firstLine="420"/>
        <w:rPr>
          <w:rFonts w:ascii="微软雅黑" w:eastAsia="微软雅黑" w:hAnsi="微软雅黑"/>
          <w:szCs w:val="21"/>
        </w:rPr>
      </w:pPr>
      <w:r>
        <w:rPr>
          <w:rFonts w:ascii="微软雅黑" w:eastAsia="微软雅黑" w:hAnsi="微软雅黑" w:hint="eastAsia"/>
          <w:szCs w:val="21"/>
        </w:rPr>
        <w:t>费吉亚：</w:t>
      </w:r>
      <w:r w:rsidR="00C705BF">
        <w:rPr>
          <w:rFonts w:ascii="微软雅黑" w:eastAsia="微软雅黑" w:hAnsi="微软雅黑" w:hint="eastAsia"/>
          <w:szCs w:val="21"/>
        </w:rPr>
        <w:t>可是，</w:t>
      </w:r>
      <w:r>
        <w:rPr>
          <w:rFonts w:ascii="微软雅黑" w:eastAsia="微软雅黑" w:hAnsi="微软雅黑" w:hint="eastAsia"/>
          <w:szCs w:val="21"/>
        </w:rPr>
        <w:t>这里的异变</w:t>
      </w:r>
      <w:r w:rsidR="00C705BF">
        <w:rPr>
          <w:rFonts w:ascii="微软雅黑" w:eastAsia="微软雅黑" w:hAnsi="微软雅黑" w:hint="eastAsia"/>
          <w:szCs w:val="21"/>
        </w:rPr>
        <w:t>很</w:t>
      </w:r>
      <w:r>
        <w:rPr>
          <w:rFonts w:ascii="微软雅黑" w:eastAsia="微软雅黑" w:hAnsi="微软雅黑" w:hint="eastAsia"/>
          <w:szCs w:val="21"/>
        </w:rPr>
        <w:t>严重，魔物里恐怕有不少人，曾经是伊敏瑟伦的子民……</w:t>
      </w:r>
    </w:p>
    <w:p w14:paraId="2FAFEB2F" w14:textId="533A8193" w:rsidR="00CF7ECB" w:rsidRDefault="00CF7ECB" w:rsidP="00CF7ECB">
      <w:pPr>
        <w:ind w:firstLineChars="200" w:firstLine="420"/>
        <w:rPr>
          <w:rFonts w:ascii="微软雅黑" w:eastAsia="微软雅黑" w:hAnsi="微软雅黑"/>
          <w:b/>
          <w:color w:val="FF0000"/>
          <w:szCs w:val="21"/>
        </w:rPr>
      </w:pPr>
      <w:r>
        <w:rPr>
          <w:rFonts w:ascii="微软雅黑" w:eastAsia="微软雅黑" w:hAnsi="微软雅黑" w:hint="eastAsia"/>
          <w:b/>
          <w:color w:val="FF0000"/>
          <w:szCs w:val="21"/>
        </w:rPr>
        <w:t>选项：</w:t>
      </w:r>
      <w:r w:rsidR="00A10FB3">
        <w:rPr>
          <w:rFonts w:ascii="微软雅黑" w:eastAsia="微软雅黑" w:hAnsi="微软雅黑" w:hint="eastAsia"/>
          <w:b/>
          <w:color w:val="FF0000"/>
          <w:szCs w:val="21"/>
        </w:rPr>
        <w:t>别想太多，</w:t>
      </w:r>
      <w:commentRangeStart w:id="102"/>
      <w:commentRangeStart w:id="103"/>
      <w:commentRangeEnd w:id="102"/>
      <w:commentRangeEnd w:id="103"/>
      <w:r w:rsidR="00571B30">
        <w:rPr>
          <w:rFonts w:ascii="微软雅黑" w:eastAsia="微软雅黑" w:hAnsi="微软雅黑" w:hint="eastAsia"/>
          <w:b/>
          <w:color w:val="FF0000"/>
          <w:szCs w:val="21"/>
        </w:rPr>
        <w:t>继续前进吧</w:t>
      </w:r>
    </w:p>
    <w:p w14:paraId="64D2B660" w14:textId="56F7D428" w:rsidR="00A10FB3" w:rsidRPr="00A10FB3" w:rsidRDefault="00A10FB3" w:rsidP="00CF7ECB">
      <w:pPr>
        <w:ind w:firstLineChars="200" w:firstLine="420"/>
        <w:rPr>
          <w:rFonts w:ascii="微软雅黑" w:eastAsia="微软雅黑" w:hAnsi="微软雅黑"/>
          <w:szCs w:val="21"/>
        </w:rPr>
      </w:pPr>
      <w:r w:rsidRPr="00A10FB3">
        <w:rPr>
          <w:rFonts w:ascii="微软雅黑" w:eastAsia="微软雅黑" w:hAnsi="微软雅黑" w:hint="eastAsia"/>
          <w:szCs w:val="21"/>
        </w:rPr>
        <w:t>费吉亚：</w:t>
      </w:r>
      <w:r w:rsidR="00C705BF">
        <w:rPr>
          <w:rFonts w:ascii="微软雅黑" w:eastAsia="微软雅黑" w:hAnsi="微软雅黑" w:hint="eastAsia"/>
          <w:szCs w:val="21"/>
        </w:rPr>
        <w:t>呱……</w:t>
      </w:r>
      <w:r w:rsidRPr="00A10FB3">
        <w:rPr>
          <w:rFonts w:ascii="微软雅黑" w:eastAsia="微软雅黑" w:hAnsi="微软雅黑" w:hint="eastAsia"/>
          <w:szCs w:val="21"/>
        </w:rPr>
        <w:t>前面就是祭祀场</w:t>
      </w:r>
      <w:commentRangeStart w:id="104"/>
      <w:commentRangeStart w:id="105"/>
      <w:commentRangeEnd w:id="104"/>
      <w:commentRangeEnd w:id="105"/>
      <w:r w:rsidRPr="00A10FB3">
        <w:rPr>
          <w:rFonts w:ascii="微软雅黑" w:eastAsia="微软雅黑" w:hAnsi="微软雅黑" w:hint="eastAsia"/>
          <w:szCs w:val="21"/>
        </w:rPr>
        <w:t>，</w:t>
      </w:r>
      <w:r w:rsidR="004C0AC8">
        <w:rPr>
          <w:rFonts w:ascii="微软雅黑" w:eastAsia="微软雅黑" w:hAnsi="微软雅黑" w:hint="eastAsia"/>
          <w:szCs w:val="21"/>
        </w:rPr>
        <w:t>不知道</w:t>
      </w:r>
      <w:r w:rsidRPr="00A10FB3">
        <w:rPr>
          <w:rFonts w:ascii="微软雅黑" w:eastAsia="微软雅黑" w:hAnsi="微软雅黑" w:hint="eastAsia"/>
          <w:szCs w:val="21"/>
        </w:rPr>
        <w:t>弗莱尔</w:t>
      </w:r>
      <w:r w:rsidR="004C0AC8">
        <w:rPr>
          <w:rFonts w:ascii="微软雅黑" w:eastAsia="微软雅黑" w:hAnsi="微软雅黑" w:hint="eastAsia"/>
          <w:szCs w:val="21"/>
        </w:rPr>
        <w:t>准备</w:t>
      </w:r>
      <w:r w:rsidRPr="00A10FB3">
        <w:rPr>
          <w:rFonts w:ascii="微软雅黑" w:eastAsia="微软雅黑" w:hAnsi="微软雅黑" w:hint="eastAsia"/>
          <w:szCs w:val="21"/>
        </w:rPr>
        <w:t>的净化仪式进行</w:t>
      </w:r>
      <w:r w:rsidR="00582268">
        <w:rPr>
          <w:rFonts w:ascii="微软雅黑" w:eastAsia="微软雅黑" w:hAnsi="微软雅黑" w:hint="eastAsia"/>
          <w:szCs w:val="21"/>
        </w:rPr>
        <w:t>得怎样了</w:t>
      </w:r>
      <w:r w:rsidRPr="00A10FB3">
        <w:rPr>
          <w:rFonts w:ascii="微软雅黑" w:eastAsia="微软雅黑" w:hAnsi="微软雅黑" w:hint="eastAsia"/>
          <w:szCs w:val="21"/>
        </w:rPr>
        <w:t>。</w:t>
      </w:r>
    </w:p>
    <w:p w14:paraId="2B4A6F65" w14:textId="51F41F37" w:rsidR="00CF7ECB" w:rsidRDefault="00CF7ECB" w:rsidP="00CF7ECB">
      <w:pPr>
        <w:ind w:firstLineChars="200" w:firstLine="420"/>
        <w:rPr>
          <w:rFonts w:ascii="微软雅黑" w:eastAsia="微软雅黑" w:hAnsi="微软雅黑"/>
          <w:color w:val="000000" w:themeColor="text1"/>
          <w:szCs w:val="21"/>
        </w:rPr>
      </w:pPr>
      <w:r>
        <w:rPr>
          <w:rFonts w:ascii="微软雅黑" w:eastAsia="微软雅黑" w:hAnsi="微软雅黑" w:hint="eastAsia"/>
          <w:color w:val="000000" w:themeColor="text1"/>
          <w:szCs w:val="21"/>
        </w:rPr>
        <w:t>弗莱尔：可恶，为什么不听我的指挥</w:t>
      </w:r>
      <w:r w:rsidR="00582268">
        <w:rPr>
          <w:rFonts w:ascii="微软雅黑" w:eastAsia="微软雅黑" w:hAnsi="微软雅黑" w:hint="eastAsia"/>
          <w:color w:val="000000" w:themeColor="text1"/>
          <w:szCs w:val="21"/>
        </w:rPr>
        <w:t>！</w:t>
      </w:r>
    </w:p>
    <w:p w14:paraId="61A03441" w14:textId="1D5E4FA8" w:rsidR="00CF7ECB" w:rsidRDefault="00CF7ECB" w:rsidP="00CF7ECB">
      <w:pPr>
        <w:ind w:firstLineChars="200" w:firstLine="420"/>
        <w:rPr>
          <w:rFonts w:ascii="微软雅黑" w:eastAsia="微软雅黑" w:hAnsi="微软雅黑"/>
          <w:color w:val="000000" w:themeColor="text1"/>
          <w:szCs w:val="21"/>
        </w:rPr>
      </w:pPr>
      <w:r>
        <w:rPr>
          <w:rFonts w:ascii="微软雅黑" w:eastAsia="微软雅黑" w:hAnsi="微软雅黑" w:hint="eastAsia"/>
          <w:color w:val="000000" w:themeColor="text1"/>
          <w:szCs w:val="21"/>
        </w:rPr>
        <w:t>石巨人：吼！</w:t>
      </w:r>
    </w:p>
    <w:p w14:paraId="4622AF3B" w14:textId="32E8BDAF" w:rsidR="00582268" w:rsidRDefault="00582268" w:rsidP="00CF7ECB">
      <w:pPr>
        <w:ind w:firstLineChars="200" w:firstLine="420"/>
        <w:rPr>
          <w:rFonts w:ascii="微软雅黑" w:eastAsia="微软雅黑" w:hAnsi="微软雅黑"/>
          <w:color w:val="000000" w:themeColor="text1"/>
          <w:szCs w:val="21"/>
        </w:rPr>
      </w:pPr>
      <w:r>
        <w:rPr>
          <w:rFonts w:ascii="微软雅黑" w:eastAsia="微软雅黑" w:hAnsi="微软雅黑" w:hint="eastAsia"/>
          <w:color w:val="000000" w:themeColor="text1"/>
          <w:szCs w:val="21"/>
        </w:rPr>
        <w:t>费吉亚：石巨人失控了……我们快去帮弗莱尔！</w:t>
      </w:r>
    </w:p>
    <w:p w14:paraId="09C3D675" w14:textId="77777777" w:rsidR="00CF7ECB" w:rsidRDefault="00CF7ECB" w:rsidP="00CF7ECB">
      <w:pPr>
        <w:ind w:firstLineChars="200" w:firstLine="420"/>
        <w:rPr>
          <w:rFonts w:ascii="微软雅黑" w:eastAsia="微软雅黑" w:hAnsi="微软雅黑"/>
          <w:color w:val="000000" w:themeColor="text1"/>
          <w:szCs w:val="21"/>
        </w:rPr>
      </w:pPr>
    </w:p>
    <w:p w14:paraId="051F9C52" w14:textId="77777777" w:rsidR="007436D7" w:rsidRDefault="007436D7" w:rsidP="007436D7">
      <w:pPr>
        <w:ind w:firstLineChars="200" w:firstLine="420"/>
        <w:rPr>
          <w:rFonts w:ascii="微软雅黑" w:eastAsia="微软雅黑" w:hAnsi="微软雅黑"/>
          <w:b/>
          <w:szCs w:val="21"/>
        </w:rPr>
      </w:pPr>
      <w:r>
        <w:rPr>
          <w:rFonts w:ascii="微软雅黑" w:eastAsia="微软雅黑" w:hAnsi="微软雅黑" w:hint="eastAsia"/>
          <w:b/>
          <w:szCs w:val="21"/>
        </w:rPr>
        <w:t>关卡战斗胜利后显示剧情。</w:t>
      </w:r>
    </w:p>
    <w:p w14:paraId="5C82BA6A" w14:textId="77777777" w:rsidR="00CF7ECB" w:rsidRDefault="00CF7ECB" w:rsidP="00CF7ECB">
      <w:pPr>
        <w:ind w:firstLineChars="200" w:firstLine="420"/>
        <w:rPr>
          <w:rFonts w:ascii="微软雅黑" w:eastAsia="微软雅黑" w:hAnsi="微软雅黑"/>
          <w:color w:val="000000" w:themeColor="text1"/>
          <w:szCs w:val="21"/>
        </w:rPr>
      </w:pPr>
      <w:r>
        <w:rPr>
          <w:rFonts w:ascii="微软雅黑" w:eastAsia="微软雅黑" w:hAnsi="微软雅黑" w:hint="eastAsia"/>
          <w:color w:val="000000" w:themeColor="text1"/>
          <w:szCs w:val="21"/>
        </w:rPr>
        <w:t>费吉亚：弗莱尔，这里究竟发生了什么？</w:t>
      </w:r>
    </w:p>
    <w:p w14:paraId="1E3653F8" w14:textId="77777777" w:rsidR="00CF7ECB" w:rsidRDefault="00CF7ECB" w:rsidP="00CF7ECB">
      <w:pPr>
        <w:ind w:firstLineChars="200" w:firstLine="420"/>
        <w:rPr>
          <w:rFonts w:ascii="微软雅黑" w:eastAsia="微软雅黑" w:hAnsi="微软雅黑"/>
          <w:color w:val="000000" w:themeColor="text1"/>
          <w:szCs w:val="21"/>
        </w:rPr>
      </w:pPr>
      <w:r>
        <w:rPr>
          <w:rFonts w:ascii="微软雅黑" w:eastAsia="微软雅黑" w:hAnsi="微软雅黑" w:hint="eastAsia"/>
          <w:color w:val="000000" w:themeColor="text1"/>
          <w:szCs w:val="21"/>
        </w:rPr>
        <w:t>弗莱尔：别靠近我这种怪物，离我远点！</w:t>
      </w:r>
    </w:p>
    <w:p w14:paraId="2540144E" w14:textId="6D1BD033" w:rsidR="00CF7ECB" w:rsidRDefault="00571B30" w:rsidP="00CF7ECB">
      <w:pPr>
        <w:ind w:firstLineChars="200" w:firstLine="420"/>
        <w:rPr>
          <w:rFonts w:ascii="微软雅黑" w:eastAsia="微软雅黑" w:hAnsi="微软雅黑"/>
          <w:b/>
          <w:color w:val="FF0000"/>
          <w:szCs w:val="21"/>
        </w:rPr>
      </w:pPr>
      <w:r>
        <w:rPr>
          <w:rFonts w:ascii="微软雅黑" w:eastAsia="微软雅黑" w:hAnsi="微软雅黑" w:hint="eastAsia"/>
          <w:b/>
          <w:color w:val="FF0000"/>
          <w:szCs w:val="21"/>
        </w:rPr>
        <w:t>选项：弗莱尔才不是怪物</w:t>
      </w:r>
    </w:p>
    <w:p w14:paraId="2657CB8E" w14:textId="3A2F5072" w:rsidR="00CF7ECB" w:rsidRDefault="00CF7ECB" w:rsidP="00CF7ECB">
      <w:pPr>
        <w:ind w:firstLineChars="200" w:firstLine="420"/>
        <w:rPr>
          <w:rFonts w:ascii="微软雅黑" w:eastAsia="微软雅黑" w:hAnsi="微软雅黑"/>
          <w:color w:val="000000" w:themeColor="text1"/>
          <w:szCs w:val="21"/>
        </w:rPr>
      </w:pPr>
      <w:r>
        <w:rPr>
          <w:rFonts w:ascii="微软雅黑" w:eastAsia="微软雅黑" w:hAnsi="微软雅黑" w:hint="eastAsia"/>
          <w:color w:val="000000" w:themeColor="text1"/>
          <w:szCs w:val="21"/>
        </w:rPr>
        <w:t>弗莱尔：别……别过来！</w:t>
      </w:r>
    </w:p>
    <w:p w14:paraId="1128CA8D" w14:textId="66ABE39C" w:rsidR="00CF7ECB" w:rsidRDefault="00CF7ECB" w:rsidP="00CF7ECB">
      <w:pPr>
        <w:ind w:firstLineChars="200" w:firstLine="420"/>
        <w:rPr>
          <w:rFonts w:ascii="微软雅黑" w:eastAsia="微软雅黑" w:hAnsi="微软雅黑"/>
          <w:color w:val="000000" w:themeColor="text1"/>
          <w:szCs w:val="21"/>
        </w:rPr>
      </w:pPr>
      <w:r>
        <w:rPr>
          <w:rFonts w:ascii="微软雅黑" w:eastAsia="微软雅黑" w:hAnsi="微软雅黑" w:hint="eastAsia"/>
          <w:color w:val="000000" w:themeColor="text1"/>
          <w:szCs w:val="21"/>
        </w:rPr>
        <w:t>费吉亚：</w:t>
      </w:r>
      <w:r w:rsidR="00582268">
        <w:rPr>
          <w:rFonts w:ascii="微软雅黑" w:eastAsia="微软雅黑" w:hAnsi="微软雅黑" w:hint="eastAsia"/>
          <w:color w:val="000000" w:themeColor="text1"/>
          <w:szCs w:val="21"/>
        </w:rPr>
        <w:t>呱呱，</w:t>
      </w:r>
      <w:r w:rsidR="00A10FB3">
        <w:rPr>
          <w:rFonts w:ascii="微软雅黑" w:eastAsia="微软雅黑" w:hAnsi="微软雅黑" w:hint="eastAsia"/>
          <w:color w:val="000000" w:themeColor="text1"/>
          <w:szCs w:val="21"/>
        </w:rPr>
        <w:t>和我相比，</w:t>
      </w:r>
      <w:r w:rsidR="00582268">
        <w:rPr>
          <w:rFonts w:ascii="微软雅黑" w:eastAsia="微软雅黑" w:hAnsi="微软雅黑" w:hint="eastAsia"/>
          <w:color w:val="000000" w:themeColor="text1"/>
          <w:szCs w:val="21"/>
        </w:rPr>
        <w:t>你身上的</w:t>
      </w:r>
      <w:r w:rsidR="00A10FB3">
        <w:rPr>
          <w:rFonts w:ascii="微软雅黑" w:eastAsia="微软雅黑" w:hAnsi="微软雅黑" w:hint="eastAsia"/>
          <w:color w:val="000000" w:themeColor="text1"/>
          <w:szCs w:val="21"/>
        </w:rPr>
        <w:t>这点变异算不了什么</w:t>
      </w:r>
      <w:r>
        <w:rPr>
          <w:rFonts w:ascii="微软雅黑" w:eastAsia="微软雅黑" w:hAnsi="微软雅黑" w:hint="eastAsia"/>
          <w:color w:val="000000" w:themeColor="text1"/>
          <w:szCs w:val="21"/>
        </w:rPr>
        <w:t>。</w:t>
      </w:r>
    </w:p>
    <w:p w14:paraId="64EF2D08" w14:textId="1E7C6843" w:rsidR="00CF7ECB" w:rsidRDefault="00CF7ECB" w:rsidP="00CF7ECB">
      <w:pPr>
        <w:ind w:firstLineChars="200" w:firstLine="420"/>
        <w:rPr>
          <w:rFonts w:ascii="微软雅黑" w:eastAsia="微软雅黑" w:hAnsi="微软雅黑"/>
          <w:color w:val="000000" w:themeColor="text1"/>
          <w:szCs w:val="21"/>
        </w:rPr>
      </w:pPr>
      <w:r>
        <w:rPr>
          <w:rFonts w:ascii="微软雅黑" w:eastAsia="微软雅黑" w:hAnsi="微软雅黑" w:hint="eastAsia"/>
          <w:color w:val="000000" w:themeColor="text1"/>
          <w:szCs w:val="21"/>
        </w:rPr>
        <w:t>弗莱尔：你懂什么，</w:t>
      </w:r>
      <w:r w:rsidR="00582268">
        <w:rPr>
          <w:rFonts w:ascii="微软雅黑" w:eastAsia="微软雅黑" w:hAnsi="微软雅黑" w:hint="eastAsia"/>
          <w:color w:val="000000" w:themeColor="text1"/>
          <w:szCs w:val="21"/>
        </w:rPr>
        <w:t>我</w:t>
      </w:r>
      <w:r>
        <w:rPr>
          <w:rFonts w:ascii="微软雅黑" w:eastAsia="微软雅黑" w:hAnsi="微软雅黑" w:hint="eastAsia"/>
          <w:color w:val="000000" w:themeColor="text1"/>
          <w:szCs w:val="21"/>
        </w:rPr>
        <w:t>作为伊敏瑟伦</w:t>
      </w:r>
      <w:r w:rsidR="00494D6C">
        <w:rPr>
          <w:rFonts w:ascii="微软雅黑" w:eastAsia="微软雅黑" w:hAnsi="微软雅黑" w:hint="eastAsia"/>
          <w:color w:val="000000" w:themeColor="text1"/>
          <w:szCs w:val="21"/>
        </w:rPr>
        <w:t>的</w:t>
      </w:r>
      <w:commentRangeStart w:id="106"/>
      <w:commentRangeStart w:id="107"/>
      <w:commentRangeEnd w:id="106"/>
      <w:commentRangeEnd w:id="107"/>
      <w:r>
        <w:rPr>
          <w:rFonts w:ascii="微软雅黑" w:eastAsia="微软雅黑" w:hAnsi="微软雅黑" w:hint="eastAsia"/>
          <w:color w:val="000000" w:themeColor="text1"/>
          <w:szCs w:val="21"/>
        </w:rPr>
        <w:t>司祭，怎么可能以这种怪物样貌示人！</w:t>
      </w:r>
    </w:p>
    <w:p w14:paraId="469F7362" w14:textId="6E74B6F2" w:rsidR="00CF7ECB" w:rsidRDefault="00CF7ECB" w:rsidP="00CF7ECB">
      <w:pPr>
        <w:ind w:firstLineChars="200" w:firstLine="420"/>
        <w:rPr>
          <w:rFonts w:ascii="微软雅黑" w:eastAsia="微软雅黑" w:hAnsi="微软雅黑"/>
          <w:color w:val="000000" w:themeColor="text1"/>
          <w:szCs w:val="21"/>
        </w:rPr>
      </w:pPr>
      <w:r>
        <w:rPr>
          <w:rFonts w:ascii="微软雅黑" w:eastAsia="微软雅黑" w:hAnsi="微软雅黑" w:hint="eastAsia"/>
          <w:color w:val="000000" w:themeColor="text1"/>
          <w:szCs w:val="21"/>
        </w:rPr>
        <w:t>费吉亚：弗莱尔，</w:t>
      </w:r>
      <w:r w:rsidR="00494D6C">
        <w:rPr>
          <w:rFonts w:ascii="微软雅黑" w:eastAsia="微软雅黑" w:hAnsi="微软雅黑" w:hint="eastAsia"/>
          <w:color w:val="000000" w:themeColor="text1"/>
          <w:szCs w:val="21"/>
        </w:rPr>
        <w:t>请</w:t>
      </w:r>
      <w:r>
        <w:rPr>
          <w:rFonts w:ascii="微软雅黑" w:eastAsia="微软雅黑" w:hAnsi="微软雅黑" w:hint="eastAsia"/>
          <w:color w:val="000000" w:themeColor="text1"/>
          <w:szCs w:val="21"/>
        </w:rPr>
        <w:t>相信守护者大人，她一定可以帮你恢复</w:t>
      </w:r>
      <w:r w:rsidR="00697788">
        <w:rPr>
          <w:rFonts w:ascii="微软雅黑" w:eastAsia="微软雅黑" w:hAnsi="微软雅黑" w:hint="eastAsia"/>
          <w:color w:val="000000" w:themeColor="text1"/>
          <w:szCs w:val="21"/>
        </w:rPr>
        <w:t>原样</w:t>
      </w:r>
      <w:commentRangeStart w:id="108"/>
      <w:commentRangeStart w:id="109"/>
      <w:commentRangeEnd w:id="108"/>
      <w:commentRangeEnd w:id="109"/>
      <w:r>
        <w:rPr>
          <w:rFonts w:ascii="微软雅黑" w:eastAsia="微软雅黑" w:hAnsi="微软雅黑" w:hint="eastAsia"/>
          <w:color w:val="000000" w:themeColor="text1"/>
          <w:szCs w:val="21"/>
        </w:rPr>
        <w:t>的。</w:t>
      </w:r>
    </w:p>
    <w:p w14:paraId="6E1A4A85" w14:textId="07340D52" w:rsidR="00CF7ECB" w:rsidRDefault="00CF7ECB" w:rsidP="00CF7ECB">
      <w:pPr>
        <w:ind w:firstLineChars="200" w:firstLine="420"/>
        <w:rPr>
          <w:rFonts w:ascii="微软雅黑" w:eastAsia="微软雅黑" w:hAnsi="微软雅黑"/>
          <w:color w:val="000000" w:themeColor="text1"/>
          <w:szCs w:val="21"/>
        </w:rPr>
      </w:pPr>
      <w:r>
        <w:rPr>
          <w:rFonts w:ascii="微软雅黑" w:eastAsia="微软雅黑" w:hAnsi="微软雅黑" w:hint="eastAsia"/>
          <w:color w:val="000000" w:themeColor="text1"/>
          <w:szCs w:val="21"/>
        </w:rPr>
        <w:t>费吉亚：这里异变</w:t>
      </w:r>
      <w:r w:rsidR="00A10FB3">
        <w:rPr>
          <w:rFonts w:ascii="微软雅黑" w:eastAsia="微软雅黑" w:hAnsi="微软雅黑" w:hint="eastAsia"/>
          <w:color w:val="000000" w:themeColor="text1"/>
          <w:szCs w:val="21"/>
        </w:rPr>
        <w:t>的</w:t>
      </w:r>
      <w:r w:rsidR="00DC000C">
        <w:rPr>
          <w:rFonts w:ascii="微软雅黑" w:eastAsia="微软雅黑" w:hAnsi="微软雅黑" w:hint="eastAsia"/>
          <w:color w:val="000000" w:themeColor="text1"/>
          <w:szCs w:val="21"/>
        </w:rPr>
        <w:t>情况极为严重，看样子</w:t>
      </w:r>
      <w:r>
        <w:rPr>
          <w:rFonts w:ascii="微软雅黑" w:eastAsia="微软雅黑" w:hAnsi="微软雅黑" w:hint="eastAsia"/>
          <w:color w:val="000000" w:themeColor="text1"/>
          <w:szCs w:val="21"/>
        </w:rPr>
        <w:t>净化仪式</w:t>
      </w:r>
      <w:r w:rsidR="00A10FB3">
        <w:rPr>
          <w:rFonts w:ascii="微软雅黑" w:eastAsia="微软雅黑" w:hAnsi="微软雅黑" w:hint="eastAsia"/>
          <w:color w:val="000000" w:themeColor="text1"/>
          <w:szCs w:val="21"/>
        </w:rPr>
        <w:t>进行得</w:t>
      </w:r>
      <w:r>
        <w:rPr>
          <w:rFonts w:ascii="微软雅黑" w:eastAsia="微软雅黑" w:hAnsi="微软雅黑" w:hint="eastAsia"/>
          <w:color w:val="000000" w:themeColor="text1"/>
          <w:szCs w:val="21"/>
        </w:rPr>
        <w:t>不是很顺利。</w:t>
      </w:r>
    </w:p>
    <w:p w14:paraId="01A9BAF2" w14:textId="30C5D005" w:rsidR="00CF7ECB" w:rsidRDefault="00CF7ECB" w:rsidP="00CF7ECB">
      <w:pPr>
        <w:ind w:firstLineChars="200" w:firstLine="420"/>
        <w:rPr>
          <w:rFonts w:ascii="微软雅黑" w:eastAsia="微软雅黑" w:hAnsi="微软雅黑"/>
          <w:color w:val="000000" w:themeColor="text1"/>
          <w:szCs w:val="21"/>
        </w:rPr>
      </w:pPr>
      <w:r>
        <w:rPr>
          <w:rFonts w:ascii="微软雅黑" w:eastAsia="微软雅黑" w:hAnsi="微软雅黑" w:hint="eastAsia"/>
          <w:color w:val="000000" w:themeColor="text1"/>
          <w:szCs w:val="21"/>
        </w:rPr>
        <w:t>弗莱尔：没错，</w:t>
      </w:r>
      <w:r w:rsidR="00582268">
        <w:rPr>
          <w:rFonts w:ascii="微软雅黑" w:eastAsia="微软雅黑" w:hAnsi="微软雅黑" w:hint="eastAsia"/>
          <w:color w:val="000000" w:themeColor="text1"/>
          <w:szCs w:val="21"/>
        </w:rPr>
        <w:t>就在</w:t>
      </w:r>
      <w:r>
        <w:rPr>
          <w:rFonts w:ascii="微软雅黑" w:eastAsia="微软雅黑" w:hAnsi="微软雅黑" w:hint="eastAsia"/>
          <w:color w:val="000000" w:themeColor="text1"/>
          <w:szCs w:val="21"/>
        </w:rPr>
        <w:t>净化仪式进行到关键步骤时，一个诡异的生物</w:t>
      </w:r>
      <w:r w:rsidR="00494D6C">
        <w:rPr>
          <w:rFonts w:ascii="微软雅黑" w:eastAsia="微软雅黑" w:hAnsi="微软雅黑" w:hint="eastAsia"/>
          <w:color w:val="000000" w:themeColor="text1"/>
          <w:szCs w:val="21"/>
        </w:rPr>
        <w:t>突然</w:t>
      </w:r>
      <w:r>
        <w:rPr>
          <w:rFonts w:ascii="微软雅黑" w:eastAsia="微软雅黑" w:hAnsi="微软雅黑" w:hint="eastAsia"/>
          <w:color w:val="000000" w:themeColor="text1"/>
          <w:szCs w:val="21"/>
        </w:rPr>
        <w:t>袭击了我——</w:t>
      </w:r>
    </w:p>
    <w:p w14:paraId="6775754F" w14:textId="7AB509E1" w:rsidR="00CF7ECB" w:rsidRDefault="00CF7ECB" w:rsidP="00113A62">
      <w:pPr>
        <w:ind w:leftChars="200" w:left="1260" w:hangingChars="400" w:hanging="840"/>
        <w:rPr>
          <w:rFonts w:ascii="微软雅黑" w:eastAsia="微软雅黑" w:hAnsi="微软雅黑"/>
          <w:color w:val="000000" w:themeColor="text1"/>
          <w:szCs w:val="21"/>
        </w:rPr>
      </w:pPr>
      <w:r>
        <w:rPr>
          <w:rFonts w:ascii="微软雅黑" w:eastAsia="微软雅黑" w:hAnsi="微软雅黑" w:hint="eastAsia"/>
          <w:color w:val="000000" w:themeColor="text1"/>
          <w:szCs w:val="21"/>
        </w:rPr>
        <w:t>弗莱尔：就是因为它</w:t>
      </w:r>
      <w:r w:rsidR="00494D6C">
        <w:rPr>
          <w:rFonts w:ascii="微软雅黑" w:eastAsia="微软雅黑" w:hAnsi="微软雅黑" w:hint="eastAsia"/>
          <w:color w:val="000000" w:themeColor="text1"/>
          <w:szCs w:val="21"/>
        </w:rPr>
        <w:t>，</w:t>
      </w:r>
      <w:r>
        <w:rPr>
          <w:rFonts w:ascii="微软雅黑" w:eastAsia="微软雅黑" w:hAnsi="微软雅黑" w:hint="eastAsia"/>
          <w:color w:val="000000" w:themeColor="text1"/>
          <w:szCs w:val="21"/>
        </w:rPr>
        <w:t>我才变成</w:t>
      </w:r>
      <w:r w:rsidR="00494D6C">
        <w:rPr>
          <w:rFonts w:ascii="微软雅黑" w:eastAsia="微软雅黑" w:hAnsi="微软雅黑" w:hint="eastAsia"/>
          <w:color w:val="000000" w:themeColor="text1"/>
          <w:szCs w:val="21"/>
        </w:rPr>
        <w:t>现在这副模样——</w:t>
      </w:r>
      <w:r>
        <w:rPr>
          <w:rFonts w:ascii="微软雅黑" w:eastAsia="微软雅黑" w:hAnsi="微软雅黑" w:hint="eastAsia"/>
          <w:color w:val="000000" w:themeColor="text1"/>
          <w:szCs w:val="21"/>
        </w:rPr>
        <w:t>石巨人失控，净化仪式</w:t>
      </w:r>
      <w:r w:rsidR="00A65E5C">
        <w:rPr>
          <w:rFonts w:ascii="微软雅黑" w:eastAsia="微软雅黑" w:hAnsi="微软雅黑" w:hint="eastAsia"/>
          <w:color w:val="000000" w:themeColor="text1"/>
          <w:szCs w:val="21"/>
        </w:rPr>
        <w:t>中断……</w:t>
      </w:r>
      <w:r w:rsidR="00113A62">
        <w:rPr>
          <w:rFonts w:ascii="微软雅黑" w:eastAsia="微软雅黑" w:hAnsi="微软雅黑" w:hint="eastAsia"/>
          <w:color w:val="000000" w:themeColor="text1"/>
          <w:szCs w:val="21"/>
        </w:rPr>
        <w:t>所有的一切都毁于一旦！</w:t>
      </w:r>
    </w:p>
    <w:p w14:paraId="202235AA" w14:textId="0F700010" w:rsidR="00CF7ECB" w:rsidRDefault="00CF7ECB" w:rsidP="00CF7ECB">
      <w:pPr>
        <w:ind w:firstLineChars="200" w:firstLine="420"/>
        <w:rPr>
          <w:rFonts w:ascii="微软雅黑" w:eastAsia="微软雅黑" w:hAnsi="微软雅黑"/>
          <w:color w:val="000000" w:themeColor="text1"/>
          <w:szCs w:val="21"/>
        </w:rPr>
      </w:pPr>
      <w:r>
        <w:rPr>
          <w:rFonts w:ascii="微软雅黑" w:eastAsia="微软雅黑" w:hAnsi="微软雅黑" w:hint="eastAsia"/>
          <w:color w:val="000000" w:themeColor="text1"/>
          <w:szCs w:val="21"/>
        </w:rPr>
        <w:t>弗莱尔：我不会放过它，我</w:t>
      </w:r>
      <w:r w:rsidR="00A65E5C">
        <w:rPr>
          <w:rFonts w:ascii="微软雅黑" w:eastAsia="微软雅黑" w:hAnsi="微软雅黑" w:hint="eastAsia"/>
          <w:color w:val="000000" w:themeColor="text1"/>
          <w:szCs w:val="21"/>
        </w:rPr>
        <w:t>绝对</w:t>
      </w:r>
      <w:r>
        <w:rPr>
          <w:rFonts w:ascii="微软雅黑" w:eastAsia="微软雅黑" w:hAnsi="微软雅黑" w:hint="eastAsia"/>
          <w:color w:val="000000" w:themeColor="text1"/>
          <w:szCs w:val="21"/>
        </w:rPr>
        <w:t>不会放过它！</w:t>
      </w:r>
    </w:p>
    <w:p w14:paraId="5B717128" w14:textId="77777777" w:rsidR="00CF7ECB" w:rsidRDefault="00CF7ECB" w:rsidP="00CF7ECB">
      <w:pPr>
        <w:ind w:firstLineChars="200" w:firstLine="420"/>
        <w:rPr>
          <w:rFonts w:ascii="微软雅黑" w:eastAsia="微软雅黑" w:hAnsi="微软雅黑"/>
          <w:b/>
          <w:color w:val="FF0000"/>
          <w:szCs w:val="21"/>
        </w:rPr>
      </w:pPr>
      <w:r>
        <w:rPr>
          <w:rFonts w:ascii="微软雅黑" w:eastAsia="微软雅黑" w:hAnsi="微软雅黑" w:hint="eastAsia"/>
          <w:b/>
          <w:color w:val="FF0000"/>
          <w:szCs w:val="21"/>
        </w:rPr>
        <w:lastRenderedPageBreak/>
        <w:t>选项：弗莱尔，冷静！</w:t>
      </w:r>
    </w:p>
    <w:p w14:paraId="2A0EE06D" w14:textId="6851FD31" w:rsidR="00CF7ECB" w:rsidRDefault="00CF7ECB" w:rsidP="00DC000C">
      <w:pPr>
        <w:ind w:leftChars="200" w:left="1260" w:hangingChars="400" w:hanging="840"/>
        <w:rPr>
          <w:rFonts w:ascii="微软雅黑" w:eastAsia="微软雅黑" w:hAnsi="微软雅黑"/>
          <w:color w:val="000000" w:themeColor="text1"/>
          <w:szCs w:val="21"/>
        </w:rPr>
      </w:pPr>
      <w:r>
        <w:rPr>
          <w:rFonts w:ascii="微软雅黑" w:eastAsia="微软雅黑" w:hAnsi="微软雅黑" w:hint="eastAsia"/>
          <w:color w:val="000000" w:themeColor="text1"/>
          <w:szCs w:val="21"/>
        </w:rPr>
        <w:t>费吉亚：没错，你先冷静下来，你可是</w:t>
      </w:r>
      <w:r w:rsidR="00A65E5C">
        <w:rPr>
          <w:rFonts w:ascii="微软雅黑" w:eastAsia="微软雅黑" w:hAnsi="微软雅黑" w:hint="eastAsia"/>
          <w:color w:val="000000" w:themeColor="text1"/>
          <w:szCs w:val="21"/>
        </w:rPr>
        <w:t>伊敏瑟伦</w:t>
      </w:r>
      <w:r>
        <w:rPr>
          <w:rFonts w:ascii="微软雅黑" w:eastAsia="微软雅黑" w:hAnsi="微软雅黑" w:hint="eastAsia"/>
          <w:color w:val="000000" w:themeColor="text1"/>
          <w:szCs w:val="21"/>
        </w:rPr>
        <w:t>最强</w:t>
      </w:r>
      <w:r w:rsidR="00A10FB3">
        <w:rPr>
          <w:rFonts w:ascii="微软雅黑" w:eastAsia="微软雅黑" w:hAnsi="微软雅黑" w:hint="eastAsia"/>
          <w:color w:val="000000" w:themeColor="text1"/>
          <w:szCs w:val="21"/>
        </w:rPr>
        <w:t>大的</w:t>
      </w:r>
      <w:r>
        <w:rPr>
          <w:rFonts w:ascii="微软雅黑" w:eastAsia="微软雅黑" w:hAnsi="微软雅黑" w:hint="eastAsia"/>
          <w:color w:val="000000" w:themeColor="text1"/>
          <w:szCs w:val="21"/>
        </w:rPr>
        <w:t>司祭，</w:t>
      </w:r>
      <w:r w:rsidR="00113A62">
        <w:rPr>
          <w:rFonts w:ascii="微软雅黑" w:eastAsia="微软雅黑" w:hAnsi="微软雅黑" w:hint="eastAsia"/>
          <w:color w:val="000000" w:themeColor="text1"/>
          <w:szCs w:val="21"/>
        </w:rPr>
        <w:t>我们一定还有其他办法</w:t>
      </w:r>
      <w:r w:rsidR="00DC000C">
        <w:rPr>
          <w:rFonts w:ascii="微软雅黑" w:eastAsia="微软雅黑" w:hAnsi="微软雅黑" w:hint="eastAsia"/>
          <w:color w:val="000000" w:themeColor="text1"/>
          <w:szCs w:val="21"/>
        </w:rPr>
        <w:t>能阻止</w:t>
      </w:r>
      <w:r w:rsidR="00582268">
        <w:rPr>
          <w:rFonts w:ascii="微软雅黑" w:eastAsia="微软雅黑" w:hAnsi="微软雅黑" w:hint="eastAsia"/>
          <w:color w:val="000000" w:themeColor="text1"/>
          <w:szCs w:val="21"/>
        </w:rPr>
        <w:t>异变</w:t>
      </w:r>
      <w:r>
        <w:rPr>
          <w:rFonts w:ascii="微软雅黑" w:eastAsia="微软雅黑" w:hAnsi="微软雅黑" w:hint="eastAsia"/>
          <w:color w:val="000000" w:themeColor="text1"/>
          <w:szCs w:val="21"/>
        </w:rPr>
        <w:t>。</w:t>
      </w:r>
    </w:p>
    <w:p w14:paraId="17C487B9" w14:textId="5A6A268D" w:rsidR="00CF7ECB" w:rsidRDefault="00CF7ECB" w:rsidP="00494D6C">
      <w:pPr>
        <w:ind w:leftChars="200" w:left="1260" w:hangingChars="400" w:hanging="840"/>
        <w:rPr>
          <w:rFonts w:ascii="微软雅黑" w:eastAsia="微软雅黑" w:hAnsi="微软雅黑"/>
          <w:color w:val="000000" w:themeColor="text1"/>
          <w:szCs w:val="21"/>
        </w:rPr>
      </w:pPr>
      <w:r>
        <w:rPr>
          <w:rFonts w:ascii="微软雅黑" w:eastAsia="微软雅黑" w:hAnsi="微软雅黑" w:hint="eastAsia"/>
          <w:color w:val="000000" w:themeColor="text1"/>
          <w:szCs w:val="21"/>
        </w:rPr>
        <w:t>费吉亚：虽然不知道发生了什么，但我</w:t>
      </w:r>
      <w:r w:rsidR="00DC000C">
        <w:rPr>
          <w:rFonts w:ascii="微软雅黑" w:eastAsia="微软雅黑" w:hAnsi="微软雅黑" w:hint="eastAsia"/>
          <w:color w:val="000000" w:themeColor="text1"/>
          <w:szCs w:val="21"/>
        </w:rPr>
        <w:t>现在</w:t>
      </w:r>
      <w:r>
        <w:rPr>
          <w:rFonts w:ascii="微软雅黑" w:eastAsia="微软雅黑" w:hAnsi="微软雅黑" w:hint="eastAsia"/>
          <w:color w:val="000000" w:themeColor="text1"/>
          <w:szCs w:val="21"/>
        </w:rPr>
        <w:t>也</w:t>
      </w:r>
      <w:r w:rsidR="00DC000C">
        <w:rPr>
          <w:rFonts w:ascii="微软雅黑" w:eastAsia="微软雅黑" w:hAnsi="微软雅黑" w:hint="eastAsia"/>
          <w:color w:val="000000" w:themeColor="text1"/>
          <w:szCs w:val="21"/>
        </w:rPr>
        <w:t>能使用魔法</w:t>
      </w:r>
      <w:r w:rsidR="00494D6C">
        <w:rPr>
          <w:rFonts w:ascii="微软雅黑" w:eastAsia="微软雅黑" w:hAnsi="微软雅黑" w:hint="eastAsia"/>
          <w:color w:val="000000" w:themeColor="text1"/>
          <w:szCs w:val="21"/>
        </w:rPr>
        <w:t>，说不定能</w:t>
      </w:r>
      <w:r>
        <w:rPr>
          <w:rFonts w:ascii="微软雅黑" w:eastAsia="微软雅黑" w:hAnsi="微软雅黑" w:hint="eastAsia"/>
          <w:color w:val="000000" w:themeColor="text1"/>
          <w:szCs w:val="21"/>
        </w:rPr>
        <w:t>帮</w:t>
      </w:r>
      <w:r w:rsidR="00A65E5C">
        <w:rPr>
          <w:rFonts w:ascii="微软雅黑" w:eastAsia="微软雅黑" w:hAnsi="微软雅黑" w:hint="eastAsia"/>
          <w:color w:val="000000" w:themeColor="text1"/>
          <w:szCs w:val="21"/>
        </w:rPr>
        <w:t>你重启净化仪式</w:t>
      </w:r>
      <w:r>
        <w:rPr>
          <w:rFonts w:ascii="微软雅黑" w:eastAsia="微软雅黑" w:hAnsi="微软雅黑" w:hint="eastAsia"/>
          <w:color w:val="000000" w:themeColor="text1"/>
          <w:szCs w:val="21"/>
        </w:rPr>
        <w:t>。</w:t>
      </w:r>
    </w:p>
    <w:p w14:paraId="69977AAD" w14:textId="0AAD4271" w:rsidR="00CF7ECB" w:rsidRDefault="00571B30" w:rsidP="00CF7ECB">
      <w:pPr>
        <w:ind w:firstLineChars="200" w:firstLine="420"/>
        <w:rPr>
          <w:rFonts w:ascii="微软雅黑" w:eastAsia="微软雅黑" w:hAnsi="微软雅黑"/>
          <w:b/>
          <w:color w:val="FF0000"/>
          <w:szCs w:val="21"/>
        </w:rPr>
      </w:pPr>
      <w:r>
        <w:rPr>
          <w:rFonts w:ascii="微软雅黑" w:eastAsia="微软雅黑" w:hAnsi="微软雅黑" w:hint="eastAsia"/>
          <w:b/>
          <w:color w:val="FF0000"/>
          <w:szCs w:val="21"/>
        </w:rPr>
        <w:t>选项：没错，我也可以帮忙</w:t>
      </w:r>
    </w:p>
    <w:p w14:paraId="7D44D136" w14:textId="4CD013E8" w:rsidR="00A65E5C" w:rsidRDefault="00DC000C" w:rsidP="00A65E5C">
      <w:pPr>
        <w:ind w:leftChars="200" w:left="1470" w:hangingChars="500" w:hanging="1050"/>
        <w:rPr>
          <w:rFonts w:ascii="微软雅黑" w:eastAsia="微软雅黑" w:hAnsi="微软雅黑"/>
          <w:color w:val="000000" w:themeColor="text1"/>
          <w:szCs w:val="21"/>
        </w:rPr>
      </w:pPr>
      <w:r>
        <w:rPr>
          <w:rFonts w:ascii="微软雅黑" w:eastAsia="微软雅黑" w:hAnsi="微软雅黑" w:hint="eastAsia"/>
          <w:color w:val="000000" w:themeColor="text1"/>
          <w:szCs w:val="21"/>
        </w:rPr>
        <w:t>弗莱尔：你们的魔法纯洁</w:t>
      </w:r>
      <w:r w:rsidR="00ED09EF">
        <w:rPr>
          <w:rFonts w:ascii="微软雅黑" w:eastAsia="微软雅黑" w:hAnsi="微软雅黑" w:hint="eastAsia"/>
          <w:color w:val="000000" w:themeColor="text1"/>
          <w:szCs w:val="21"/>
        </w:rPr>
        <w:t>无瑕</w:t>
      </w:r>
      <w:r w:rsidR="00494D6C">
        <w:rPr>
          <w:rFonts w:ascii="微软雅黑" w:eastAsia="微软雅黑" w:hAnsi="微软雅黑" w:hint="eastAsia"/>
          <w:color w:val="000000" w:themeColor="text1"/>
          <w:szCs w:val="21"/>
        </w:rPr>
        <w:t>——费吉亚，</w:t>
      </w:r>
      <w:r w:rsidR="00113A62">
        <w:rPr>
          <w:rFonts w:ascii="微软雅黑" w:eastAsia="微软雅黑" w:hAnsi="微软雅黑" w:hint="eastAsia"/>
          <w:color w:val="000000" w:themeColor="text1"/>
          <w:szCs w:val="21"/>
        </w:rPr>
        <w:t>为何</w:t>
      </w:r>
      <w:r w:rsidR="00494D6C">
        <w:rPr>
          <w:rFonts w:ascii="微软雅黑" w:eastAsia="微软雅黑" w:hAnsi="微软雅黑" w:hint="eastAsia"/>
          <w:color w:val="000000" w:themeColor="text1"/>
          <w:szCs w:val="21"/>
        </w:rPr>
        <w:t>你体内的魔法</w:t>
      </w:r>
      <w:r>
        <w:rPr>
          <w:rFonts w:ascii="微软雅黑" w:eastAsia="微软雅黑" w:hAnsi="微软雅黑" w:hint="eastAsia"/>
          <w:color w:val="000000" w:themeColor="text1"/>
          <w:szCs w:val="21"/>
        </w:rPr>
        <w:t>力量</w:t>
      </w:r>
      <w:r w:rsidR="00494D6C">
        <w:rPr>
          <w:rFonts w:ascii="微软雅黑" w:eastAsia="微软雅黑" w:hAnsi="微软雅黑" w:hint="eastAsia"/>
          <w:color w:val="000000" w:themeColor="text1"/>
          <w:szCs w:val="21"/>
        </w:rPr>
        <w:t>如此强大</w:t>
      </w:r>
      <w:r w:rsidR="002414D5">
        <w:rPr>
          <w:rFonts w:ascii="微软雅黑" w:eastAsia="微软雅黑" w:hAnsi="微软雅黑" w:hint="eastAsia"/>
          <w:color w:val="000000" w:themeColor="text1"/>
          <w:szCs w:val="21"/>
        </w:rPr>
        <w:t>？</w:t>
      </w:r>
    </w:p>
    <w:p w14:paraId="3605EBE4" w14:textId="778A395B" w:rsidR="00A65E5C" w:rsidRDefault="00A65E5C" w:rsidP="00A65E5C">
      <w:pPr>
        <w:ind w:leftChars="200" w:left="1260" w:hangingChars="400" w:hanging="840"/>
        <w:rPr>
          <w:rFonts w:ascii="微软雅黑" w:eastAsia="微软雅黑" w:hAnsi="微软雅黑"/>
          <w:color w:val="000000" w:themeColor="text1"/>
          <w:szCs w:val="21"/>
        </w:rPr>
      </w:pPr>
      <w:r>
        <w:rPr>
          <w:rFonts w:ascii="微软雅黑" w:eastAsia="微软雅黑" w:hAnsi="微软雅黑" w:hint="eastAsia"/>
          <w:color w:val="000000" w:themeColor="text1"/>
          <w:szCs w:val="21"/>
        </w:rPr>
        <w:t>费吉亚：</w:t>
      </w:r>
      <w:r w:rsidR="00582268">
        <w:rPr>
          <w:rFonts w:ascii="微软雅黑" w:eastAsia="微软雅黑" w:hAnsi="微软雅黑" w:hint="eastAsia"/>
          <w:color w:val="000000" w:themeColor="text1"/>
          <w:szCs w:val="21"/>
        </w:rPr>
        <w:t>呱呱，</w:t>
      </w:r>
      <w:r>
        <w:rPr>
          <w:rFonts w:ascii="微软雅黑" w:eastAsia="微软雅黑" w:hAnsi="微软雅黑" w:hint="eastAsia"/>
          <w:color w:val="000000" w:themeColor="text1"/>
          <w:szCs w:val="21"/>
        </w:rPr>
        <w:t>这</w:t>
      </w:r>
      <w:r w:rsidR="00DC000C">
        <w:rPr>
          <w:rFonts w:ascii="微软雅黑" w:eastAsia="微软雅黑" w:hAnsi="微软雅黑" w:hint="eastAsia"/>
          <w:color w:val="000000" w:themeColor="text1"/>
          <w:szCs w:val="21"/>
        </w:rPr>
        <w:t>或许</w:t>
      </w:r>
      <w:r w:rsidR="004C0AC8">
        <w:rPr>
          <w:rFonts w:ascii="微软雅黑" w:eastAsia="微软雅黑" w:hAnsi="微软雅黑" w:hint="eastAsia"/>
          <w:color w:val="000000" w:themeColor="text1"/>
          <w:szCs w:val="21"/>
        </w:rPr>
        <w:t>是守护者大人赐予我的力量。</w:t>
      </w:r>
      <w:r w:rsidR="00B13A79">
        <w:rPr>
          <w:rFonts w:ascii="微软雅黑" w:eastAsia="微软雅黑" w:hAnsi="微软雅黑" w:hint="eastAsia"/>
          <w:color w:val="000000" w:themeColor="text1"/>
          <w:szCs w:val="21"/>
        </w:rPr>
        <w:t xml:space="preserve"> </w:t>
      </w:r>
    </w:p>
    <w:p w14:paraId="0AA7E05B" w14:textId="6FB1C5A2" w:rsidR="00A65E5C" w:rsidRDefault="006133C9" w:rsidP="00A65E5C">
      <w:pPr>
        <w:ind w:leftChars="200" w:left="1260" w:hangingChars="400" w:hanging="840"/>
        <w:rPr>
          <w:rFonts w:ascii="微软雅黑" w:eastAsia="微软雅黑" w:hAnsi="微软雅黑"/>
          <w:color w:val="000000" w:themeColor="text1"/>
          <w:szCs w:val="21"/>
        </w:rPr>
      </w:pPr>
      <w:r>
        <w:rPr>
          <w:rFonts w:ascii="微软雅黑" w:eastAsia="微软雅黑" w:hAnsi="微软雅黑" w:hint="eastAsia"/>
          <w:color w:val="000000" w:themeColor="text1"/>
          <w:szCs w:val="21"/>
        </w:rPr>
        <w:t>费吉亚：总之</w:t>
      </w:r>
      <w:r w:rsidR="00A65E5C">
        <w:rPr>
          <w:rFonts w:ascii="微软雅黑" w:eastAsia="微软雅黑" w:hAnsi="微软雅黑" w:hint="eastAsia"/>
          <w:color w:val="000000" w:themeColor="text1"/>
          <w:szCs w:val="21"/>
        </w:rPr>
        <w:t>，快点重启净化仪式吧，</w:t>
      </w:r>
      <w:r w:rsidR="002414D5">
        <w:rPr>
          <w:rFonts w:ascii="微软雅黑" w:eastAsia="微软雅黑" w:hAnsi="微软雅黑" w:hint="eastAsia"/>
          <w:color w:val="000000" w:themeColor="text1"/>
          <w:szCs w:val="21"/>
        </w:rPr>
        <w:t>时间不多</w:t>
      </w:r>
      <w:r w:rsidR="00A65E5C">
        <w:rPr>
          <w:rFonts w:ascii="微软雅黑" w:eastAsia="微软雅黑" w:hAnsi="微软雅黑" w:hint="eastAsia"/>
          <w:color w:val="000000" w:themeColor="text1"/>
          <w:szCs w:val="21"/>
        </w:rPr>
        <w:t>了！</w:t>
      </w:r>
    </w:p>
    <w:p w14:paraId="1A929657" w14:textId="016D6994" w:rsidR="004C0AC8" w:rsidRDefault="00CF7ECB" w:rsidP="00CF7ECB">
      <w:pPr>
        <w:ind w:leftChars="200" w:left="1470" w:hangingChars="500" w:hanging="1050"/>
        <w:rPr>
          <w:rFonts w:ascii="微软雅黑" w:eastAsia="微软雅黑" w:hAnsi="微软雅黑"/>
          <w:color w:val="000000" w:themeColor="text1"/>
          <w:szCs w:val="21"/>
        </w:rPr>
      </w:pPr>
      <w:r>
        <w:rPr>
          <w:rFonts w:ascii="微软雅黑" w:eastAsia="微软雅黑" w:hAnsi="微软雅黑" w:hint="eastAsia"/>
          <w:color w:val="000000" w:themeColor="text1"/>
          <w:szCs w:val="21"/>
        </w:rPr>
        <w:t>弗莱尔：</w:t>
      </w:r>
      <w:r w:rsidR="00582268">
        <w:rPr>
          <w:rFonts w:ascii="微软雅黑" w:eastAsia="微软雅黑" w:hAnsi="微软雅黑" w:hint="eastAsia"/>
          <w:color w:val="000000" w:themeColor="text1"/>
          <w:szCs w:val="21"/>
        </w:rPr>
        <w:t>好吧……没时间深究了。</w:t>
      </w:r>
    </w:p>
    <w:p w14:paraId="04A8F435" w14:textId="67C4313B" w:rsidR="00CF7ECB" w:rsidRDefault="004C0AC8" w:rsidP="00CF7ECB">
      <w:pPr>
        <w:ind w:leftChars="200" w:left="1470" w:hangingChars="500" w:hanging="1050"/>
        <w:rPr>
          <w:rFonts w:ascii="微软雅黑" w:eastAsia="微软雅黑" w:hAnsi="微软雅黑"/>
          <w:color w:val="000000" w:themeColor="text1"/>
          <w:szCs w:val="21"/>
        </w:rPr>
      </w:pPr>
      <w:r>
        <w:rPr>
          <w:rFonts w:ascii="微软雅黑" w:eastAsia="微软雅黑" w:hAnsi="微软雅黑" w:hint="eastAsia"/>
          <w:color w:val="000000" w:themeColor="text1"/>
          <w:szCs w:val="21"/>
        </w:rPr>
        <w:t>弗莱尔：</w:t>
      </w:r>
      <w:r w:rsidR="00CF7ECB">
        <w:rPr>
          <w:rFonts w:ascii="微软雅黑" w:eastAsia="微软雅黑" w:hAnsi="微软雅黑" w:hint="eastAsia"/>
          <w:color w:val="000000" w:themeColor="text1"/>
          <w:szCs w:val="21"/>
        </w:rPr>
        <w:t>照我说的做，</w:t>
      </w:r>
      <w:r>
        <w:rPr>
          <w:rFonts w:ascii="微软雅黑" w:eastAsia="微软雅黑" w:hAnsi="微软雅黑" w:hint="eastAsia"/>
          <w:color w:val="000000" w:themeColor="text1"/>
          <w:szCs w:val="21"/>
        </w:rPr>
        <w:t>你们</w:t>
      </w:r>
      <w:r w:rsidR="00CF7ECB">
        <w:rPr>
          <w:rFonts w:ascii="微软雅黑" w:eastAsia="微软雅黑" w:hAnsi="微软雅黑" w:hint="eastAsia"/>
          <w:color w:val="000000" w:themeColor="text1"/>
          <w:szCs w:val="21"/>
        </w:rPr>
        <w:t>就可以重启净化仪式。</w:t>
      </w:r>
    </w:p>
    <w:p w14:paraId="60AD3B2A" w14:textId="5D7807BD" w:rsidR="00CF7ECB" w:rsidRDefault="007436D7" w:rsidP="007436D7">
      <w:pPr>
        <w:ind w:leftChars="200" w:left="1050" w:hangingChars="300" w:hanging="630"/>
        <w:rPr>
          <w:rFonts w:ascii="微软雅黑" w:eastAsia="微软雅黑" w:hAnsi="微软雅黑"/>
          <w:color w:val="000000" w:themeColor="text1"/>
          <w:szCs w:val="21"/>
        </w:rPr>
      </w:pPr>
      <w:r w:rsidRPr="007436D7">
        <w:rPr>
          <w:rFonts w:ascii="微软雅黑" w:eastAsia="微软雅黑" w:hAnsi="微软雅黑" w:hint="eastAsia"/>
          <w:color w:val="000000" w:themeColor="text1"/>
          <w:szCs w:val="21"/>
        </w:rPr>
        <w:t>旁白：随着魔法的不断注入，巨大的魔法阵散发出耀眼的光芒。</w:t>
      </w:r>
      <w:r w:rsidR="00A844CA">
        <w:rPr>
          <w:rFonts w:ascii="微软雅黑" w:eastAsia="微软雅黑" w:hAnsi="微软雅黑" w:hint="eastAsia"/>
          <w:color w:val="000000" w:themeColor="text1"/>
          <w:szCs w:val="21"/>
        </w:rPr>
        <w:t>纯净</w:t>
      </w:r>
      <w:r w:rsidRPr="007436D7">
        <w:rPr>
          <w:rFonts w:ascii="微软雅黑" w:eastAsia="微软雅黑" w:hAnsi="微软雅黑" w:hint="eastAsia"/>
          <w:color w:val="000000" w:themeColor="text1"/>
          <w:szCs w:val="21"/>
        </w:rPr>
        <w:t>的生命魔力开始随着风飘散到整个伊敏瑟伦。</w:t>
      </w:r>
    </w:p>
    <w:p w14:paraId="60CDC79C" w14:textId="425B5FDC" w:rsidR="00582268" w:rsidRPr="007436D7" w:rsidRDefault="00582268" w:rsidP="007436D7">
      <w:pPr>
        <w:ind w:leftChars="200" w:left="1050" w:hangingChars="300" w:hanging="63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旁白：微风所过，磅礴的生命力恢复着万物的生机，诡异的魔法波动正在慢慢消失……</w:t>
      </w:r>
    </w:p>
    <w:p w14:paraId="70C3B703" w14:textId="77777777" w:rsidR="00CF7ECB" w:rsidRDefault="00CF7ECB" w:rsidP="00CF7ECB">
      <w:pPr>
        <w:ind w:leftChars="200" w:left="1470" w:hangingChars="500" w:hanging="1050"/>
        <w:rPr>
          <w:rFonts w:ascii="微软雅黑" w:eastAsia="微软雅黑" w:hAnsi="微软雅黑"/>
          <w:color w:val="000000" w:themeColor="text1"/>
          <w:szCs w:val="21"/>
        </w:rPr>
      </w:pPr>
      <w:r>
        <w:rPr>
          <w:rFonts w:ascii="微软雅黑" w:eastAsia="微软雅黑" w:hAnsi="微软雅黑" w:hint="eastAsia"/>
          <w:color w:val="000000" w:themeColor="text1"/>
          <w:szCs w:val="21"/>
        </w:rPr>
        <w:t>费吉亚：成功了，我们成功了！</w:t>
      </w:r>
    </w:p>
    <w:p w14:paraId="1F50D87E" w14:textId="23C6E340" w:rsidR="00CF7ECB" w:rsidRDefault="00571B30" w:rsidP="00CF7ECB">
      <w:pPr>
        <w:ind w:firstLineChars="200" w:firstLine="420"/>
        <w:rPr>
          <w:rFonts w:ascii="微软雅黑" w:eastAsia="微软雅黑" w:hAnsi="微软雅黑"/>
          <w:b/>
          <w:color w:val="FF0000"/>
          <w:szCs w:val="21"/>
        </w:rPr>
      </w:pPr>
      <w:r>
        <w:rPr>
          <w:rFonts w:ascii="微软雅黑" w:eastAsia="微软雅黑" w:hAnsi="微软雅黑" w:hint="eastAsia"/>
          <w:b/>
          <w:color w:val="FF0000"/>
          <w:szCs w:val="21"/>
        </w:rPr>
        <w:t>选项：没错，我们成功了</w:t>
      </w:r>
    </w:p>
    <w:p w14:paraId="7B8E0A8C" w14:textId="3F7E7788" w:rsidR="00CF7ECB" w:rsidRDefault="00CF7ECB" w:rsidP="00CF7ECB">
      <w:pPr>
        <w:ind w:firstLineChars="200" w:firstLine="420"/>
        <w:rPr>
          <w:rFonts w:ascii="微软雅黑" w:eastAsia="微软雅黑" w:hAnsi="微软雅黑"/>
          <w:color w:val="000000" w:themeColor="text1"/>
          <w:szCs w:val="21"/>
        </w:rPr>
      </w:pPr>
      <w:r>
        <w:rPr>
          <w:rFonts w:ascii="微软雅黑" w:eastAsia="微软雅黑" w:hAnsi="微软雅黑" w:hint="eastAsia"/>
          <w:color w:val="000000" w:themeColor="text1"/>
          <w:szCs w:val="21"/>
        </w:rPr>
        <w:t>弗莱尔：</w:t>
      </w:r>
      <w:r w:rsidR="00A65E5C">
        <w:rPr>
          <w:rFonts w:ascii="微软雅黑" w:eastAsia="微软雅黑" w:hAnsi="微软雅黑" w:hint="eastAsia"/>
          <w:color w:val="000000" w:themeColor="text1"/>
          <w:szCs w:val="21"/>
        </w:rPr>
        <w:t>但</w:t>
      </w:r>
      <w:commentRangeStart w:id="110"/>
      <w:commentRangeStart w:id="111"/>
      <w:commentRangeEnd w:id="110"/>
      <w:commentRangeEnd w:id="111"/>
      <w:r w:rsidR="00A65E5C">
        <w:rPr>
          <w:rFonts w:ascii="微软雅黑" w:eastAsia="微软雅黑" w:hAnsi="微软雅黑" w:hint="eastAsia"/>
          <w:color w:val="000000" w:themeColor="text1"/>
          <w:szCs w:val="21"/>
        </w:rPr>
        <w:t>我的身体没有变回去……</w:t>
      </w:r>
    </w:p>
    <w:p w14:paraId="1337A695" w14:textId="133D0201" w:rsidR="00CF7ECB" w:rsidRDefault="00CF7ECB" w:rsidP="00CF7ECB">
      <w:pPr>
        <w:ind w:firstLineChars="200" w:firstLine="420"/>
        <w:rPr>
          <w:rFonts w:ascii="微软雅黑" w:eastAsia="微软雅黑" w:hAnsi="微软雅黑"/>
          <w:color w:val="000000" w:themeColor="text1"/>
          <w:szCs w:val="21"/>
        </w:rPr>
      </w:pPr>
      <w:r>
        <w:rPr>
          <w:rFonts w:ascii="微软雅黑" w:eastAsia="微软雅黑" w:hAnsi="微软雅黑" w:hint="eastAsia"/>
          <w:color w:val="000000" w:themeColor="text1"/>
          <w:szCs w:val="21"/>
        </w:rPr>
        <w:t>费吉亚：弗莱尔，</w:t>
      </w:r>
      <w:r w:rsidR="002414D5">
        <w:rPr>
          <w:rFonts w:ascii="微软雅黑" w:eastAsia="微软雅黑" w:hAnsi="微软雅黑" w:hint="eastAsia"/>
          <w:color w:val="000000" w:themeColor="text1"/>
          <w:szCs w:val="21"/>
        </w:rPr>
        <w:t>你对子民的守护意志并不会因你的身体发生了</w:t>
      </w:r>
      <w:r w:rsidR="00486CBC">
        <w:rPr>
          <w:rFonts w:ascii="微软雅黑" w:eastAsia="微软雅黑" w:hAnsi="微软雅黑" w:hint="eastAsia"/>
          <w:color w:val="000000" w:themeColor="text1"/>
          <w:szCs w:val="21"/>
        </w:rPr>
        <w:t>变化而</w:t>
      </w:r>
      <w:r w:rsidR="00582268">
        <w:rPr>
          <w:rFonts w:ascii="微软雅黑" w:eastAsia="微软雅黑" w:hAnsi="微软雅黑" w:hint="eastAsia"/>
          <w:color w:val="000000" w:themeColor="text1"/>
          <w:szCs w:val="21"/>
        </w:rPr>
        <w:t>动摇</w:t>
      </w:r>
      <w:r>
        <w:rPr>
          <w:rFonts w:ascii="微软雅黑" w:eastAsia="微软雅黑" w:hAnsi="微软雅黑" w:hint="eastAsia"/>
          <w:color w:val="000000" w:themeColor="text1"/>
          <w:szCs w:val="21"/>
        </w:rPr>
        <w:t>。</w:t>
      </w:r>
    </w:p>
    <w:p w14:paraId="58FE5035" w14:textId="21B7B77E" w:rsidR="00CF7ECB" w:rsidRDefault="00A65E5C" w:rsidP="00CF7ECB">
      <w:pPr>
        <w:ind w:firstLineChars="200" w:firstLine="420"/>
        <w:rPr>
          <w:rFonts w:ascii="微软雅黑" w:eastAsia="微软雅黑" w:hAnsi="微软雅黑"/>
          <w:color w:val="000000" w:themeColor="text1"/>
          <w:szCs w:val="21"/>
        </w:rPr>
      </w:pPr>
      <w:r>
        <w:rPr>
          <w:rFonts w:ascii="微软雅黑" w:eastAsia="微软雅黑" w:hAnsi="微软雅黑" w:hint="eastAsia"/>
          <w:color w:val="000000" w:themeColor="text1"/>
          <w:szCs w:val="21"/>
        </w:rPr>
        <w:t>费吉亚：虽然我没有办法帮</w:t>
      </w:r>
      <w:r w:rsidR="00CF7ECB">
        <w:rPr>
          <w:rFonts w:ascii="微软雅黑" w:eastAsia="微软雅黑" w:hAnsi="微软雅黑" w:hint="eastAsia"/>
          <w:color w:val="000000" w:themeColor="text1"/>
          <w:szCs w:val="21"/>
        </w:rPr>
        <w:t>你恢复样貌，</w:t>
      </w:r>
      <w:r>
        <w:rPr>
          <w:rFonts w:ascii="微软雅黑" w:eastAsia="微软雅黑" w:hAnsi="微软雅黑" w:hint="eastAsia"/>
          <w:color w:val="000000" w:themeColor="text1"/>
          <w:szCs w:val="21"/>
        </w:rPr>
        <w:t>但</w:t>
      </w:r>
      <w:r w:rsidR="00582268">
        <w:rPr>
          <w:rFonts w:ascii="微软雅黑" w:eastAsia="微软雅黑" w:hAnsi="微软雅黑" w:hint="eastAsia"/>
          <w:color w:val="000000" w:themeColor="text1"/>
          <w:szCs w:val="21"/>
        </w:rPr>
        <w:t>我相信</w:t>
      </w:r>
      <w:r w:rsidR="00CF7ECB">
        <w:rPr>
          <w:rFonts w:ascii="微软雅黑" w:eastAsia="微软雅黑" w:hAnsi="微软雅黑" w:hint="eastAsia"/>
          <w:color w:val="000000" w:themeColor="text1"/>
          <w:szCs w:val="21"/>
        </w:rPr>
        <w:t>守护者大人一定可以</w:t>
      </w:r>
      <w:r>
        <w:rPr>
          <w:rFonts w:ascii="微软雅黑" w:eastAsia="微软雅黑" w:hAnsi="微软雅黑" w:hint="eastAsia"/>
          <w:color w:val="000000" w:themeColor="text1"/>
          <w:szCs w:val="21"/>
        </w:rPr>
        <w:t>做到。</w:t>
      </w:r>
    </w:p>
    <w:p w14:paraId="15604AFE" w14:textId="09E5C00F" w:rsidR="00486CBC" w:rsidRDefault="00486CBC" w:rsidP="00CF7ECB">
      <w:pPr>
        <w:ind w:firstLineChars="200" w:firstLine="420"/>
        <w:rPr>
          <w:rFonts w:ascii="微软雅黑" w:eastAsia="微软雅黑" w:hAnsi="微软雅黑"/>
          <w:color w:val="000000" w:themeColor="text1"/>
          <w:szCs w:val="21"/>
        </w:rPr>
      </w:pPr>
      <w:r>
        <w:rPr>
          <w:rFonts w:ascii="微软雅黑" w:eastAsia="微软雅黑" w:hAnsi="微软雅黑" w:hint="eastAsia"/>
          <w:color w:val="000000" w:themeColor="text1"/>
          <w:szCs w:val="21"/>
        </w:rPr>
        <w:t>弗莱尔：你说得对，</w:t>
      </w:r>
      <w:r w:rsidR="009221E9">
        <w:rPr>
          <w:rFonts w:ascii="微软雅黑" w:eastAsia="微软雅黑" w:hAnsi="微软雅黑" w:hint="eastAsia"/>
          <w:color w:val="000000" w:themeColor="text1"/>
          <w:szCs w:val="21"/>
        </w:rPr>
        <w:t>费吉亚</w:t>
      </w:r>
      <w:r>
        <w:rPr>
          <w:rFonts w:ascii="微软雅黑" w:eastAsia="微软雅黑" w:hAnsi="微软雅黑" w:hint="eastAsia"/>
          <w:color w:val="000000" w:themeColor="text1"/>
          <w:szCs w:val="21"/>
        </w:rPr>
        <w:t>，想要彻底净化伊敏瑟伦，还需要守护者大人亲自出手。</w:t>
      </w:r>
    </w:p>
    <w:p w14:paraId="3302FD83" w14:textId="7DCE8CB2" w:rsidR="00486CBC" w:rsidRDefault="00486CBC" w:rsidP="00CF7ECB">
      <w:pPr>
        <w:ind w:firstLineChars="200" w:firstLine="420"/>
        <w:rPr>
          <w:rFonts w:ascii="微软雅黑" w:eastAsia="微软雅黑" w:hAnsi="微软雅黑"/>
          <w:color w:val="000000" w:themeColor="text1"/>
          <w:szCs w:val="21"/>
        </w:rPr>
      </w:pPr>
      <w:r>
        <w:rPr>
          <w:rFonts w:ascii="微软雅黑" w:eastAsia="微软雅黑" w:hAnsi="微软雅黑" w:hint="eastAsia"/>
          <w:color w:val="000000" w:themeColor="text1"/>
          <w:szCs w:val="21"/>
        </w:rPr>
        <w:t>弗莱尔：你们先去守护者大人那里吧，我要去</w:t>
      </w:r>
      <w:r w:rsidR="00582268">
        <w:rPr>
          <w:rFonts w:ascii="微软雅黑" w:eastAsia="微软雅黑" w:hAnsi="微软雅黑" w:hint="eastAsia"/>
          <w:color w:val="000000" w:themeColor="text1"/>
          <w:szCs w:val="21"/>
        </w:rPr>
        <w:t>附近</w:t>
      </w:r>
      <w:r>
        <w:rPr>
          <w:rFonts w:ascii="微软雅黑" w:eastAsia="微软雅黑" w:hAnsi="微软雅黑" w:hint="eastAsia"/>
          <w:color w:val="000000" w:themeColor="text1"/>
          <w:szCs w:val="21"/>
        </w:rPr>
        <w:t>确认一下异变</w:t>
      </w:r>
      <w:r w:rsidR="00582268">
        <w:rPr>
          <w:rFonts w:ascii="微软雅黑" w:eastAsia="微软雅黑" w:hAnsi="微软雅黑" w:hint="eastAsia"/>
          <w:color w:val="000000" w:themeColor="text1"/>
          <w:szCs w:val="21"/>
        </w:rPr>
        <w:t>的情况</w:t>
      </w:r>
      <w:r>
        <w:rPr>
          <w:rFonts w:ascii="微软雅黑" w:eastAsia="微软雅黑" w:hAnsi="微软雅黑" w:hint="eastAsia"/>
          <w:color w:val="000000" w:themeColor="text1"/>
          <w:szCs w:val="21"/>
        </w:rPr>
        <w:t>。</w:t>
      </w:r>
    </w:p>
    <w:p w14:paraId="3B3F2287" w14:textId="77777777" w:rsidR="00486CBC" w:rsidRDefault="00486CBC" w:rsidP="00CF7ECB">
      <w:pPr>
        <w:ind w:firstLineChars="200" w:firstLine="420"/>
        <w:rPr>
          <w:rFonts w:ascii="微软雅黑" w:eastAsia="微软雅黑" w:hAnsi="微软雅黑"/>
          <w:color w:val="000000" w:themeColor="text1"/>
          <w:szCs w:val="21"/>
        </w:rPr>
      </w:pPr>
    </w:p>
    <w:p w14:paraId="2F57F64B" w14:textId="12222836" w:rsidR="00CF7ECB" w:rsidRDefault="00CF7ECB" w:rsidP="00CF7ECB">
      <w:pPr>
        <w:pStyle w:val="2"/>
        <w:spacing w:line="412" w:lineRule="auto"/>
        <w:rPr>
          <w:rFonts w:ascii="微软雅黑" w:eastAsia="微软雅黑" w:hAnsi="微软雅黑"/>
        </w:rPr>
      </w:pPr>
      <w:bookmarkStart w:id="112" w:name="_Toc103933567"/>
      <w:r>
        <w:rPr>
          <w:rFonts w:ascii="微软雅黑" w:eastAsia="微软雅黑" w:hAnsi="微软雅黑" w:hint="eastAsia"/>
        </w:rPr>
        <w:lastRenderedPageBreak/>
        <w:t>艾琳岛</w:t>
      </w:r>
      <w:bookmarkEnd w:id="112"/>
    </w:p>
    <w:p w14:paraId="2EA2E655" w14:textId="37059A2C" w:rsidR="00486CBC" w:rsidRDefault="00486CBC" w:rsidP="00CF7ECB">
      <w:pPr>
        <w:ind w:firstLineChars="200" w:firstLine="420"/>
        <w:rPr>
          <w:rFonts w:ascii="微软雅黑" w:eastAsia="微软雅黑" w:hAnsi="微软雅黑"/>
          <w:bCs/>
          <w:szCs w:val="21"/>
        </w:rPr>
      </w:pPr>
      <w:r>
        <w:rPr>
          <w:rFonts w:ascii="微软雅黑" w:eastAsia="微软雅黑" w:hAnsi="微软雅黑" w:hint="eastAsia"/>
          <w:bCs/>
          <w:szCs w:val="21"/>
        </w:rPr>
        <w:t>厄迦姆：路过的朋友，能否帮我一个忙？</w:t>
      </w:r>
    </w:p>
    <w:p w14:paraId="6CF8513D" w14:textId="47729427" w:rsidR="00486CBC" w:rsidRPr="003D5F9E" w:rsidRDefault="00571B30" w:rsidP="00CF7ECB">
      <w:pPr>
        <w:ind w:firstLineChars="200" w:firstLine="420"/>
        <w:rPr>
          <w:rFonts w:ascii="微软雅黑" w:eastAsia="微软雅黑" w:hAnsi="微软雅黑"/>
          <w:b/>
          <w:color w:val="FF0000"/>
          <w:szCs w:val="21"/>
        </w:rPr>
      </w:pPr>
      <w:r>
        <w:rPr>
          <w:rFonts w:ascii="微软雅黑" w:eastAsia="微软雅黑" w:hAnsi="微软雅黑" w:hint="eastAsia"/>
          <w:b/>
          <w:color w:val="FF0000"/>
          <w:szCs w:val="21"/>
        </w:rPr>
        <w:t>选项：厄迦姆，好久不见</w:t>
      </w:r>
    </w:p>
    <w:p w14:paraId="461A46D6" w14:textId="0AB0E41A" w:rsidR="00486CBC" w:rsidRDefault="00486CBC" w:rsidP="00CF7ECB">
      <w:pPr>
        <w:ind w:firstLineChars="200" w:firstLine="420"/>
        <w:rPr>
          <w:rFonts w:ascii="微软雅黑" w:eastAsia="微软雅黑" w:hAnsi="微软雅黑"/>
          <w:bCs/>
          <w:szCs w:val="21"/>
        </w:rPr>
      </w:pPr>
      <w:r>
        <w:rPr>
          <w:rFonts w:ascii="微软雅黑" w:eastAsia="微软雅黑" w:hAnsi="微软雅黑" w:hint="eastAsia"/>
          <w:bCs/>
          <w:szCs w:val="21"/>
        </w:rPr>
        <w:t>厄迦姆：真是神奇，我们明明是第一次见面，你却能叫出我的名字。</w:t>
      </w:r>
    </w:p>
    <w:p w14:paraId="3F2B7610" w14:textId="340FB21D" w:rsidR="00486CBC" w:rsidRPr="003D5F9E" w:rsidRDefault="00571B30" w:rsidP="00CF7ECB">
      <w:pPr>
        <w:ind w:firstLineChars="200" w:firstLine="420"/>
        <w:rPr>
          <w:rFonts w:ascii="微软雅黑" w:eastAsia="微软雅黑" w:hAnsi="微软雅黑"/>
          <w:b/>
          <w:color w:val="FF0000"/>
          <w:szCs w:val="21"/>
        </w:rPr>
      </w:pPr>
      <w:r>
        <w:rPr>
          <w:rFonts w:ascii="微软雅黑" w:eastAsia="微软雅黑" w:hAnsi="微软雅黑" w:hint="eastAsia"/>
          <w:b/>
          <w:color w:val="FF0000"/>
          <w:szCs w:val="21"/>
        </w:rPr>
        <w:t>选项：我们之前见过面</w:t>
      </w:r>
    </w:p>
    <w:p w14:paraId="4AF7EF29" w14:textId="5A1EE06C" w:rsidR="00486CBC" w:rsidRDefault="004C0AC8" w:rsidP="00CF7ECB">
      <w:pPr>
        <w:ind w:firstLineChars="200" w:firstLine="420"/>
        <w:rPr>
          <w:rFonts w:ascii="微软雅黑" w:eastAsia="微软雅黑" w:hAnsi="微软雅黑"/>
          <w:bCs/>
          <w:szCs w:val="21"/>
        </w:rPr>
      </w:pPr>
      <w:r>
        <w:rPr>
          <w:rFonts w:ascii="微软雅黑" w:eastAsia="微软雅黑" w:hAnsi="微软雅黑" w:hint="eastAsia"/>
          <w:bCs/>
          <w:szCs w:val="21"/>
        </w:rPr>
        <w:t>厄迦姆：这样啊，</w:t>
      </w:r>
      <w:r w:rsidR="00582268">
        <w:rPr>
          <w:rFonts w:ascii="微软雅黑" w:eastAsia="微软雅黑" w:hAnsi="微软雅黑" w:hint="eastAsia"/>
          <w:bCs/>
          <w:szCs w:val="21"/>
        </w:rPr>
        <w:t>看来</w:t>
      </w:r>
      <w:r w:rsidR="00DC000C">
        <w:rPr>
          <w:rFonts w:ascii="微软雅黑" w:eastAsia="微软雅黑" w:hAnsi="微软雅黑" w:hint="eastAsia"/>
          <w:bCs/>
          <w:szCs w:val="21"/>
        </w:rPr>
        <w:t>人老了记性也变差了，</w:t>
      </w:r>
      <w:r w:rsidR="00A10FB3">
        <w:rPr>
          <w:rFonts w:ascii="微软雅黑" w:eastAsia="微软雅黑" w:hAnsi="微软雅黑" w:hint="eastAsia"/>
          <w:bCs/>
          <w:szCs w:val="21"/>
        </w:rPr>
        <w:t>是</w:t>
      </w:r>
      <w:r w:rsidR="00486CBC">
        <w:rPr>
          <w:rFonts w:ascii="微软雅黑" w:eastAsia="微软雅黑" w:hAnsi="微软雅黑" w:hint="eastAsia"/>
          <w:bCs/>
          <w:szCs w:val="21"/>
        </w:rPr>
        <w:t>缘分让我们再次相遇了。</w:t>
      </w:r>
    </w:p>
    <w:p w14:paraId="4D2C590B" w14:textId="4C860521" w:rsidR="00486CBC" w:rsidRDefault="00486CBC" w:rsidP="00CF7ECB">
      <w:pPr>
        <w:ind w:firstLineChars="200" w:firstLine="420"/>
        <w:rPr>
          <w:rFonts w:ascii="微软雅黑" w:eastAsia="微软雅黑" w:hAnsi="微软雅黑"/>
          <w:bCs/>
          <w:szCs w:val="21"/>
        </w:rPr>
      </w:pPr>
      <w:r>
        <w:rPr>
          <w:rFonts w:ascii="微软雅黑" w:eastAsia="微软雅黑" w:hAnsi="微软雅黑" w:hint="eastAsia"/>
          <w:bCs/>
          <w:szCs w:val="21"/>
        </w:rPr>
        <w:t>费吉亚：</w:t>
      </w:r>
      <w:r w:rsidR="006133C9">
        <w:rPr>
          <w:rFonts w:ascii="微软雅黑" w:eastAsia="微软雅黑" w:hAnsi="微软雅黑" w:hint="eastAsia"/>
          <w:bCs/>
          <w:szCs w:val="21"/>
        </w:rPr>
        <w:t>呱呱</w:t>
      </w:r>
      <w:commentRangeStart w:id="113"/>
      <w:commentRangeStart w:id="114"/>
      <w:commentRangeEnd w:id="113"/>
      <w:commentRangeEnd w:id="114"/>
      <w:r>
        <w:rPr>
          <w:rFonts w:ascii="微软雅黑" w:eastAsia="微软雅黑" w:hAnsi="微软雅黑" w:hint="eastAsia"/>
          <w:bCs/>
          <w:szCs w:val="21"/>
        </w:rPr>
        <w:t>，你好，请问你需要我们帮什么忙？</w:t>
      </w:r>
    </w:p>
    <w:p w14:paraId="241429F6" w14:textId="743DCAEF" w:rsidR="00486CBC" w:rsidRDefault="00486CBC" w:rsidP="00CF7ECB">
      <w:pPr>
        <w:ind w:firstLineChars="200" w:firstLine="420"/>
        <w:rPr>
          <w:rFonts w:ascii="微软雅黑" w:eastAsia="微软雅黑" w:hAnsi="微软雅黑"/>
          <w:bCs/>
          <w:szCs w:val="21"/>
        </w:rPr>
      </w:pPr>
      <w:r>
        <w:rPr>
          <w:rFonts w:ascii="微软雅黑" w:eastAsia="微软雅黑" w:hAnsi="微软雅黑" w:hint="eastAsia"/>
          <w:bCs/>
          <w:szCs w:val="21"/>
        </w:rPr>
        <w:t>费吉亚：作为一名骑士，我非常乐意效劳。</w:t>
      </w:r>
    </w:p>
    <w:p w14:paraId="019F1F1A" w14:textId="789D8C5E" w:rsidR="00486CBC" w:rsidRDefault="00DC000C" w:rsidP="00CF7ECB">
      <w:pPr>
        <w:ind w:firstLineChars="200" w:firstLine="420"/>
        <w:rPr>
          <w:rFonts w:ascii="微软雅黑" w:eastAsia="微软雅黑" w:hAnsi="微软雅黑"/>
          <w:bCs/>
          <w:szCs w:val="21"/>
        </w:rPr>
      </w:pPr>
      <w:r>
        <w:rPr>
          <w:rFonts w:ascii="微软雅黑" w:eastAsia="微软雅黑" w:hAnsi="微软雅黑" w:hint="eastAsia"/>
          <w:bCs/>
          <w:szCs w:val="21"/>
        </w:rPr>
        <w:t>厄迦姆：尊敬的骑士大人，</w:t>
      </w:r>
      <w:r w:rsidR="006133C9">
        <w:rPr>
          <w:rFonts w:ascii="微软雅黑" w:eastAsia="微软雅黑" w:hAnsi="微软雅黑" w:hint="eastAsia"/>
          <w:bCs/>
          <w:szCs w:val="21"/>
        </w:rPr>
        <w:t>我可怜的薇儿留下的信物，被那些怪物抢走了</w:t>
      </w:r>
      <w:r w:rsidR="00486CBC">
        <w:rPr>
          <w:rFonts w:ascii="微软雅黑" w:eastAsia="微软雅黑" w:hAnsi="微软雅黑" w:hint="eastAsia"/>
          <w:bCs/>
          <w:szCs w:val="21"/>
        </w:rPr>
        <w:t>。</w:t>
      </w:r>
    </w:p>
    <w:p w14:paraId="242CE300" w14:textId="1E5FC937" w:rsidR="00486CBC" w:rsidRDefault="00486CBC" w:rsidP="006133C9">
      <w:pPr>
        <w:ind w:leftChars="200" w:left="1260" w:hangingChars="400" w:hanging="840"/>
        <w:rPr>
          <w:rFonts w:ascii="微软雅黑" w:eastAsia="微软雅黑" w:hAnsi="微软雅黑"/>
          <w:bCs/>
          <w:szCs w:val="21"/>
        </w:rPr>
      </w:pPr>
      <w:r>
        <w:rPr>
          <w:rFonts w:ascii="微软雅黑" w:eastAsia="微软雅黑" w:hAnsi="微软雅黑" w:hint="eastAsia"/>
          <w:bCs/>
          <w:szCs w:val="21"/>
        </w:rPr>
        <w:t>厄迦姆：</w:t>
      </w:r>
      <w:r w:rsidR="00DC000C">
        <w:rPr>
          <w:rFonts w:ascii="微软雅黑" w:eastAsia="微软雅黑" w:hAnsi="微软雅黑" w:hint="eastAsia"/>
          <w:bCs/>
          <w:szCs w:val="21"/>
        </w:rPr>
        <w:t>如您所见，我的身体已经变成</w:t>
      </w:r>
      <w:r w:rsidR="006133C9">
        <w:rPr>
          <w:rFonts w:ascii="微软雅黑" w:eastAsia="微软雅黑" w:hAnsi="微软雅黑" w:hint="eastAsia"/>
          <w:bCs/>
          <w:szCs w:val="21"/>
        </w:rPr>
        <w:t>这副模样</w:t>
      </w:r>
      <w:commentRangeStart w:id="115"/>
      <w:commentRangeStart w:id="116"/>
      <w:commentRangeEnd w:id="115"/>
      <w:commentRangeEnd w:id="116"/>
      <w:r w:rsidR="00DC000C">
        <w:rPr>
          <w:rFonts w:ascii="微软雅黑" w:eastAsia="微软雅黑" w:hAnsi="微软雅黑" w:hint="eastAsia"/>
          <w:bCs/>
          <w:szCs w:val="21"/>
        </w:rPr>
        <w:t>，仅靠我自己，</w:t>
      </w:r>
      <w:r w:rsidR="00EA5259">
        <w:rPr>
          <w:rFonts w:ascii="微软雅黑" w:eastAsia="微软雅黑" w:hAnsi="微软雅黑" w:hint="eastAsia"/>
          <w:bCs/>
          <w:szCs w:val="21"/>
        </w:rPr>
        <w:t>已无法将妻子的信物找回来</w:t>
      </w:r>
      <w:r w:rsidR="002F7FC3">
        <w:rPr>
          <w:rFonts w:ascii="微软雅黑" w:eastAsia="微软雅黑" w:hAnsi="微软雅黑" w:hint="eastAsia"/>
          <w:bCs/>
          <w:szCs w:val="21"/>
        </w:rPr>
        <w:t>。</w:t>
      </w:r>
    </w:p>
    <w:p w14:paraId="32940477" w14:textId="60D567FC" w:rsidR="00486CBC" w:rsidRDefault="00486CBC" w:rsidP="00CF7ECB">
      <w:pPr>
        <w:ind w:firstLineChars="200" w:firstLine="420"/>
        <w:rPr>
          <w:rFonts w:ascii="微软雅黑" w:eastAsia="微软雅黑" w:hAnsi="微软雅黑"/>
          <w:bCs/>
          <w:szCs w:val="21"/>
        </w:rPr>
      </w:pPr>
      <w:r>
        <w:rPr>
          <w:rFonts w:ascii="微软雅黑" w:eastAsia="微软雅黑" w:hAnsi="微软雅黑" w:hint="eastAsia"/>
          <w:bCs/>
          <w:szCs w:val="21"/>
        </w:rPr>
        <w:t>费吉亚：</w:t>
      </w:r>
      <w:r w:rsidR="00EA5259">
        <w:rPr>
          <w:rFonts w:ascii="微软雅黑" w:eastAsia="微软雅黑" w:hAnsi="微软雅黑" w:hint="eastAsia"/>
          <w:bCs/>
          <w:szCs w:val="21"/>
        </w:rPr>
        <w:t>呱呱</w:t>
      </w:r>
      <w:r w:rsidR="006133C9">
        <w:rPr>
          <w:rFonts w:ascii="微软雅黑" w:eastAsia="微软雅黑" w:hAnsi="微软雅黑" w:hint="eastAsia"/>
          <w:bCs/>
          <w:szCs w:val="21"/>
        </w:rPr>
        <w:t>，朋友，我要告诉你一个好消息</w:t>
      </w:r>
      <w:r w:rsidR="001B0534">
        <w:rPr>
          <w:rFonts w:ascii="微软雅黑" w:eastAsia="微软雅黑" w:hAnsi="微软雅黑" w:hint="eastAsia"/>
          <w:bCs/>
          <w:szCs w:val="21"/>
        </w:rPr>
        <w:t>。</w:t>
      </w:r>
    </w:p>
    <w:p w14:paraId="78240005" w14:textId="5C0F4562" w:rsidR="001B0534" w:rsidRDefault="001B0534" w:rsidP="00CF7ECB">
      <w:pPr>
        <w:ind w:firstLineChars="200" w:firstLine="420"/>
        <w:rPr>
          <w:rFonts w:ascii="微软雅黑" w:eastAsia="微软雅黑" w:hAnsi="微软雅黑"/>
          <w:bCs/>
          <w:szCs w:val="21"/>
        </w:rPr>
      </w:pPr>
      <w:r>
        <w:rPr>
          <w:rFonts w:ascii="微软雅黑" w:eastAsia="微软雅黑" w:hAnsi="微软雅黑" w:hint="eastAsia"/>
          <w:bCs/>
          <w:szCs w:val="21"/>
        </w:rPr>
        <w:t>费吉亚：我可以用我的魔杖帮你恢复身体，</w:t>
      </w:r>
      <w:r w:rsidR="00E433A7">
        <w:rPr>
          <w:rFonts w:ascii="微软雅黑" w:eastAsia="微软雅黑" w:hAnsi="微软雅黑" w:hint="eastAsia"/>
          <w:bCs/>
          <w:szCs w:val="21"/>
        </w:rPr>
        <w:t>请看好</w:t>
      </w:r>
      <w:r>
        <w:rPr>
          <w:rFonts w:ascii="微软雅黑" w:eastAsia="微软雅黑" w:hAnsi="微软雅黑" w:hint="eastAsia"/>
          <w:bCs/>
          <w:szCs w:val="21"/>
        </w:rPr>
        <w:t>吧！</w:t>
      </w:r>
    </w:p>
    <w:p w14:paraId="0C9D3044" w14:textId="74388160" w:rsidR="001B0534" w:rsidRPr="003D5F9E" w:rsidRDefault="001B0534" w:rsidP="00CF7ECB">
      <w:pPr>
        <w:ind w:firstLineChars="200" w:firstLine="420"/>
        <w:rPr>
          <w:rFonts w:ascii="微软雅黑" w:eastAsia="微软雅黑" w:hAnsi="微软雅黑"/>
          <w:b/>
          <w:color w:val="FF0000"/>
          <w:szCs w:val="21"/>
        </w:rPr>
      </w:pPr>
      <w:r w:rsidRPr="003D5F9E">
        <w:rPr>
          <w:rFonts w:ascii="微软雅黑" w:eastAsia="微软雅黑" w:hAnsi="微软雅黑" w:hint="eastAsia"/>
          <w:b/>
          <w:color w:val="FF0000"/>
          <w:szCs w:val="21"/>
        </w:rPr>
        <w:t>选项：费吉亚，怎么了？</w:t>
      </w:r>
    </w:p>
    <w:p w14:paraId="36C8458C" w14:textId="406D9D68" w:rsidR="001B0534" w:rsidRDefault="001B0534" w:rsidP="00CF7ECB">
      <w:pPr>
        <w:ind w:firstLineChars="200" w:firstLine="420"/>
        <w:rPr>
          <w:rFonts w:ascii="微软雅黑" w:eastAsia="微软雅黑" w:hAnsi="微软雅黑"/>
          <w:bCs/>
          <w:szCs w:val="21"/>
        </w:rPr>
      </w:pPr>
      <w:r>
        <w:rPr>
          <w:rFonts w:ascii="微软雅黑" w:eastAsia="微软雅黑" w:hAnsi="微软雅黑" w:hint="eastAsia"/>
          <w:bCs/>
          <w:szCs w:val="21"/>
        </w:rPr>
        <w:t>费吉亚：</w:t>
      </w:r>
      <w:r w:rsidR="002F7FC3">
        <w:rPr>
          <w:rFonts w:ascii="微软雅黑" w:eastAsia="微软雅黑" w:hAnsi="微软雅黑" w:hint="eastAsia"/>
          <w:bCs/>
          <w:szCs w:val="21"/>
        </w:rPr>
        <w:t>怎</w:t>
      </w:r>
      <w:r>
        <w:rPr>
          <w:rFonts w:ascii="微软雅黑" w:eastAsia="微软雅黑" w:hAnsi="微软雅黑" w:hint="eastAsia"/>
          <w:bCs/>
          <w:szCs w:val="21"/>
        </w:rPr>
        <w:t>……怎么回事？为什么我的魔法不能帮</w:t>
      </w:r>
      <w:r w:rsidR="006133C9">
        <w:rPr>
          <w:rFonts w:ascii="微软雅黑" w:eastAsia="微软雅黑" w:hAnsi="微软雅黑" w:hint="eastAsia"/>
          <w:bCs/>
          <w:szCs w:val="21"/>
        </w:rPr>
        <w:t>他</w:t>
      </w:r>
      <w:commentRangeStart w:id="117"/>
      <w:commentRangeStart w:id="118"/>
      <w:commentRangeEnd w:id="117"/>
      <w:commentRangeEnd w:id="118"/>
      <w:r>
        <w:rPr>
          <w:rFonts w:ascii="微软雅黑" w:eastAsia="微软雅黑" w:hAnsi="微软雅黑" w:hint="eastAsia"/>
          <w:bCs/>
          <w:szCs w:val="21"/>
        </w:rPr>
        <w:t>恢复</w:t>
      </w:r>
      <w:r w:rsidR="002F7FC3">
        <w:rPr>
          <w:rFonts w:ascii="微软雅黑" w:eastAsia="微软雅黑" w:hAnsi="微软雅黑" w:hint="eastAsia"/>
          <w:bCs/>
          <w:szCs w:val="21"/>
        </w:rPr>
        <w:t>身体</w:t>
      </w:r>
      <w:r>
        <w:rPr>
          <w:rFonts w:ascii="微软雅黑" w:eastAsia="微软雅黑" w:hAnsi="微软雅黑" w:hint="eastAsia"/>
          <w:bCs/>
          <w:szCs w:val="21"/>
        </w:rPr>
        <w:t>……</w:t>
      </w:r>
    </w:p>
    <w:p w14:paraId="6611DAB1" w14:textId="77777777" w:rsidR="00A10FB3" w:rsidRDefault="001B0534" w:rsidP="001B0534">
      <w:pPr>
        <w:ind w:leftChars="200" w:left="1260" w:hangingChars="400" w:hanging="840"/>
        <w:rPr>
          <w:rFonts w:ascii="微软雅黑" w:eastAsia="微软雅黑" w:hAnsi="微软雅黑"/>
          <w:bCs/>
          <w:szCs w:val="21"/>
        </w:rPr>
      </w:pPr>
      <w:r>
        <w:rPr>
          <w:rFonts w:ascii="微软雅黑" w:eastAsia="微软雅黑" w:hAnsi="微软雅黑" w:hint="eastAsia"/>
          <w:bCs/>
          <w:szCs w:val="21"/>
        </w:rPr>
        <w:t>费吉亚：一定……一定是哪里出了问题！</w:t>
      </w:r>
    </w:p>
    <w:p w14:paraId="397B43A9" w14:textId="2850D04D" w:rsidR="001B0534" w:rsidRDefault="00A10FB3" w:rsidP="001B0534">
      <w:pPr>
        <w:ind w:leftChars="200" w:left="1260" w:hangingChars="400" w:hanging="840"/>
        <w:rPr>
          <w:rFonts w:ascii="微软雅黑" w:eastAsia="微软雅黑" w:hAnsi="微软雅黑"/>
          <w:bCs/>
          <w:szCs w:val="21"/>
        </w:rPr>
      </w:pPr>
      <w:r>
        <w:rPr>
          <w:rFonts w:ascii="微软雅黑" w:eastAsia="微软雅黑" w:hAnsi="微软雅黑" w:hint="eastAsia"/>
          <w:bCs/>
          <w:szCs w:val="21"/>
        </w:rPr>
        <w:t>费吉亚：</w:t>
      </w:r>
      <w:r w:rsidR="001B0534">
        <w:rPr>
          <w:rFonts w:ascii="微软雅黑" w:eastAsia="微软雅黑" w:hAnsi="微软雅黑" w:hint="eastAsia"/>
          <w:bCs/>
          <w:szCs w:val="21"/>
        </w:rPr>
        <w:t>麻烦你</w:t>
      </w:r>
      <w:r w:rsidR="00113A62">
        <w:rPr>
          <w:rFonts w:ascii="微软雅黑" w:eastAsia="微软雅黑" w:hAnsi="微软雅黑" w:hint="eastAsia"/>
          <w:bCs/>
          <w:szCs w:val="21"/>
        </w:rPr>
        <w:t>先去</w:t>
      </w:r>
      <w:r w:rsidR="001B0534">
        <w:rPr>
          <w:rFonts w:ascii="微软雅黑" w:eastAsia="微软雅黑" w:hAnsi="微软雅黑" w:hint="eastAsia"/>
          <w:bCs/>
          <w:szCs w:val="21"/>
        </w:rPr>
        <w:t>帮他找回妻子的信物，我留在这里再想想办法。</w:t>
      </w:r>
    </w:p>
    <w:p w14:paraId="25557A6B" w14:textId="037B509C" w:rsidR="00A844CA" w:rsidRDefault="00A844CA" w:rsidP="001B0534">
      <w:pPr>
        <w:ind w:leftChars="200" w:left="1260" w:hangingChars="400" w:hanging="840"/>
        <w:rPr>
          <w:rFonts w:ascii="微软雅黑" w:eastAsia="微软雅黑" w:hAnsi="微软雅黑"/>
          <w:bCs/>
          <w:szCs w:val="21"/>
        </w:rPr>
      </w:pPr>
    </w:p>
    <w:p w14:paraId="2CD020C7" w14:textId="4A848355" w:rsidR="00A844CA" w:rsidRPr="00A844CA" w:rsidRDefault="00A844CA" w:rsidP="00A844CA">
      <w:pPr>
        <w:ind w:firstLineChars="200" w:firstLine="420"/>
        <w:rPr>
          <w:rFonts w:ascii="微软雅黑" w:eastAsia="微软雅黑" w:hAnsi="微软雅黑"/>
          <w:b/>
          <w:szCs w:val="21"/>
        </w:rPr>
      </w:pPr>
      <w:r>
        <w:rPr>
          <w:rFonts w:ascii="微软雅黑" w:eastAsia="微软雅黑" w:hAnsi="微软雅黑" w:hint="eastAsia"/>
          <w:b/>
          <w:szCs w:val="21"/>
        </w:rPr>
        <w:t>关卡战斗胜利后显示剧情。</w:t>
      </w:r>
    </w:p>
    <w:p w14:paraId="1B2BF6E7" w14:textId="56623B4A" w:rsidR="004E3481" w:rsidRDefault="004E3481" w:rsidP="001B0534">
      <w:pPr>
        <w:ind w:leftChars="200" w:left="1260" w:hangingChars="400" w:hanging="840"/>
        <w:rPr>
          <w:rFonts w:ascii="微软雅黑" w:eastAsia="微软雅黑" w:hAnsi="微软雅黑"/>
          <w:bCs/>
          <w:szCs w:val="21"/>
        </w:rPr>
      </w:pPr>
      <w:r>
        <w:rPr>
          <w:rFonts w:ascii="微软雅黑" w:eastAsia="微软雅黑" w:hAnsi="微软雅黑" w:hint="eastAsia"/>
          <w:bCs/>
          <w:szCs w:val="21"/>
        </w:rPr>
        <w:t>费吉亚：不……不！这不是真的……</w:t>
      </w:r>
    </w:p>
    <w:p w14:paraId="11896379" w14:textId="42CFA34A" w:rsidR="004E3481" w:rsidRPr="003D5F9E" w:rsidRDefault="004E3481" w:rsidP="003D5F9E">
      <w:pPr>
        <w:ind w:firstLineChars="200" w:firstLine="420"/>
        <w:rPr>
          <w:rFonts w:ascii="微软雅黑" w:eastAsia="微软雅黑" w:hAnsi="微软雅黑"/>
          <w:b/>
          <w:color w:val="FF0000"/>
          <w:szCs w:val="21"/>
        </w:rPr>
      </w:pPr>
      <w:r w:rsidRPr="003D5F9E">
        <w:rPr>
          <w:rFonts w:ascii="微软雅黑" w:eastAsia="微软雅黑" w:hAnsi="微软雅黑" w:hint="eastAsia"/>
          <w:b/>
          <w:color w:val="FF0000"/>
          <w:szCs w:val="21"/>
        </w:rPr>
        <w:t>选项：费吉亚，这是怎么回事？</w:t>
      </w:r>
    </w:p>
    <w:p w14:paraId="32B832AA" w14:textId="527A4389" w:rsidR="004E3481" w:rsidRDefault="004E3481" w:rsidP="001B0534">
      <w:pPr>
        <w:ind w:leftChars="200" w:left="1260" w:hangingChars="400" w:hanging="840"/>
        <w:rPr>
          <w:rFonts w:ascii="微软雅黑" w:eastAsia="微软雅黑" w:hAnsi="微软雅黑"/>
          <w:bCs/>
          <w:szCs w:val="21"/>
        </w:rPr>
      </w:pPr>
      <w:r>
        <w:rPr>
          <w:rFonts w:ascii="微软雅黑" w:eastAsia="微软雅黑" w:hAnsi="微软雅黑" w:hint="eastAsia"/>
          <w:bCs/>
          <w:szCs w:val="21"/>
        </w:rPr>
        <w:lastRenderedPageBreak/>
        <w:t>费吉亚：</w:t>
      </w:r>
      <w:r w:rsidR="00BE0E8B">
        <w:rPr>
          <w:rFonts w:ascii="微软雅黑" w:eastAsia="微软雅黑" w:hAnsi="微软雅黑" w:hint="eastAsia"/>
          <w:bCs/>
          <w:szCs w:val="21"/>
        </w:rPr>
        <w:t>是</w:t>
      </w:r>
      <w:r>
        <w:rPr>
          <w:rFonts w:ascii="微软雅黑" w:eastAsia="微软雅黑" w:hAnsi="微软雅黑" w:hint="eastAsia"/>
          <w:bCs/>
          <w:szCs w:val="21"/>
        </w:rPr>
        <w:t>枯萎之心，</w:t>
      </w:r>
      <w:r w:rsidR="00BE0E8B">
        <w:rPr>
          <w:rFonts w:ascii="微软雅黑" w:eastAsia="微软雅黑" w:hAnsi="微软雅黑" w:hint="eastAsia"/>
          <w:bCs/>
          <w:szCs w:val="21"/>
        </w:rPr>
        <w:t>它</w:t>
      </w:r>
      <w:r>
        <w:rPr>
          <w:rFonts w:ascii="微软雅黑" w:eastAsia="微软雅黑" w:hAnsi="微软雅黑" w:hint="eastAsia"/>
          <w:bCs/>
          <w:szCs w:val="21"/>
        </w:rPr>
        <w:t>出现了，</w:t>
      </w:r>
      <w:r w:rsidR="00BE0E8B">
        <w:rPr>
          <w:rFonts w:ascii="微软雅黑" w:eastAsia="微软雅黑" w:hAnsi="微软雅黑" w:hint="eastAsia"/>
          <w:bCs/>
          <w:szCs w:val="21"/>
        </w:rPr>
        <w:t>趁我不注意的时候</w:t>
      </w:r>
      <w:r>
        <w:rPr>
          <w:rFonts w:ascii="微软雅黑" w:eastAsia="微软雅黑" w:hAnsi="微软雅黑" w:hint="eastAsia"/>
          <w:bCs/>
          <w:szCs w:val="21"/>
        </w:rPr>
        <w:t>袭击了厄迦姆……</w:t>
      </w:r>
    </w:p>
    <w:p w14:paraId="461E8CCD" w14:textId="28AF1DCC" w:rsidR="004E3481" w:rsidRPr="003D5F9E" w:rsidRDefault="004E3481" w:rsidP="003D5F9E">
      <w:pPr>
        <w:ind w:firstLineChars="200" w:firstLine="420"/>
        <w:rPr>
          <w:rFonts w:ascii="微软雅黑" w:eastAsia="微软雅黑" w:hAnsi="微软雅黑"/>
          <w:b/>
          <w:color w:val="FF0000"/>
          <w:szCs w:val="21"/>
        </w:rPr>
      </w:pPr>
      <w:r w:rsidRPr="003D5F9E">
        <w:rPr>
          <w:rFonts w:ascii="微软雅黑" w:eastAsia="微软雅黑" w:hAnsi="微软雅黑" w:hint="eastAsia"/>
          <w:b/>
          <w:color w:val="FF0000"/>
          <w:szCs w:val="21"/>
        </w:rPr>
        <w:t>选项：怎么会这样……</w:t>
      </w:r>
    </w:p>
    <w:p w14:paraId="6116F28D" w14:textId="1B8421EA" w:rsidR="004E3481" w:rsidRDefault="004E3481" w:rsidP="001B0534">
      <w:pPr>
        <w:ind w:leftChars="200" w:left="1260" w:hangingChars="400" w:hanging="840"/>
        <w:rPr>
          <w:rFonts w:ascii="微软雅黑" w:eastAsia="微软雅黑" w:hAnsi="微软雅黑"/>
          <w:bCs/>
          <w:szCs w:val="21"/>
        </w:rPr>
      </w:pPr>
      <w:r>
        <w:rPr>
          <w:rFonts w:ascii="微软雅黑" w:eastAsia="微软雅黑" w:hAnsi="微软雅黑" w:hint="eastAsia"/>
          <w:bCs/>
          <w:szCs w:val="21"/>
        </w:rPr>
        <w:t>费吉亚：我竟然没有拦下</w:t>
      </w:r>
      <w:r w:rsidR="00BE0E8B">
        <w:rPr>
          <w:rFonts w:ascii="微软雅黑" w:eastAsia="微软雅黑" w:hAnsi="微软雅黑" w:hint="eastAsia"/>
          <w:bCs/>
          <w:szCs w:val="21"/>
        </w:rPr>
        <w:t>它</w:t>
      </w:r>
      <w:r>
        <w:rPr>
          <w:rFonts w:ascii="微软雅黑" w:eastAsia="微软雅黑" w:hAnsi="微软雅黑" w:hint="eastAsia"/>
          <w:bCs/>
          <w:szCs w:val="21"/>
        </w:rPr>
        <w:t>……天呐……</w:t>
      </w:r>
    </w:p>
    <w:p w14:paraId="25EEF813" w14:textId="6888BA2C" w:rsidR="004E3481" w:rsidRDefault="00113A62" w:rsidP="001B0534">
      <w:pPr>
        <w:ind w:leftChars="200" w:left="1260" w:hangingChars="400" w:hanging="840"/>
        <w:rPr>
          <w:rFonts w:ascii="微软雅黑" w:eastAsia="微软雅黑" w:hAnsi="微软雅黑"/>
          <w:bCs/>
          <w:szCs w:val="21"/>
        </w:rPr>
      </w:pPr>
      <w:r>
        <w:rPr>
          <w:rFonts w:ascii="微软雅黑" w:eastAsia="微软雅黑" w:hAnsi="微软雅黑" w:hint="eastAsia"/>
          <w:bCs/>
          <w:szCs w:val="21"/>
        </w:rPr>
        <w:t>厄迦姆：咳……你回来了……我看到了，那是妻子</w:t>
      </w:r>
      <w:r w:rsidR="00EA5259">
        <w:rPr>
          <w:rFonts w:ascii="微软雅黑" w:eastAsia="微软雅黑" w:hAnsi="微软雅黑" w:hint="eastAsia"/>
          <w:bCs/>
          <w:szCs w:val="21"/>
        </w:rPr>
        <w:t>留给我</w:t>
      </w:r>
      <w:r>
        <w:rPr>
          <w:rFonts w:ascii="微软雅黑" w:eastAsia="微软雅黑" w:hAnsi="微软雅黑" w:hint="eastAsia"/>
          <w:bCs/>
          <w:szCs w:val="21"/>
        </w:rPr>
        <w:t>的</w:t>
      </w:r>
      <w:r w:rsidR="004E3481">
        <w:rPr>
          <w:rFonts w:ascii="微软雅黑" w:eastAsia="微软雅黑" w:hAnsi="微软雅黑" w:hint="eastAsia"/>
          <w:bCs/>
          <w:szCs w:val="21"/>
        </w:rPr>
        <w:t>信物……</w:t>
      </w:r>
    </w:p>
    <w:p w14:paraId="5F617A4A" w14:textId="6C631508" w:rsidR="004E3481" w:rsidRDefault="00BE0E8B" w:rsidP="001B0534">
      <w:pPr>
        <w:ind w:leftChars="200" w:left="1260" w:hangingChars="400" w:hanging="840"/>
        <w:rPr>
          <w:rFonts w:ascii="微软雅黑" w:eastAsia="微软雅黑" w:hAnsi="微软雅黑"/>
          <w:bCs/>
          <w:szCs w:val="21"/>
        </w:rPr>
      </w:pPr>
      <w:r>
        <w:rPr>
          <w:rFonts w:ascii="微软雅黑" w:eastAsia="微软雅黑" w:hAnsi="微软雅黑" w:hint="eastAsia"/>
          <w:bCs/>
          <w:szCs w:val="21"/>
        </w:rPr>
        <w:t>厄迦姆：请……咳！请</w:t>
      </w:r>
      <w:r w:rsidR="004E3481">
        <w:rPr>
          <w:rFonts w:ascii="微软雅黑" w:eastAsia="微软雅黑" w:hAnsi="微软雅黑" w:hint="eastAsia"/>
          <w:bCs/>
          <w:szCs w:val="21"/>
        </w:rPr>
        <w:t>把它挂在我的树枝上吧……</w:t>
      </w:r>
      <w:r w:rsidR="00113A62">
        <w:rPr>
          <w:rFonts w:ascii="微软雅黑" w:eastAsia="微软雅黑" w:hAnsi="微软雅黑" w:hint="eastAsia"/>
          <w:bCs/>
          <w:szCs w:val="21"/>
        </w:rPr>
        <w:t>感谢您的帮助。</w:t>
      </w:r>
    </w:p>
    <w:p w14:paraId="4D824E1B" w14:textId="27A9683E" w:rsidR="004E3481" w:rsidRDefault="004E3481" w:rsidP="001B0534">
      <w:pPr>
        <w:ind w:leftChars="200" w:left="1260" w:hangingChars="400" w:hanging="840"/>
        <w:rPr>
          <w:rFonts w:ascii="微软雅黑" w:eastAsia="微软雅黑" w:hAnsi="微软雅黑"/>
          <w:bCs/>
          <w:szCs w:val="21"/>
        </w:rPr>
      </w:pPr>
      <w:r>
        <w:rPr>
          <w:rFonts w:ascii="微软雅黑" w:eastAsia="微软雅黑" w:hAnsi="微软雅黑" w:hint="eastAsia"/>
          <w:bCs/>
          <w:szCs w:val="21"/>
        </w:rPr>
        <w:t>费吉亚：不……不要——为什么</w:t>
      </w:r>
      <w:r w:rsidR="00FB023D">
        <w:rPr>
          <w:rFonts w:ascii="微软雅黑" w:eastAsia="微软雅黑" w:hAnsi="微软雅黑" w:hint="eastAsia"/>
          <w:bCs/>
          <w:szCs w:val="21"/>
        </w:rPr>
        <w:t>魔杖不能</w:t>
      </w:r>
      <w:r w:rsidR="00113A62">
        <w:rPr>
          <w:rFonts w:ascii="微软雅黑" w:eastAsia="微软雅黑" w:hAnsi="微软雅黑" w:hint="eastAsia"/>
          <w:bCs/>
          <w:szCs w:val="21"/>
        </w:rPr>
        <w:t>治愈</w:t>
      </w:r>
      <w:r w:rsidR="00FB023D">
        <w:rPr>
          <w:rFonts w:ascii="微软雅黑" w:eastAsia="微软雅黑" w:hAnsi="微软雅黑" w:hint="eastAsia"/>
          <w:bCs/>
          <w:szCs w:val="21"/>
        </w:rPr>
        <w:t>这个可怜人</w:t>
      </w:r>
      <w:r w:rsidR="006133C9">
        <w:rPr>
          <w:rFonts w:ascii="微软雅黑" w:eastAsia="微软雅黑" w:hAnsi="微软雅黑" w:hint="eastAsia"/>
          <w:bCs/>
          <w:szCs w:val="21"/>
        </w:rPr>
        <w:t>……</w:t>
      </w:r>
      <w:commentRangeStart w:id="119"/>
      <w:commentRangeStart w:id="120"/>
      <w:commentRangeEnd w:id="119"/>
      <w:commentRangeEnd w:id="120"/>
    </w:p>
    <w:p w14:paraId="3A8AF347" w14:textId="6C480EB0" w:rsidR="004E3481" w:rsidRDefault="00ED09EF" w:rsidP="001B0534">
      <w:pPr>
        <w:ind w:leftChars="200" w:left="1260" w:hangingChars="400" w:hanging="840"/>
        <w:rPr>
          <w:rFonts w:ascii="微软雅黑" w:eastAsia="微软雅黑" w:hAnsi="微软雅黑"/>
          <w:bCs/>
          <w:szCs w:val="21"/>
        </w:rPr>
      </w:pPr>
      <w:r>
        <w:rPr>
          <w:rFonts w:ascii="微软雅黑" w:eastAsia="微软雅黑" w:hAnsi="微软雅黑" w:hint="eastAsia"/>
          <w:bCs/>
          <w:szCs w:val="21"/>
        </w:rPr>
        <w:t>费吉亚：为什么……为什么</w:t>
      </w:r>
      <w:r w:rsidR="00244D3D">
        <w:rPr>
          <w:rFonts w:ascii="微软雅黑" w:eastAsia="微软雅黑" w:hAnsi="微软雅黑" w:hint="eastAsia"/>
          <w:bCs/>
          <w:szCs w:val="21"/>
        </w:rPr>
        <w:t>连</w:t>
      </w:r>
      <w:r>
        <w:rPr>
          <w:rFonts w:ascii="微软雅黑" w:eastAsia="微软雅黑" w:hAnsi="微软雅黑" w:hint="eastAsia"/>
          <w:bCs/>
          <w:szCs w:val="21"/>
        </w:rPr>
        <w:t>守护者大人赋予</w:t>
      </w:r>
      <w:r w:rsidR="004E3481">
        <w:rPr>
          <w:rFonts w:ascii="微软雅黑" w:eastAsia="微软雅黑" w:hAnsi="微软雅黑" w:hint="eastAsia"/>
          <w:bCs/>
          <w:szCs w:val="21"/>
        </w:rPr>
        <w:t>我的力量</w:t>
      </w:r>
      <w:r w:rsidR="00244D3D">
        <w:rPr>
          <w:rFonts w:ascii="微软雅黑" w:eastAsia="微软雅黑" w:hAnsi="微软雅黑" w:hint="eastAsia"/>
          <w:bCs/>
          <w:szCs w:val="21"/>
        </w:rPr>
        <w:t>也</w:t>
      </w:r>
      <w:r w:rsidR="004E3481">
        <w:rPr>
          <w:rFonts w:ascii="微软雅黑" w:eastAsia="微软雅黑" w:hAnsi="微软雅黑" w:hint="eastAsia"/>
          <w:bCs/>
          <w:szCs w:val="21"/>
        </w:rPr>
        <w:t>消失了……</w:t>
      </w:r>
    </w:p>
    <w:p w14:paraId="00AB2ED8" w14:textId="4C7A804C" w:rsidR="00FB023D" w:rsidRDefault="00FB023D" w:rsidP="001B0534">
      <w:pPr>
        <w:ind w:leftChars="200" w:left="1260" w:hangingChars="400" w:hanging="840"/>
        <w:rPr>
          <w:rFonts w:ascii="微软雅黑" w:eastAsia="微软雅黑" w:hAnsi="微软雅黑"/>
          <w:bCs/>
          <w:szCs w:val="21"/>
        </w:rPr>
      </w:pPr>
      <w:r>
        <w:rPr>
          <w:rFonts w:ascii="微软雅黑" w:eastAsia="微软雅黑" w:hAnsi="微软雅黑" w:hint="eastAsia"/>
          <w:bCs/>
          <w:szCs w:val="21"/>
        </w:rPr>
        <w:t>费吉亚：我……我到底在做些什么啊……</w:t>
      </w:r>
    </w:p>
    <w:p w14:paraId="1298B18A" w14:textId="0C8614B6" w:rsidR="00FB023D" w:rsidRDefault="00FB023D" w:rsidP="001B0534">
      <w:pPr>
        <w:ind w:leftChars="200" w:left="1260" w:hangingChars="400" w:hanging="840"/>
        <w:rPr>
          <w:rFonts w:ascii="微软雅黑" w:eastAsia="微软雅黑" w:hAnsi="微软雅黑"/>
          <w:bCs/>
          <w:szCs w:val="21"/>
        </w:rPr>
      </w:pPr>
      <w:r>
        <w:rPr>
          <w:rFonts w:ascii="微软雅黑" w:eastAsia="微软雅黑" w:hAnsi="微软雅黑" w:hint="eastAsia"/>
          <w:bCs/>
          <w:szCs w:val="21"/>
        </w:rPr>
        <w:t>费吉亚：</w:t>
      </w:r>
      <w:r w:rsidR="004C0AC8">
        <w:rPr>
          <w:rFonts w:ascii="微软雅黑" w:eastAsia="微软雅黑" w:hAnsi="微软雅黑" w:hint="eastAsia"/>
          <w:bCs/>
          <w:szCs w:val="21"/>
        </w:rPr>
        <w:t>难道</w:t>
      </w:r>
      <w:r>
        <w:rPr>
          <w:rFonts w:ascii="微软雅黑" w:eastAsia="微软雅黑" w:hAnsi="微软雅黑" w:hint="eastAsia"/>
          <w:bCs/>
          <w:szCs w:val="21"/>
        </w:rPr>
        <w:t>这一切都是虚假的吗……</w:t>
      </w:r>
      <w:r w:rsidR="004C0AC8">
        <w:rPr>
          <w:rFonts w:ascii="微软雅黑" w:eastAsia="微软雅黑" w:hAnsi="微软雅黑" w:hint="eastAsia"/>
          <w:bCs/>
          <w:szCs w:val="21"/>
        </w:rPr>
        <w:t>难道</w:t>
      </w:r>
      <w:r>
        <w:rPr>
          <w:rFonts w:ascii="微软雅黑" w:eastAsia="微软雅黑" w:hAnsi="微软雅黑" w:hint="eastAsia"/>
          <w:bCs/>
          <w:szCs w:val="21"/>
        </w:rPr>
        <w:t>这一切都只是我的幻想吗……</w:t>
      </w:r>
    </w:p>
    <w:p w14:paraId="005DDE07" w14:textId="1778135F" w:rsidR="00FB023D" w:rsidRDefault="00FB023D" w:rsidP="001B0534">
      <w:pPr>
        <w:ind w:leftChars="200" w:left="1260" w:hangingChars="400" w:hanging="840"/>
        <w:rPr>
          <w:rFonts w:ascii="微软雅黑" w:eastAsia="微软雅黑" w:hAnsi="微软雅黑"/>
          <w:bCs/>
          <w:szCs w:val="21"/>
        </w:rPr>
      </w:pPr>
      <w:r>
        <w:rPr>
          <w:rFonts w:ascii="微软雅黑" w:eastAsia="微软雅黑" w:hAnsi="微软雅黑" w:hint="eastAsia"/>
          <w:bCs/>
          <w:szCs w:val="21"/>
        </w:rPr>
        <w:t>费吉亚：</w:t>
      </w:r>
      <w:r w:rsidR="004C0AC8">
        <w:rPr>
          <w:rFonts w:ascii="微软雅黑" w:eastAsia="微软雅黑" w:hAnsi="微软雅黑" w:hint="eastAsia"/>
          <w:bCs/>
          <w:szCs w:val="21"/>
        </w:rPr>
        <w:t>难道这里会和以前一样，</w:t>
      </w:r>
      <w:r w:rsidR="00244D3D">
        <w:rPr>
          <w:rFonts w:ascii="微软雅黑" w:eastAsia="微软雅黑" w:hAnsi="微软雅黑" w:hint="eastAsia"/>
          <w:bCs/>
          <w:szCs w:val="21"/>
        </w:rPr>
        <w:t>终将会走向灭亡的末路</w:t>
      </w:r>
      <w:r w:rsidR="004C0AC8">
        <w:rPr>
          <w:rFonts w:ascii="微软雅黑" w:eastAsia="微软雅黑" w:hAnsi="微软雅黑" w:hint="eastAsia"/>
          <w:bCs/>
          <w:szCs w:val="21"/>
        </w:rPr>
        <w:t>……</w:t>
      </w:r>
    </w:p>
    <w:p w14:paraId="30930241" w14:textId="04D110BD" w:rsidR="00FB023D" w:rsidRDefault="00BE0E8B" w:rsidP="001B0534">
      <w:pPr>
        <w:ind w:leftChars="200" w:left="1260" w:hangingChars="400" w:hanging="840"/>
        <w:rPr>
          <w:rFonts w:ascii="微软雅黑" w:eastAsia="微软雅黑" w:hAnsi="微软雅黑"/>
          <w:bCs/>
          <w:szCs w:val="21"/>
        </w:rPr>
      </w:pPr>
      <w:r>
        <w:rPr>
          <w:rFonts w:ascii="微软雅黑" w:eastAsia="微软雅黑" w:hAnsi="微软雅黑" w:hint="eastAsia"/>
          <w:bCs/>
          <w:szCs w:val="21"/>
        </w:rPr>
        <w:t>费吉亚：</w:t>
      </w:r>
      <w:r w:rsidR="004C0AC8">
        <w:rPr>
          <w:rFonts w:ascii="微软雅黑" w:eastAsia="微软雅黑" w:hAnsi="微软雅黑" w:hint="eastAsia"/>
          <w:bCs/>
          <w:szCs w:val="21"/>
        </w:rPr>
        <w:t>而我所做的一切，都只是徒劳……</w:t>
      </w:r>
    </w:p>
    <w:p w14:paraId="2B507108" w14:textId="4AE0C68E" w:rsidR="00CF7ECB" w:rsidRDefault="00CF7ECB" w:rsidP="00CF7ECB">
      <w:pPr>
        <w:pStyle w:val="2"/>
        <w:spacing w:line="412" w:lineRule="auto"/>
        <w:rPr>
          <w:rFonts w:ascii="微软雅黑" w:eastAsia="微软雅黑" w:hAnsi="微软雅黑"/>
        </w:rPr>
      </w:pPr>
      <w:bookmarkStart w:id="121" w:name="_Toc103933568"/>
      <w:r>
        <w:rPr>
          <w:rFonts w:ascii="微软雅黑" w:eastAsia="微软雅黑" w:hAnsi="微软雅黑" w:hint="eastAsia"/>
        </w:rPr>
        <w:t>巨木</w:t>
      </w:r>
      <w:bookmarkEnd w:id="121"/>
    </w:p>
    <w:p w14:paraId="4110DCA8" w14:textId="042946C3" w:rsidR="00FB023D" w:rsidRDefault="00FB023D" w:rsidP="00CF7ECB">
      <w:pPr>
        <w:ind w:firstLineChars="200" w:firstLine="420"/>
        <w:rPr>
          <w:rFonts w:ascii="微软雅黑" w:eastAsia="微软雅黑" w:hAnsi="微软雅黑"/>
          <w:szCs w:val="21"/>
        </w:rPr>
      </w:pPr>
      <w:r>
        <w:rPr>
          <w:rFonts w:ascii="微软雅黑" w:eastAsia="微软雅黑" w:hAnsi="微软雅黑" w:hint="eastAsia"/>
          <w:szCs w:val="21"/>
        </w:rPr>
        <w:t>费吉亚：我感觉到魔法的力量正</w:t>
      </w:r>
      <w:r w:rsidR="00BE0E8B">
        <w:rPr>
          <w:rFonts w:ascii="微软雅黑" w:eastAsia="微软雅黑" w:hAnsi="微软雅黑" w:hint="eastAsia"/>
          <w:szCs w:val="21"/>
        </w:rPr>
        <w:t>在</w:t>
      </w:r>
      <w:r>
        <w:rPr>
          <w:rFonts w:ascii="微软雅黑" w:eastAsia="微软雅黑" w:hAnsi="微软雅黑" w:hint="eastAsia"/>
          <w:szCs w:val="21"/>
        </w:rPr>
        <w:t>离开我的身体……</w:t>
      </w:r>
    </w:p>
    <w:p w14:paraId="0B618C6E" w14:textId="2085AC13" w:rsidR="00FB023D" w:rsidRDefault="00FB023D" w:rsidP="00CF7ECB">
      <w:pPr>
        <w:ind w:firstLineChars="200" w:firstLine="420"/>
        <w:rPr>
          <w:rFonts w:ascii="微软雅黑" w:eastAsia="微软雅黑" w:hAnsi="微软雅黑"/>
          <w:szCs w:val="21"/>
        </w:rPr>
      </w:pPr>
      <w:r>
        <w:rPr>
          <w:rFonts w:ascii="微软雅黑" w:eastAsia="微软雅黑" w:hAnsi="微软雅黑" w:hint="eastAsia"/>
          <w:szCs w:val="21"/>
        </w:rPr>
        <w:t>费吉亚：果然这</w:t>
      </w:r>
      <w:r w:rsidR="001957CA">
        <w:rPr>
          <w:rFonts w:ascii="微软雅黑" w:eastAsia="微软雅黑" w:hAnsi="微软雅黑" w:hint="eastAsia"/>
          <w:szCs w:val="21"/>
        </w:rPr>
        <w:t>里发生的</w:t>
      </w:r>
      <w:r>
        <w:rPr>
          <w:rFonts w:ascii="微软雅黑" w:eastAsia="微软雅黑" w:hAnsi="微软雅黑" w:hint="eastAsia"/>
          <w:szCs w:val="21"/>
        </w:rPr>
        <w:t>一切都</w:t>
      </w:r>
      <w:r w:rsidR="001957CA">
        <w:rPr>
          <w:rFonts w:ascii="微软雅黑" w:eastAsia="微软雅黑" w:hAnsi="微软雅黑" w:hint="eastAsia"/>
          <w:szCs w:val="21"/>
        </w:rPr>
        <w:t>只</w:t>
      </w:r>
      <w:r>
        <w:rPr>
          <w:rFonts w:ascii="微软雅黑" w:eastAsia="微软雅黑" w:hAnsi="微软雅黑" w:hint="eastAsia"/>
          <w:szCs w:val="21"/>
        </w:rPr>
        <w:t>是我的一厢情愿吗……</w:t>
      </w:r>
    </w:p>
    <w:p w14:paraId="14069454" w14:textId="1FA56E7B" w:rsidR="00FB023D" w:rsidRPr="00B734C5" w:rsidRDefault="00B734C5" w:rsidP="00CF7ECB">
      <w:pPr>
        <w:ind w:firstLineChars="200" w:firstLine="420"/>
        <w:rPr>
          <w:rFonts w:ascii="微软雅黑" w:eastAsia="微软雅黑" w:hAnsi="微软雅黑"/>
          <w:szCs w:val="21"/>
        </w:rPr>
      </w:pPr>
      <w:r w:rsidRPr="00B734C5">
        <w:rPr>
          <w:rFonts w:ascii="微软雅黑" w:eastAsia="微软雅黑" w:hAnsi="微软雅黑" w:hint="eastAsia"/>
          <w:szCs w:val="21"/>
        </w:rPr>
        <w:t>魔女</w:t>
      </w:r>
      <w:r w:rsidR="00FB023D" w:rsidRPr="00B734C5">
        <w:rPr>
          <w:rFonts w:ascii="微软雅黑" w:eastAsia="微软雅黑" w:hAnsi="微软雅黑" w:hint="eastAsia"/>
          <w:szCs w:val="21"/>
        </w:rPr>
        <w:t>：不是这样的，费吉亚。</w:t>
      </w:r>
    </w:p>
    <w:p w14:paraId="4065D5BF" w14:textId="401F4EFA" w:rsidR="00FB023D" w:rsidRPr="00B734C5" w:rsidRDefault="00B734C5" w:rsidP="00CF7ECB">
      <w:pPr>
        <w:ind w:firstLineChars="200" w:firstLine="420"/>
        <w:rPr>
          <w:rFonts w:ascii="微软雅黑" w:eastAsia="微软雅黑" w:hAnsi="微软雅黑"/>
          <w:szCs w:val="21"/>
        </w:rPr>
      </w:pPr>
      <w:r w:rsidRPr="00B734C5">
        <w:rPr>
          <w:rFonts w:ascii="微软雅黑" w:eastAsia="微软雅黑" w:hAnsi="微软雅黑" w:hint="eastAsia"/>
          <w:szCs w:val="21"/>
        </w:rPr>
        <w:t>魔女</w:t>
      </w:r>
      <w:r w:rsidR="003D5F9E" w:rsidRPr="00B734C5">
        <w:rPr>
          <w:rFonts w:ascii="微软雅黑" w:eastAsia="微软雅黑" w:hAnsi="微软雅黑" w:hint="eastAsia"/>
          <w:szCs w:val="21"/>
        </w:rPr>
        <w:t>：</w:t>
      </w:r>
      <w:r w:rsidR="00FB023D" w:rsidRPr="00B734C5">
        <w:rPr>
          <w:rFonts w:ascii="微软雅黑" w:eastAsia="微软雅黑" w:hAnsi="微软雅黑" w:hint="eastAsia"/>
          <w:szCs w:val="21"/>
        </w:rPr>
        <w:t>你的努力没有白费。</w:t>
      </w:r>
    </w:p>
    <w:p w14:paraId="7F0EA0E9" w14:textId="539F49A6" w:rsidR="00FB023D" w:rsidRPr="00B734C5" w:rsidRDefault="00B734C5" w:rsidP="00CF7ECB">
      <w:pPr>
        <w:ind w:firstLineChars="200" w:firstLine="420"/>
        <w:rPr>
          <w:rFonts w:ascii="微软雅黑" w:eastAsia="微软雅黑" w:hAnsi="微软雅黑"/>
          <w:szCs w:val="21"/>
        </w:rPr>
      </w:pPr>
      <w:r w:rsidRPr="00B734C5">
        <w:rPr>
          <w:rFonts w:ascii="微软雅黑" w:eastAsia="微软雅黑" w:hAnsi="微软雅黑" w:hint="eastAsia"/>
          <w:szCs w:val="21"/>
        </w:rPr>
        <w:t>魔女</w:t>
      </w:r>
      <w:r w:rsidR="003D5F9E" w:rsidRPr="00B734C5">
        <w:rPr>
          <w:rFonts w:ascii="微软雅黑" w:eastAsia="微软雅黑" w:hAnsi="微软雅黑" w:hint="eastAsia"/>
          <w:szCs w:val="21"/>
        </w:rPr>
        <w:t>：</w:t>
      </w:r>
      <w:r w:rsidR="00FB023D" w:rsidRPr="00B734C5">
        <w:rPr>
          <w:rFonts w:ascii="微软雅黑" w:eastAsia="微软雅黑" w:hAnsi="微软雅黑" w:hint="eastAsia"/>
          <w:szCs w:val="21"/>
        </w:rPr>
        <w:t>净化仪式</w:t>
      </w:r>
      <w:r w:rsidR="0002079A" w:rsidRPr="00B734C5">
        <w:rPr>
          <w:rFonts w:ascii="微软雅黑" w:eastAsia="微软雅黑" w:hAnsi="微软雅黑" w:hint="eastAsia"/>
          <w:szCs w:val="21"/>
        </w:rPr>
        <w:t>会拯救伊敏瑟伦。</w:t>
      </w:r>
    </w:p>
    <w:p w14:paraId="321D5EF6" w14:textId="766D804B" w:rsidR="0002079A" w:rsidRDefault="0002079A" w:rsidP="00CF7ECB">
      <w:pPr>
        <w:ind w:firstLineChars="200" w:firstLine="420"/>
        <w:rPr>
          <w:rFonts w:ascii="微软雅黑" w:eastAsia="微软雅黑" w:hAnsi="微软雅黑"/>
          <w:szCs w:val="21"/>
        </w:rPr>
      </w:pPr>
      <w:r>
        <w:rPr>
          <w:rFonts w:ascii="微软雅黑" w:eastAsia="微软雅黑" w:hAnsi="微软雅黑" w:hint="eastAsia"/>
          <w:szCs w:val="21"/>
        </w:rPr>
        <w:t>费吉亚：但是……伊敏瑟伦，我的故乡，其实已经</w:t>
      </w:r>
      <w:r w:rsidR="001957CA">
        <w:rPr>
          <w:rFonts w:ascii="微软雅黑" w:eastAsia="微软雅黑" w:hAnsi="微软雅黑" w:hint="eastAsia"/>
          <w:szCs w:val="21"/>
        </w:rPr>
        <w:t>不存在</w:t>
      </w:r>
      <w:r>
        <w:rPr>
          <w:rFonts w:ascii="微软雅黑" w:eastAsia="微软雅黑" w:hAnsi="微软雅黑" w:hint="eastAsia"/>
          <w:szCs w:val="21"/>
        </w:rPr>
        <w:t>了，不是吗？</w:t>
      </w:r>
    </w:p>
    <w:p w14:paraId="1E5B59F3" w14:textId="03DF7EC3" w:rsidR="0002079A" w:rsidRPr="00B734C5" w:rsidRDefault="00B734C5" w:rsidP="00CF7ECB">
      <w:pPr>
        <w:ind w:firstLineChars="200" w:firstLine="420"/>
        <w:rPr>
          <w:rFonts w:ascii="微软雅黑" w:eastAsia="微软雅黑" w:hAnsi="微软雅黑"/>
          <w:szCs w:val="21"/>
        </w:rPr>
      </w:pPr>
      <w:r w:rsidRPr="00B734C5">
        <w:rPr>
          <w:rFonts w:ascii="微软雅黑" w:eastAsia="微软雅黑" w:hAnsi="微软雅黑" w:hint="eastAsia"/>
          <w:szCs w:val="21"/>
        </w:rPr>
        <w:t>魔女</w:t>
      </w:r>
      <w:r w:rsidR="0002079A" w:rsidRPr="00B734C5">
        <w:rPr>
          <w:rFonts w:ascii="微软雅黑" w:eastAsia="微软雅黑" w:hAnsi="微软雅黑" w:hint="eastAsia"/>
          <w:szCs w:val="21"/>
        </w:rPr>
        <w:t>：……</w:t>
      </w:r>
    </w:p>
    <w:p w14:paraId="52D2C814" w14:textId="69B0ADF4" w:rsidR="0002079A" w:rsidRPr="00B734C5" w:rsidRDefault="00B734C5" w:rsidP="00CF7ECB">
      <w:pPr>
        <w:ind w:firstLineChars="200" w:firstLine="420"/>
        <w:rPr>
          <w:rFonts w:ascii="微软雅黑" w:eastAsia="微软雅黑" w:hAnsi="微软雅黑"/>
          <w:szCs w:val="21"/>
        </w:rPr>
      </w:pPr>
      <w:r w:rsidRPr="00B734C5">
        <w:rPr>
          <w:rFonts w:ascii="微软雅黑" w:eastAsia="微软雅黑" w:hAnsi="微软雅黑" w:hint="eastAsia"/>
          <w:szCs w:val="21"/>
        </w:rPr>
        <w:t>魔女</w:t>
      </w:r>
      <w:r w:rsidR="0002079A" w:rsidRPr="00B734C5">
        <w:rPr>
          <w:rFonts w:ascii="微软雅黑" w:eastAsia="微软雅黑" w:hAnsi="微软雅黑" w:hint="eastAsia"/>
          <w:szCs w:val="21"/>
        </w:rPr>
        <w:t>：不</w:t>
      </w:r>
      <w:r w:rsidR="001957CA" w:rsidRPr="00B734C5">
        <w:rPr>
          <w:rFonts w:ascii="微软雅黑" w:eastAsia="微软雅黑" w:hAnsi="微软雅黑" w:hint="eastAsia"/>
          <w:szCs w:val="21"/>
        </w:rPr>
        <w:t>是这样的</w:t>
      </w:r>
      <w:r w:rsidR="0002079A" w:rsidRPr="00B734C5">
        <w:rPr>
          <w:rFonts w:ascii="微软雅黑" w:eastAsia="微软雅黑" w:hAnsi="微软雅黑" w:hint="eastAsia"/>
          <w:szCs w:val="21"/>
        </w:rPr>
        <w:t>，我……</w:t>
      </w:r>
    </w:p>
    <w:p w14:paraId="3FD79E2A" w14:textId="128A1310" w:rsidR="0002079A" w:rsidRDefault="0002079A" w:rsidP="0002079A">
      <w:pPr>
        <w:ind w:firstLineChars="200" w:firstLine="420"/>
        <w:rPr>
          <w:rFonts w:ascii="微软雅黑" w:eastAsia="微软雅黑" w:hAnsi="微软雅黑"/>
          <w:szCs w:val="21"/>
        </w:rPr>
      </w:pPr>
      <w:r>
        <w:rPr>
          <w:rFonts w:ascii="微软雅黑" w:eastAsia="微软雅黑" w:hAnsi="微软雅黑" w:hint="eastAsia"/>
          <w:szCs w:val="21"/>
        </w:rPr>
        <w:t>弗莱尔：</w:t>
      </w:r>
      <w:r w:rsidR="001957CA">
        <w:rPr>
          <w:rFonts w:ascii="微软雅黑" w:eastAsia="微软雅黑" w:hAnsi="微软雅黑" w:hint="eastAsia"/>
          <w:szCs w:val="21"/>
        </w:rPr>
        <w:t>看来</w:t>
      </w:r>
      <w:r>
        <w:rPr>
          <w:rFonts w:ascii="微软雅黑" w:eastAsia="微软雅黑" w:hAnsi="微软雅黑" w:hint="eastAsia"/>
          <w:szCs w:val="21"/>
        </w:rPr>
        <w:t>我们分别之后，似乎发生了</w:t>
      </w:r>
      <w:r w:rsidR="00BE0E8B">
        <w:rPr>
          <w:rFonts w:ascii="微软雅黑" w:eastAsia="微软雅黑" w:hAnsi="微软雅黑" w:hint="eastAsia"/>
          <w:szCs w:val="21"/>
        </w:rPr>
        <w:t>很多</w:t>
      </w:r>
      <w:r>
        <w:rPr>
          <w:rFonts w:ascii="微软雅黑" w:eastAsia="微软雅黑" w:hAnsi="微软雅黑" w:hint="eastAsia"/>
          <w:szCs w:val="21"/>
        </w:rPr>
        <w:t>事情。</w:t>
      </w:r>
    </w:p>
    <w:p w14:paraId="7DC1AFA1" w14:textId="57D56814" w:rsidR="0002079A" w:rsidRDefault="0002079A" w:rsidP="0002079A">
      <w:pPr>
        <w:ind w:firstLineChars="200" w:firstLine="420"/>
        <w:rPr>
          <w:rFonts w:ascii="微软雅黑" w:eastAsia="微软雅黑" w:hAnsi="微软雅黑"/>
          <w:szCs w:val="21"/>
        </w:rPr>
      </w:pPr>
      <w:r>
        <w:rPr>
          <w:rFonts w:ascii="微软雅黑" w:eastAsia="微软雅黑" w:hAnsi="微软雅黑" w:hint="eastAsia"/>
          <w:szCs w:val="21"/>
        </w:rPr>
        <w:lastRenderedPageBreak/>
        <w:t>费吉亚：弗莱尔，你也是我幻想出来的</w:t>
      </w:r>
      <w:r w:rsidR="00BE0E8B">
        <w:rPr>
          <w:rFonts w:ascii="微软雅黑" w:eastAsia="微软雅黑" w:hAnsi="微软雅黑" w:hint="eastAsia"/>
          <w:szCs w:val="21"/>
        </w:rPr>
        <w:t>，对吗？</w:t>
      </w:r>
    </w:p>
    <w:p w14:paraId="5D98B1A7" w14:textId="6356119E" w:rsidR="0002079A" w:rsidRDefault="0002079A" w:rsidP="0002079A">
      <w:pPr>
        <w:ind w:firstLineChars="200" w:firstLine="420"/>
        <w:rPr>
          <w:rFonts w:ascii="微软雅黑" w:eastAsia="微软雅黑" w:hAnsi="微软雅黑"/>
          <w:szCs w:val="21"/>
        </w:rPr>
      </w:pPr>
      <w:r>
        <w:rPr>
          <w:rFonts w:ascii="微软雅黑" w:eastAsia="微软雅黑" w:hAnsi="微软雅黑" w:hint="eastAsia"/>
          <w:szCs w:val="21"/>
        </w:rPr>
        <w:t>费吉亚：没有意义，这一切的努力都没有意义。</w:t>
      </w:r>
    </w:p>
    <w:p w14:paraId="77EECB89" w14:textId="62ECC708" w:rsidR="0002079A" w:rsidRDefault="00113A62" w:rsidP="0002079A">
      <w:pPr>
        <w:ind w:firstLineChars="200" w:firstLine="420"/>
        <w:rPr>
          <w:rFonts w:ascii="微软雅黑" w:eastAsia="微软雅黑" w:hAnsi="微软雅黑"/>
          <w:szCs w:val="21"/>
        </w:rPr>
      </w:pPr>
      <w:r>
        <w:rPr>
          <w:rFonts w:ascii="微软雅黑" w:eastAsia="微软雅黑" w:hAnsi="微软雅黑" w:hint="eastAsia"/>
          <w:szCs w:val="21"/>
        </w:rPr>
        <w:t>旁白：</w:t>
      </w:r>
      <w:r w:rsidR="00665390">
        <w:rPr>
          <w:rFonts w:ascii="微软雅黑" w:eastAsia="微软雅黑" w:hAnsi="微软雅黑" w:hint="eastAsia"/>
          <w:szCs w:val="21"/>
        </w:rPr>
        <w:t>弗莱尔一挥手，一股</w:t>
      </w:r>
      <w:r>
        <w:rPr>
          <w:rFonts w:ascii="微软雅黑" w:eastAsia="微软雅黑" w:hAnsi="微软雅黑" w:hint="eastAsia"/>
          <w:szCs w:val="21"/>
        </w:rPr>
        <w:t>魔法能量</w:t>
      </w:r>
      <w:r w:rsidR="00665390">
        <w:rPr>
          <w:rFonts w:ascii="微软雅黑" w:eastAsia="微软雅黑" w:hAnsi="微软雅黑" w:hint="eastAsia"/>
          <w:szCs w:val="21"/>
        </w:rPr>
        <w:t>毫无征兆地冲向</w:t>
      </w:r>
      <w:r w:rsidR="0002079A">
        <w:rPr>
          <w:rFonts w:ascii="微软雅黑" w:eastAsia="微软雅黑" w:hAnsi="微软雅黑" w:hint="eastAsia"/>
          <w:szCs w:val="21"/>
        </w:rPr>
        <w:t>费吉亚，费吉亚</w:t>
      </w:r>
      <w:r w:rsidR="00665390">
        <w:rPr>
          <w:rFonts w:ascii="微软雅黑" w:eastAsia="微软雅黑" w:hAnsi="微软雅黑" w:hint="eastAsia"/>
          <w:szCs w:val="21"/>
        </w:rPr>
        <w:t>下意识地</w:t>
      </w:r>
      <w:r w:rsidR="0002079A">
        <w:rPr>
          <w:rFonts w:ascii="微软雅黑" w:eastAsia="微软雅黑" w:hAnsi="微软雅黑" w:hint="eastAsia"/>
          <w:szCs w:val="21"/>
        </w:rPr>
        <w:t>弹身</w:t>
      </w:r>
      <w:r w:rsidR="005970C3">
        <w:rPr>
          <w:rFonts w:ascii="微软雅黑" w:eastAsia="微软雅黑" w:hAnsi="微软雅黑" w:hint="eastAsia"/>
          <w:szCs w:val="21"/>
        </w:rPr>
        <w:t>退后</w:t>
      </w:r>
      <w:r w:rsidR="00665390">
        <w:rPr>
          <w:rFonts w:ascii="微软雅黑" w:eastAsia="微软雅黑" w:hAnsi="微软雅黑" w:hint="eastAsia"/>
          <w:szCs w:val="21"/>
        </w:rPr>
        <w:t>。</w:t>
      </w:r>
    </w:p>
    <w:p w14:paraId="26152F4B" w14:textId="236874A5" w:rsidR="0002079A" w:rsidRDefault="0002079A" w:rsidP="0002079A">
      <w:pPr>
        <w:ind w:firstLineChars="200" w:firstLine="420"/>
        <w:rPr>
          <w:rFonts w:ascii="微软雅黑" w:eastAsia="微软雅黑" w:hAnsi="微软雅黑"/>
          <w:szCs w:val="21"/>
        </w:rPr>
      </w:pPr>
      <w:r>
        <w:rPr>
          <w:rFonts w:ascii="微软雅黑" w:eastAsia="微软雅黑" w:hAnsi="微软雅黑" w:hint="eastAsia"/>
          <w:szCs w:val="21"/>
        </w:rPr>
        <w:t>弗莱尔：如果我是虚假的，那你为什么要躲呢？</w:t>
      </w:r>
    </w:p>
    <w:p w14:paraId="45B2F5A0" w14:textId="786B6ED5" w:rsidR="0002079A" w:rsidRDefault="0002079A" w:rsidP="0002079A">
      <w:pPr>
        <w:ind w:firstLineChars="200" w:firstLine="420"/>
        <w:rPr>
          <w:rFonts w:ascii="微软雅黑" w:eastAsia="微软雅黑" w:hAnsi="微软雅黑"/>
          <w:szCs w:val="21"/>
        </w:rPr>
      </w:pPr>
      <w:r>
        <w:rPr>
          <w:rFonts w:ascii="微软雅黑" w:eastAsia="微软雅黑" w:hAnsi="微软雅黑" w:hint="eastAsia"/>
          <w:szCs w:val="21"/>
        </w:rPr>
        <w:t>弗莱尔：</w:t>
      </w:r>
      <w:r w:rsidR="001957CA">
        <w:rPr>
          <w:rFonts w:ascii="微软雅黑" w:eastAsia="微软雅黑" w:hAnsi="微软雅黑" w:hint="eastAsia"/>
          <w:szCs w:val="21"/>
        </w:rPr>
        <w:t>……</w:t>
      </w:r>
      <w:r>
        <w:rPr>
          <w:rFonts w:ascii="微软雅黑" w:eastAsia="微软雅黑" w:hAnsi="微软雅黑" w:hint="eastAsia"/>
          <w:szCs w:val="21"/>
        </w:rPr>
        <w:t>看来拉芬那一脚还</w:t>
      </w:r>
      <w:r w:rsidR="00D92135">
        <w:rPr>
          <w:rFonts w:ascii="微软雅黑" w:eastAsia="微软雅黑" w:hAnsi="微软雅黑" w:hint="eastAsia"/>
          <w:szCs w:val="21"/>
        </w:rPr>
        <w:t>是</w:t>
      </w:r>
      <w:r>
        <w:rPr>
          <w:rFonts w:ascii="微软雅黑" w:eastAsia="微软雅黑" w:hAnsi="微软雅黑" w:hint="eastAsia"/>
          <w:szCs w:val="21"/>
        </w:rPr>
        <w:t>下手</w:t>
      </w:r>
      <w:r w:rsidR="00D92135">
        <w:rPr>
          <w:rFonts w:ascii="微软雅黑" w:eastAsia="微软雅黑" w:hAnsi="微软雅黑" w:hint="eastAsia"/>
          <w:szCs w:val="21"/>
        </w:rPr>
        <w:t>太</w:t>
      </w:r>
      <w:r>
        <w:rPr>
          <w:rFonts w:ascii="微软雅黑" w:eastAsia="微软雅黑" w:hAnsi="微软雅黑" w:hint="eastAsia"/>
          <w:szCs w:val="21"/>
        </w:rPr>
        <w:t>轻了。</w:t>
      </w:r>
    </w:p>
    <w:p w14:paraId="1F343C9F" w14:textId="6190ACF4" w:rsidR="0002079A" w:rsidRPr="003D5F9E" w:rsidRDefault="0002079A" w:rsidP="0002079A">
      <w:pPr>
        <w:ind w:firstLineChars="200" w:firstLine="420"/>
        <w:rPr>
          <w:rFonts w:ascii="微软雅黑" w:eastAsia="微软雅黑" w:hAnsi="微软雅黑"/>
          <w:b/>
          <w:color w:val="FF0000"/>
          <w:szCs w:val="21"/>
        </w:rPr>
      </w:pPr>
      <w:r w:rsidRPr="003D5F9E">
        <w:rPr>
          <w:rFonts w:ascii="微软雅黑" w:eastAsia="微软雅黑" w:hAnsi="微软雅黑" w:hint="eastAsia"/>
          <w:b/>
          <w:color w:val="FF0000"/>
          <w:szCs w:val="21"/>
        </w:rPr>
        <w:t>选项：……</w:t>
      </w:r>
    </w:p>
    <w:p w14:paraId="4422ACE9" w14:textId="65BC87F5" w:rsidR="00ED09EF" w:rsidRDefault="0002079A" w:rsidP="0002079A">
      <w:pPr>
        <w:ind w:firstLineChars="200" w:firstLine="420"/>
        <w:rPr>
          <w:rFonts w:ascii="微软雅黑" w:eastAsia="微软雅黑" w:hAnsi="微软雅黑"/>
          <w:szCs w:val="21"/>
        </w:rPr>
      </w:pPr>
      <w:r>
        <w:rPr>
          <w:rFonts w:ascii="微软雅黑" w:eastAsia="微软雅黑" w:hAnsi="微软雅黑" w:hint="eastAsia"/>
          <w:szCs w:val="21"/>
        </w:rPr>
        <w:t>弗莱尔：</w:t>
      </w:r>
      <w:r w:rsidR="001957CA">
        <w:rPr>
          <w:rFonts w:ascii="微软雅黑" w:eastAsia="微软雅黑" w:hAnsi="微软雅黑" w:hint="eastAsia"/>
          <w:szCs w:val="21"/>
        </w:rPr>
        <w:t>费吉亚，</w:t>
      </w:r>
      <w:r>
        <w:rPr>
          <w:rFonts w:ascii="微软雅黑" w:eastAsia="微软雅黑" w:hAnsi="微软雅黑" w:hint="eastAsia"/>
          <w:szCs w:val="21"/>
        </w:rPr>
        <w:t>我没时间跟你胡闹。</w:t>
      </w:r>
    </w:p>
    <w:p w14:paraId="0648098D" w14:textId="229DE7AA" w:rsidR="0002079A" w:rsidRDefault="00ED09EF" w:rsidP="0002079A">
      <w:pPr>
        <w:ind w:firstLineChars="200" w:firstLine="420"/>
        <w:rPr>
          <w:rFonts w:ascii="微软雅黑" w:eastAsia="微软雅黑" w:hAnsi="微软雅黑"/>
          <w:szCs w:val="21"/>
        </w:rPr>
      </w:pPr>
      <w:r>
        <w:rPr>
          <w:rFonts w:ascii="微软雅黑" w:eastAsia="微软雅黑" w:hAnsi="微软雅黑" w:hint="eastAsia"/>
          <w:szCs w:val="21"/>
        </w:rPr>
        <w:t>弗莱尔：</w:t>
      </w:r>
      <w:r w:rsidR="003D5F9E">
        <w:rPr>
          <w:rFonts w:ascii="微软雅黑" w:eastAsia="微软雅黑" w:hAnsi="微软雅黑" w:hint="eastAsia"/>
          <w:szCs w:val="21"/>
        </w:rPr>
        <w:t>我带来了</w:t>
      </w:r>
      <w:r w:rsidR="0002079A">
        <w:rPr>
          <w:rFonts w:ascii="微软雅黑" w:eastAsia="微软雅黑" w:hAnsi="微软雅黑" w:hint="eastAsia"/>
          <w:szCs w:val="21"/>
        </w:rPr>
        <w:t>三个好消息</w:t>
      </w:r>
      <w:r w:rsidR="003D5F9E">
        <w:rPr>
          <w:rFonts w:ascii="微软雅黑" w:eastAsia="微软雅黑" w:hAnsi="微软雅黑" w:hint="eastAsia"/>
          <w:szCs w:val="21"/>
        </w:rPr>
        <w:t>和</w:t>
      </w:r>
      <w:r w:rsidR="0002079A">
        <w:rPr>
          <w:rFonts w:ascii="微软雅黑" w:eastAsia="微软雅黑" w:hAnsi="微软雅黑" w:hint="eastAsia"/>
          <w:szCs w:val="21"/>
        </w:rPr>
        <w:t>一个坏消息，</w:t>
      </w:r>
      <w:r w:rsidR="003D5F9E">
        <w:rPr>
          <w:rFonts w:ascii="微软雅黑" w:eastAsia="微软雅黑" w:hAnsi="微软雅黑" w:hint="eastAsia"/>
          <w:szCs w:val="21"/>
        </w:rPr>
        <w:t>你</w:t>
      </w:r>
      <w:r>
        <w:rPr>
          <w:rFonts w:ascii="微软雅黑" w:eastAsia="微软雅黑" w:hAnsi="微软雅黑" w:hint="eastAsia"/>
          <w:szCs w:val="21"/>
        </w:rPr>
        <w:t>想先</w:t>
      </w:r>
      <w:r w:rsidR="0002079A">
        <w:rPr>
          <w:rFonts w:ascii="微软雅黑" w:eastAsia="微软雅黑" w:hAnsi="微软雅黑" w:hint="eastAsia"/>
          <w:szCs w:val="21"/>
        </w:rPr>
        <w:t>听哪</w:t>
      </w:r>
      <w:r w:rsidR="00BE0E8B">
        <w:rPr>
          <w:rFonts w:ascii="微软雅黑" w:eastAsia="微软雅黑" w:hAnsi="微软雅黑" w:hint="eastAsia"/>
          <w:szCs w:val="21"/>
        </w:rPr>
        <w:t>一</w:t>
      </w:r>
      <w:r w:rsidR="0002079A">
        <w:rPr>
          <w:rFonts w:ascii="微软雅黑" w:eastAsia="微软雅黑" w:hAnsi="微软雅黑" w:hint="eastAsia"/>
          <w:szCs w:val="21"/>
        </w:rPr>
        <w:t>个？</w:t>
      </w:r>
    </w:p>
    <w:p w14:paraId="70AC0434" w14:textId="743EED50" w:rsidR="0002079A" w:rsidRPr="00BE0E8B" w:rsidRDefault="0002079A" w:rsidP="0002079A">
      <w:pPr>
        <w:ind w:firstLineChars="200" w:firstLine="420"/>
        <w:rPr>
          <w:rFonts w:ascii="微软雅黑" w:eastAsia="微软雅黑" w:hAnsi="微软雅黑"/>
          <w:szCs w:val="21"/>
        </w:rPr>
      </w:pPr>
      <w:r w:rsidRPr="00BE0E8B">
        <w:rPr>
          <w:rFonts w:ascii="微软雅黑" w:eastAsia="微软雅黑" w:hAnsi="微软雅黑" w:hint="eastAsia"/>
          <w:szCs w:val="21"/>
        </w:rPr>
        <w:t>费吉亚：三……三个好消息。</w:t>
      </w:r>
    </w:p>
    <w:p w14:paraId="2D22F8BF" w14:textId="5D43375A" w:rsidR="0002079A" w:rsidRDefault="00ED09EF" w:rsidP="0002079A">
      <w:pPr>
        <w:ind w:firstLineChars="200" w:firstLine="420"/>
        <w:rPr>
          <w:rFonts w:ascii="微软雅黑" w:eastAsia="微软雅黑" w:hAnsi="微软雅黑"/>
          <w:szCs w:val="21"/>
        </w:rPr>
      </w:pPr>
      <w:r>
        <w:rPr>
          <w:rFonts w:ascii="微软雅黑" w:eastAsia="微软雅黑" w:hAnsi="微软雅黑" w:hint="eastAsia"/>
          <w:szCs w:val="21"/>
        </w:rPr>
        <w:t>弗莱尔：诺伦和由依帮助</w:t>
      </w:r>
      <w:r w:rsidR="0002079A">
        <w:rPr>
          <w:rFonts w:ascii="微软雅黑" w:eastAsia="微软雅黑" w:hAnsi="微软雅黑" w:hint="eastAsia"/>
          <w:szCs w:val="21"/>
        </w:rPr>
        <w:t>城镇的居民抵挡住了魔物的攻击，目前正在重建</w:t>
      </w:r>
      <w:r>
        <w:rPr>
          <w:rFonts w:ascii="微软雅黑" w:eastAsia="微软雅黑" w:hAnsi="微软雅黑" w:hint="eastAsia"/>
          <w:szCs w:val="21"/>
        </w:rPr>
        <w:t>城镇</w:t>
      </w:r>
      <w:r w:rsidR="0002079A">
        <w:rPr>
          <w:rFonts w:ascii="微软雅黑" w:eastAsia="微软雅黑" w:hAnsi="微软雅黑" w:hint="eastAsia"/>
          <w:szCs w:val="21"/>
        </w:rPr>
        <w:t>。</w:t>
      </w:r>
    </w:p>
    <w:p w14:paraId="7F2081EB" w14:textId="18ABEE70" w:rsidR="0002079A" w:rsidRDefault="0002079A" w:rsidP="0002079A">
      <w:pPr>
        <w:ind w:firstLineChars="200" w:firstLine="420"/>
        <w:rPr>
          <w:rFonts w:ascii="微软雅黑" w:eastAsia="微软雅黑" w:hAnsi="微软雅黑"/>
          <w:szCs w:val="21"/>
        </w:rPr>
      </w:pPr>
      <w:r>
        <w:rPr>
          <w:rFonts w:ascii="微软雅黑" w:eastAsia="微软雅黑" w:hAnsi="微软雅黑" w:hint="eastAsia"/>
          <w:szCs w:val="21"/>
        </w:rPr>
        <w:t>弗莱尔：尤妲娅照顾的那群难民去了诺伦和由依所在的城镇，目前一切安好。</w:t>
      </w:r>
    </w:p>
    <w:p w14:paraId="6A2549C5" w14:textId="03EA9B3A" w:rsidR="0002079A" w:rsidRDefault="0002079A" w:rsidP="0002079A">
      <w:pPr>
        <w:ind w:firstLineChars="200" w:firstLine="420"/>
        <w:rPr>
          <w:rFonts w:ascii="微软雅黑" w:eastAsia="微软雅黑" w:hAnsi="微软雅黑"/>
          <w:szCs w:val="21"/>
        </w:rPr>
      </w:pPr>
      <w:r>
        <w:rPr>
          <w:rFonts w:ascii="微软雅黑" w:eastAsia="微软雅黑" w:hAnsi="微软雅黑" w:hint="eastAsia"/>
          <w:szCs w:val="21"/>
        </w:rPr>
        <w:t>弗莱尔：拉芬保护的哨戒营也没什么伤亡</w:t>
      </w:r>
      <w:r w:rsidR="00244D3D">
        <w:rPr>
          <w:rFonts w:ascii="微软雅黑" w:eastAsia="微软雅黑" w:hAnsi="微软雅黑" w:hint="eastAsia"/>
          <w:szCs w:val="21"/>
        </w:rPr>
        <w:t>，目前拉芬正组织人手清缴魔物。</w:t>
      </w:r>
    </w:p>
    <w:p w14:paraId="16E6F29E" w14:textId="06024970" w:rsidR="0002079A" w:rsidRDefault="0002079A" w:rsidP="0002079A">
      <w:pPr>
        <w:ind w:firstLineChars="200" w:firstLine="420"/>
        <w:rPr>
          <w:rFonts w:ascii="微软雅黑" w:eastAsia="微软雅黑" w:hAnsi="微软雅黑"/>
          <w:szCs w:val="21"/>
        </w:rPr>
      </w:pPr>
      <w:r>
        <w:rPr>
          <w:rFonts w:ascii="微软雅黑" w:eastAsia="微软雅黑" w:hAnsi="微软雅黑" w:hint="eastAsia"/>
          <w:szCs w:val="21"/>
        </w:rPr>
        <w:t>弗莱尔：净化仪式很成功，伊敏瑟伦的魔法异变很快就会结束。</w:t>
      </w:r>
    </w:p>
    <w:p w14:paraId="20C808E2" w14:textId="062B5FF9" w:rsidR="0002079A" w:rsidRDefault="00A51920" w:rsidP="0002079A">
      <w:pPr>
        <w:ind w:firstLineChars="200" w:firstLine="420"/>
        <w:rPr>
          <w:rFonts w:ascii="微软雅黑" w:eastAsia="微软雅黑" w:hAnsi="微软雅黑"/>
          <w:szCs w:val="21"/>
        </w:rPr>
      </w:pPr>
      <w:r>
        <w:rPr>
          <w:rFonts w:ascii="微软雅黑" w:eastAsia="微软雅黑" w:hAnsi="微软雅黑" w:hint="eastAsia"/>
          <w:szCs w:val="21"/>
        </w:rPr>
        <w:t>费吉亚：那……另</w:t>
      </w:r>
      <w:r w:rsidR="0002079A">
        <w:rPr>
          <w:rFonts w:ascii="微软雅黑" w:eastAsia="微软雅黑" w:hAnsi="微软雅黑" w:hint="eastAsia"/>
          <w:szCs w:val="21"/>
        </w:rPr>
        <w:t>一个坏消息呢？</w:t>
      </w:r>
    </w:p>
    <w:p w14:paraId="7032FD68" w14:textId="77777777" w:rsidR="001957CA" w:rsidRDefault="0002079A" w:rsidP="0002079A">
      <w:pPr>
        <w:ind w:leftChars="200" w:left="1260" w:hangingChars="400" w:hanging="840"/>
        <w:rPr>
          <w:rFonts w:ascii="微软雅黑" w:eastAsia="微软雅黑" w:hAnsi="微软雅黑"/>
          <w:szCs w:val="21"/>
        </w:rPr>
      </w:pPr>
      <w:r>
        <w:rPr>
          <w:rFonts w:ascii="微软雅黑" w:eastAsia="微软雅黑" w:hAnsi="微软雅黑" w:hint="eastAsia"/>
          <w:szCs w:val="21"/>
        </w:rPr>
        <w:t>弗莱尔：</w:t>
      </w:r>
      <w:r w:rsidR="001957CA">
        <w:rPr>
          <w:rFonts w:ascii="微软雅黑" w:eastAsia="微软雅黑" w:hAnsi="微软雅黑" w:hint="eastAsia"/>
          <w:szCs w:val="21"/>
        </w:rPr>
        <w:t>现在</w:t>
      </w:r>
      <w:r w:rsidR="00A51920">
        <w:rPr>
          <w:rFonts w:ascii="微软雅黑" w:eastAsia="微软雅黑" w:hAnsi="微软雅黑" w:hint="eastAsia"/>
          <w:szCs w:val="21"/>
        </w:rPr>
        <w:t>，守护者大人正在对抗枯萎之心</w:t>
      </w:r>
      <w:r>
        <w:rPr>
          <w:rFonts w:ascii="微软雅黑" w:eastAsia="微软雅黑" w:hAnsi="微软雅黑" w:hint="eastAsia"/>
          <w:szCs w:val="21"/>
        </w:rPr>
        <w:t>，</w:t>
      </w:r>
      <w:r w:rsidR="001957CA">
        <w:rPr>
          <w:rFonts w:ascii="微软雅黑" w:eastAsia="微软雅黑" w:hAnsi="微软雅黑" w:hint="eastAsia"/>
          <w:szCs w:val="21"/>
        </w:rPr>
        <w:t>保护伊敏瑟伦。</w:t>
      </w:r>
    </w:p>
    <w:p w14:paraId="0E6D2489" w14:textId="59BCDE43" w:rsidR="0002079A" w:rsidRDefault="001957CA" w:rsidP="0002079A">
      <w:pPr>
        <w:ind w:leftChars="200" w:left="1260" w:hangingChars="400" w:hanging="840"/>
        <w:rPr>
          <w:rFonts w:ascii="微软雅黑" w:eastAsia="微软雅黑" w:hAnsi="微软雅黑"/>
          <w:szCs w:val="21"/>
        </w:rPr>
      </w:pPr>
      <w:r>
        <w:rPr>
          <w:rFonts w:ascii="微软雅黑" w:eastAsia="微软雅黑" w:hAnsi="微软雅黑" w:hint="eastAsia"/>
          <w:szCs w:val="21"/>
        </w:rPr>
        <w:t>弗莱尔：</w:t>
      </w:r>
      <w:r w:rsidR="00A51920">
        <w:rPr>
          <w:rFonts w:ascii="微软雅黑" w:eastAsia="微软雅黑" w:hAnsi="微软雅黑" w:hint="eastAsia"/>
          <w:szCs w:val="21"/>
        </w:rPr>
        <w:t>而</w:t>
      </w:r>
      <w:r w:rsidR="0002079A">
        <w:rPr>
          <w:rFonts w:ascii="微软雅黑" w:eastAsia="微软雅黑" w:hAnsi="微软雅黑" w:hint="eastAsia"/>
          <w:szCs w:val="21"/>
        </w:rPr>
        <w:t>守护者大人最忠诚的</w:t>
      </w:r>
      <w:r w:rsidR="00BE0E8B">
        <w:rPr>
          <w:rFonts w:ascii="微软雅黑" w:eastAsia="微软雅黑" w:hAnsi="微软雅黑" w:hint="eastAsia"/>
          <w:szCs w:val="21"/>
        </w:rPr>
        <w:t>荣耀</w:t>
      </w:r>
      <w:r w:rsidR="0002079A">
        <w:rPr>
          <w:rFonts w:ascii="微软雅黑" w:eastAsia="微软雅黑" w:hAnsi="微软雅黑" w:hint="eastAsia"/>
          <w:szCs w:val="21"/>
        </w:rPr>
        <w:t>骑士却躺在这里</w:t>
      </w:r>
      <w:r w:rsidR="005970C3">
        <w:rPr>
          <w:rFonts w:ascii="微软雅黑" w:eastAsia="微软雅黑" w:hAnsi="微软雅黑" w:hint="eastAsia"/>
          <w:szCs w:val="21"/>
        </w:rPr>
        <w:t>，</w:t>
      </w:r>
      <w:r w:rsidR="00A51920">
        <w:rPr>
          <w:rFonts w:ascii="微软雅黑" w:eastAsia="微软雅黑" w:hAnsi="微软雅黑" w:hint="eastAsia"/>
          <w:szCs w:val="21"/>
        </w:rPr>
        <w:t>大声</w:t>
      </w:r>
      <w:r w:rsidR="00244D3D">
        <w:rPr>
          <w:rFonts w:ascii="微软雅黑" w:eastAsia="微软雅黑" w:hAnsi="微软雅黑" w:hint="eastAsia"/>
          <w:szCs w:val="21"/>
        </w:rPr>
        <w:t>地</w:t>
      </w:r>
      <w:r w:rsidR="0002079A">
        <w:rPr>
          <w:rFonts w:ascii="微软雅黑" w:eastAsia="微软雅黑" w:hAnsi="微软雅黑" w:hint="eastAsia"/>
          <w:szCs w:val="21"/>
        </w:rPr>
        <w:t>喊着不明所以的话。</w:t>
      </w:r>
    </w:p>
    <w:p w14:paraId="3DA469B5" w14:textId="2E08B2CF" w:rsidR="0002079A" w:rsidRPr="001957CA" w:rsidRDefault="001957CA" w:rsidP="003D5F9E">
      <w:pPr>
        <w:ind w:firstLineChars="200" w:firstLine="420"/>
        <w:rPr>
          <w:rFonts w:ascii="微软雅黑" w:eastAsia="微软雅黑" w:hAnsi="微软雅黑"/>
          <w:szCs w:val="21"/>
        </w:rPr>
      </w:pPr>
      <w:r>
        <w:rPr>
          <w:rFonts w:ascii="微软雅黑" w:eastAsia="微软雅黑" w:hAnsi="微软雅黑" w:hint="eastAsia"/>
          <w:szCs w:val="21"/>
        </w:rPr>
        <w:t>费吉亚：……</w:t>
      </w:r>
    </w:p>
    <w:p w14:paraId="2A4E36D0" w14:textId="397147A4" w:rsidR="0002079A" w:rsidRDefault="0002079A" w:rsidP="0002079A">
      <w:pPr>
        <w:ind w:leftChars="200" w:left="1260" w:hangingChars="400" w:hanging="840"/>
        <w:rPr>
          <w:rFonts w:ascii="微软雅黑" w:eastAsia="微软雅黑" w:hAnsi="微软雅黑"/>
          <w:szCs w:val="21"/>
        </w:rPr>
      </w:pPr>
      <w:r>
        <w:rPr>
          <w:rFonts w:ascii="微软雅黑" w:eastAsia="微软雅黑" w:hAnsi="微软雅黑" w:hint="eastAsia"/>
          <w:szCs w:val="21"/>
        </w:rPr>
        <w:t>费吉亚：我……我明白了，谢谢你，弗莱尔。</w:t>
      </w:r>
    </w:p>
    <w:p w14:paraId="49308B74" w14:textId="3C71938B" w:rsidR="0002079A" w:rsidRDefault="005970C3" w:rsidP="0002079A">
      <w:pPr>
        <w:ind w:leftChars="200" w:left="1260" w:hangingChars="400" w:hanging="840"/>
        <w:rPr>
          <w:rFonts w:ascii="微软雅黑" w:eastAsia="微软雅黑" w:hAnsi="微软雅黑"/>
          <w:szCs w:val="21"/>
        </w:rPr>
      </w:pPr>
      <w:r>
        <w:rPr>
          <w:rFonts w:ascii="微软雅黑" w:eastAsia="微软雅黑" w:hAnsi="微软雅黑" w:hint="eastAsia"/>
          <w:szCs w:val="21"/>
        </w:rPr>
        <w:t>卡斯庇妲：弗莱尔大人，</w:t>
      </w:r>
      <w:r w:rsidR="009221E9">
        <w:rPr>
          <w:rFonts w:ascii="微软雅黑" w:eastAsia="微软雅黑" w:hAnsi="微软雅黑" w:hint="eastAsia"/>
          <w:szCs w:val="21"/>
        </w:rPr>
        <w:t>费吉亚</w:t>
      </w:r>
      <w:r w:rsidR="00665390">
        <w:rPr>
          <w:rFonts w:ascii="微软雅黑" w:eastAsia="微软雅黑" w:hAnsi="微软雅黑" w:hint="eastAsia"/>
          <w:szCs w:val="21"/>
        </w:rPr>
        <w:t>骑士</w:t>
      </w:r>
      <w:r>
        <w:rPr>
          <w:rFonts w:ascii="微软雅黑" w:eastAsia="微软雅黑" w:hAnsi="微软雅黑" w:hint="eastAsia"/>
          <w:szCs w:val="21"/>
        </w:rPr>
        <w:t>，原来你们在这。</w:t>
      </w:r>
    </w:p>
    <w:p w14:paraId="63948A7D" w14:textId="2A0B3469" w:rsidR="005970C3" w:rsidRDefault="005970C3" w:rsidP="0002079A">
      <w:pPr>
        <w:ind w:leftChars="200" w:left="1260" w:hangingChars="400" w:hanging="840"/>
        <w:rPr>
          <w:rFonts w:ascii="微软雅黑" w:eastAsia="微软雅黑" w:hAnsi="微软雅黑"/>
          <w:szCs w:val="21"/>
        </w:rPr>
      </w:pPr>
      <w:r>
        <w:rPr>
          <w:rFonts w:ascii="微软雅黑" w:eastAsia="微软雅黑" w:hAnsi="微软雅黑" w:hint="eastAsia"/>
          <w:szCs w:val="21"/>
        </w:rPr>
        <w:t>卡斯庇妲：快跟我来，守护者大人需要你们的帮助。</w:t>
      </w:r>
    </w:p>
    <w:p w14:paraId="5EBD7B27" w14:textId="21FBF41F" w:rsidR="00A844CA" w:rsidRPr="00A844CA" w:rsidRDefault="00A844CA" w:rsidP="006C47C1">
      <w:pPr>
        <w:ind w:leftChars="200" w:left="1050" w:hangingChars="300" w:hanging="630"/>
        <w:rPr>
          <w:rFonts w:ascii="微软雅黑" w:eastAsia="微软雅黑" w:hAnsi="微软雅黑"/>
          <w:szCs w:val="21"/>
        </w:rPr>
      </w:pPr>
      <w:r w:rsidRPr="00A844CA">
        <w:rPr>
          <w:rFonts w:ascii="微软雅黑" w:eastAsia="微软雅黑" w:hAnsi="微软雅黑" w:hint="eastAsia"/>
          <w:bCs/>
          <w:szCs w:val="21"/>
        </w:rPr>
        <w:t>旁白：</w:t>
      </w:r>
      <w:r>
        <w:rPr>
          <w:rFonts w:ascii="微软雅黑" w:eastAsia="微软雅黑" w:hAnsi="微软雅黑" w:hint="eastAsia"/>
          <w:bCs/>
          <w:szCs w:val="21"/>
        </w:rPr>
        <w:t>熟悉的王座，熟悉的身影，埃舍雷高举着象征着伊敏瑟伦至高权利的</w:t>
      </w:r>
      <w:r w:rsidR="006C47C1">
        <w:rPr>
          <w:rFonts w:ascii="微软雅黑" w:eastAsia="微软雅黑" w:hAnsi="微软雅黑" w:hint="eastAsia"/>
          <w:bCs/>
          <w:szCs w:val="21"/>
        </w:rPr>
        <w:t>“生灵”，而她面前的诡异生物，正毫无忌惮地散播着枯萎腐败的气息。</w:t>
      </w:r>
    </w:p>
    <w:p w14:paraId="1E948E02" w14:textId="5F9A27EC" w:rsidR="005970C3" w:rsidRDefault="0092053A" w:rsidP="0002079A">
      <w:pPr>
        <w:ind w:firstLineChars="200" w:firstLine="420"/>
        <w:rPr>
          <w:rFonts w:ascii="微软雅黑" w:eastAsia="微软雅黑" w:hAnsi="微软雅黑"/>
          <w:szCs w:val="21"/>
        </w:rPr>
      </w:pPr>
      <w:r>
        <w:rPr>
          <w:rFonts w:ascii="微软雅黑" w:eastAsia="微软雅黑" w:hAnsi="微软雅黑" w:hint="eastAsia"/>
          <w:szCs w:val="21"/>
        </w:rPr>
        <w:lastRenderedPageBreak/>
        <w:t>枯萎之心：你们……你们这群</w:t>
      </w:r>
      <w:r w:rsidR="007560E4">
        <w:rPr>
          <w:rFonts w:ascii="微软雅黑" w:eastAsia="微软雅黑" w:hAnsi="微软雅黑" w:hint="eastAsia"/>
          <w:szCs w:val="21"/>
        </w:rPr>
        <w:t>人都该被毁灭！</w:t>
      </w:r>
    </w:p>
    <w:p w14:paraId="37FA6A84" w14:textId="2CF67690" w:rsidR="007560E4" w:rsidRDefault="007560E4" w:rsidP="0002079A">
      <w:pPr>
        <w:ind w:firstLineChars="200" w:firstLine="420"/>
        <w:rPr>
          <w:rFonts w:ascii="微软雅黑" w:eastAsia="微软雅黑" w:hAnsi="微软雅黑"/>
          <w:szCs w:val="21"/>
        </w:rPr>
      </w:pPr>
      <w:r>
        <w:rPr>
          <w:rFonts w:ascii="微软雅黑" w:eastAsia="微软雅黑" w:hAnsi="微软雅黑" w:hint="eastAsia"/>
          <w:szCs w:val="21"/>
        </w:rPr>
        <w:t>枯萎之心：你们根本不知道，你们所拥护的守护者大人，究竟在做什么！</w:t>
      </w:r>
    </w:p>
    <w:p w14:paraId="062F4AE2" w14:textId="6ADEF48A" w:rsidR="007560E4" w:rsidRDefault="007560E4" w:rsidP="0002079A">
      <w:pPr>
        <w:ind w:firstLineChars="200" w:firstLine="420"/>
        <w:rPr>
          <w:rFonts w:ascii="微软雅黑" w:eastAsia="微软雅黑" w:hAnsi="微软雅黑"/>
          <w:szCs w:val="21"/>
        </w:rPr>
      </w:pPr>
      <w:r>
        <w:rPr>
          <w:rFonts w:ascii="微软雅黑" w:eastAsia="微软雅黑" w:hAnsi="微软雅黑" w:hint="eastAsia"/>
          <w:szCs w:val="21"/>
        </w:rPr>
        <w:t>枯萎之心：哈哈哈，没想到</w:t>
      </w:r>
      <w:r w:rsidR="00BE0E8B">
        <w:rPr>
          <w:rFonts w:ascii="微软雅黑" w:eastAsia="微软雅黑" w:hAnsi="微软雅黑" w:hint="eastAsia"/>
          <w:szCs w:val="21"/>
        </w:rPr>
        <w:t>吧，</w:t>
      </w:r>
      <w:r>
        <w:rPr>
          <w:rFonts w:ascii="微软雅黑" w:eastAsia="微软雅黑" w:hAnsi="微软雅黑" w:hint="eastAsia"/>
          <w:szCs w:val="21"/>
        </w:rPr>
        <w:t>我是守护者的影子，我是她的产物！</w:t>
      </w:r>
    </w:p>
    <w:p w14:paraId="06584407" w14:textId="33634396" w:rsidR="001957CA" w:rsidRDefault="001957CA" w:rsidP="0002079A">
      <w:pPr>
        <w:ind w:firstLineChars="200" w:firstLine="420"/>
        <w:rPr>
          <w:rFonts w:ascii="微软雅黑" w:eastAsia="微软雅黑" w:hAnsi="微软雅黑"/>
          <w:szCs w:val="21"/>
        </w:rPr>
      </w:pPr>
      <w:r>
        <w:rPr>
          <w:rFonts w:ascii="微软雅黑" w:eastAsia="微软雅黑" w:hAnsi="微软雅黑" w:hint="eastAsia"/>
          <w:szCs w:val="21"/>
        </w:rPr>
        <w:t>枯萎之心：你们终将会变成像我一样的存在，无可避免！</w:t>
      </w:r>
    </w:p>
    <w:p w14:paraId="3CDDAF3B" w14:textId="1B53712B" w:rsidR="007560E4" w:rsidRDefault="007560E4" w:rsidP="0002079A">
      <w:pPr>
        <w:ind w:firstLineChars="200" w:firstLine="420"/>
        <w:rPr>
          <w:rFonts w:ascii="微软雅黑" w:eastAsia="微软雅黑" w:hAnsi="微软雅黑"/>
          <w:szCs w:val="21"/>
        </w:rPr>
      </w:pPr>
      <w:r>
        <w:rPr>
          <w:rFonts w:ascii="微软雅黑" w:eastAsia="微软雅黑" w:hAnsi="微软雅黑" w:hint="eastAsia"/>
          <w:szCs w:val="21"/>
        </w:rPr>
        <w:t>埃舍雷：闭嘴，</w:t>
      </w:r>
      <w:r w:rsidR="00A51920">
        <w:rPr>
          <w:rFonts w:ascii="微软雅黑" w:eastAsia="微软雅黑" w:hAnsi="微软雅黑" w:hint="eastAsia"/>
          <w:szCs w:val="21"/>
        </w:rPr>
        <w:t>汝之言甚</w:t>
      </w:r>
      <w:r>
        <w:rPr>
          <w:rFonts w:ascii="微软雅黑" w:eastAsia="微软雅黑" w:hAnsi="微软雅黑" w:hint="eastAsia"/>
          <w:szCs w:val="21"/>
        </w:rPr>
        <w:t>多。</w:t>
      </w:r>
    </w:p>
    <w:p w14:paraId="4400C9FC" w14:textId="0EDA8DB0" w:rsidR="00A844CA" w:rsidRDefault="00A844CA" w:rsidP="0002079A">
      <w:pPr>
        <w:ind w:firstLineChars="200" w:firstLine="420"/>
        <w:rPr>
          <w:rFonts w:ascii="微软雅黑" w:eastAsia="微软雅黑" w:hAnsi="微软雅黑"/>
          <w:szCs w:val="21"/>
        </w:rPr>
      </w:pPr>
    </w:p>
    <w:p w14:paraId="717A50E8" w14:textId="03D0C7F6" w:rsidR="00A844CA" w:rsidRPr="00A844CA" w:rsidRDefault="00A844CA" w:rsidP="00A844CA">
      <w:pPr>
        <w:ind w:firstLineChars="200" w:firstLine="420"/>
        <w:rPr>
          <w:rFonts w:ascii="微软雅黑" w:eastAsia="微软雅黑" w:hAnsi="微软雅黑"/>
          <w:b/>
          <w:szCs w:val="21"/>
        </w:rPr>
      </w:pPr>
      <w:r>
        <w:rPr>
          <w:rFonts w:ascii="微软雅黑" w:eastAsia="微软雅黑" w:hAnsi="微软雅黑" w:hint="eastAsia"/>
          <w:b/>
          <w:szCs w:val="21"/>
        </w:rPr>
        <w:t>关卡战斗胜利后显示剧情。</w:t>
      </w:r>
    </w:p>
    <w:p w14:paraId="6600DC72" w14:textId="3CCDEEB8" w:rsidR="007560E4" w:rsidRDefault="007560E4" w:rsidP="0002079A">
      <w:pPr>
        <w:ind w:firstLineChars="200" w:firstLine="420"/>
        <w:rPr>
          <w:rFonts w:ascii="微软雅黑" w:eastAsia="微软雅黑" w:hAnsi="微软雅黑"/>
          <w:szCs w:val="21"/>
        </w:rPr>
      </w:pPr>
      <w:r>
        <w:rPr>
          <w:rFonts w:ascii="微软雅黑" w:eastAsia="微软雅黑" w:hAnsi="微软雅黑" w:hint="eastAsia"/>
          <w:szCs w:val="21"/>
        </w:rPr>
        <w:t>枯萎之心：</w:t>
      </w:r>
      <w:r w:rsidR="00665390">
        <w:rPr>
          <w:rFonts w:ascii="微软雅黑" w:eastAsia="微软雅黑" w:hAnsi="微软雅黑" w:hint="eastAsia"/>
          <w:szCs w:val="21"/>
        </w:rPr>
        <w:t>可恶，没想到一只青蛙的体内竟然有这种力量……</w:t>
      </w:r>
    </w:p>
    <w:p w14:paraId="5B2B36DC" w14:textId="22DAB515" w:rsidR="00A51920" w:rsidRPr="00A844CA" w:rsidRDefault="007560E4" w:rsidP="00A844CA">
      <w:pPr>
        <w:ind w:firstLineChars="200" w:firstLine="420"/>
        <w:rPr>
          <w:rFonts w:ascii="微软雅黑" w:eastAsia="微软雅黑" w:hAnsi="微软雅黑"/>
          <w:szCs w:val="21"/>
        </w:rPr>
      </w:pPr>
      <w:r>
        <w:rPr>
          <w:rFonts w:ascii="微软雅黑" w:eastAsia="微软雅黑" w:hAnsi="微软雅黑" w:hint="eastAsia"/>
          <w:szCs w:val="21"/>
        </w:rPr>
        <w:t>枯萎之心：</w:t>
      </w:r>
      <w:r w:rsidR="001957CA">
        <w:rPr>
          <w:rFonts w:ascii="微软雅黑" w:eastAsia="微软雅黑" w:hAnsi="微软雅黑" w:hint="eastAsia"/>
          <w:szCs w:val="21"/>
        </w:rPr>
        <w:t>埃舍雷，</w:t>
      </w:r>
      <w:r w:rsidR="00665390">
        <w:rPr>
          <w:rFonts w:ascii="微软雅黑" w:eastAsia="微软雅黑" w:hAnsi="微软雅黑" w:hint="eastAsia"/>
          <w:szCs w:val="21"/>
        </w:rPr>
        <w:t>我是不会善罢甘休的，我们走着瞧！</w:t>
      </w:r>
    </w:p>
    <w:p w14:paraId="3B0D1CE1" w14:textId="01D0DD89" w:rsidR="007560E4" w:rsidRDefault="007560E4" w:rsidP="007560E4">
      <w:pPr>
        <w:ind w:leftChars="200" w:left="1260" w:hangingChars="400" w:hanging="840"/>
        <w:rPr>
          <w:rFonts w:ascii="微软雅黑" w:eastAsia="微软雅黑" w:hAnsi="微软雅黑"/>
          <w:szCs w:val="21"/>
        </w:rPr>
      </w:pPr>
      <w:r>
        <w:rPr>
          <w:rFonts w:ascii="微软雅黑" w:eastAsia="微软雅黑" w:hAnsi="微软雅黑" w:hint="eastAsia"/>
          <w:szCs w:val="21"/>
        </w:rPr>
        <w:t>费吉亚：守护者大人，您没</w:t>
      </w:r>
      <w:r w:rsidR="001957CA">
        <w:rPr>
          <w:rFonts w:ascii="微软雅黑" w:eastAsia="微软雅黑" w:hAnsi="微软雅黑" w:hint="eastAsia"/>
          <w:szCs w:val="21"/>
        </w:rPr>
        <w:t>有</w:t>
      </w:r>
      <w:r>
        <w:rPr>
          <w:rFonts w:ascii="微软雅黑" w:eastAsia="微软雅黑" w:hAnsi="微软雅黑" w:hint="eastAsia"/>
          <w:szCs w:val="21"/>
        </w:rPr>
        <w:t>受伤吧。</w:t>
      </w:r>
    </w:p>
    <w:p w14:paraId="71BBC20C" w14:textId="58A69266" w:rsidR="007560E4" w:rsidRDefault="00A51920" w:rsidP="0002079A">
      <w:pPr>
        <w:ind w:firstLineChars="200" w:firstLine="420"/>
        <w:rPr>
          <w:rFonts w:ascii="微软雅黑" w:eastAsia="微软雅黑" w:hAnsi="微软雅黑"/>
          <w:szCs w:val="21"/>
        </w:rPr>
      </w:pPr>
      <w:r>
        <w:rPr>
          <w:rFonts w:ascii="微软雅黑" w:eastAsia="微软雅黑" w:hAnsi="微软雅黑" w:hint="eastAsia"/>
          <w:szCs w:val="21"/>
        </w:rPr>
        <w:t>埃舍雷：汝之</w:t>
      </w:r>
      <w:r w:rsidR="001957CA">
        <w:rPr>
          <w:rFonts w:ascii="微软雅黑" w:eastAsia="微软雅黑" w:hAnsi="微软雅黑" w:hint="eastAsia"/>
          <w:szCs w:val="21"/>
        </w:rPr>
        <w:t>力量甚是惊人</w:t>
      </w:r>
      <w:r w:rsidR="007560E4">
        <w:rPr>
          <w:rFonts w:ascii="微软雅黑" w:eastAsia="微软雅黑" w:hAnsi="微软雅黑" w:hint="eastAsia"/>
          <w:szCs w:val="21"/>
        </w:rPr>
        <w:t>。</w:t>
      </w:r>
    </w:p>
    <w:p w14:paraId="2A3D69D7" w14:textId="71400AF1" w:rsidR="00BE0E8B" w:rsidRDefault="00BE0E8B" w:rsidP="0002079A">
      <w:pPr>
        <w:ind w:firstLineChars="200" w:firstLine="420"/>
        <w:rPr>
          <w:rFonts w:ascii="微软雅黑" w:eastAsia="微软雅黑" w:hAnsi="微软雅黑"/>
          <w:szCs w:val="21"/>
        </w:rPr>
      </w:pPr>
      <w:r>
        <w:rPr>
          <w:rFonts w:ascii="微软雅黑" w:eastAsia="微软雅黑" w:hAnsi="微软雅黑" w:hint="eastAsia"/>
          <w:szCs w:val="21"/>
        </w:rPr>
        <w:t>费吉亚：感谢您的认可，守护者大人。</w:t>
      </w:r>
    </w:p>
    <w:p w14:paraId="700717BD" w14:textId="2C1EB676" w:rsidR="007560E4" w:rsidRDefault="007560E4" w:rsidP="0002079A">
      <w:pPr>
        <w:ind w:firstLineChars="200" w:firstLine="420"/>
        <w:rPr>
          <w:rFonts w:ascii="微软雅黑" w:eastAsia="微软雅黑" w:hAnsi="微软雅黑"/>
          <w:szCs w:val="21"/>
        </w:rPr>
      </w:pPr>
      <w:r>
        <w:rPr>
          <w:rFonts w:ascii="微软雅黑" w:eastAsia="微软雅黑" w:hAnsi="微软雅黑" w:hint="eastAsia"/>
          <w:szCs w:val="21"/>
        </w:rPr>
        <w:t>费吉亚：作为守护伊敏瑟伦的荣耀骑士，我请求您告诉我，枯萎之心</w:t>
      </w:r>
      <w:r w:rsidR="003A795F">
        <w:rPr>
          <w:rFonts w:ascii="微软雅黑" w:eastAsia="微软雅黑" w:hAnsi="微软雅黑" w:hint="eastAsia"/>
          <w:szCs w:val="21"/>
        </w:rPr>
        <w:t>所说</w:t>
      </w:r>
      <w:r w:rsidR="00D92135">
        <w:rPr>
          <w:rFonts w:ascii="微软雅黑" w:eastAsia="微软雅黑" w:hAnsi="微软雅黑" w:hint="eastAsia"/>
          <w:szCs w:val="21"/>
        </w:rPr>
        <w:t>的……</w:t>
      </w:r>
      <w:commentRangeStart w:id="122"/>
      <w:commentRangeStart w:id="123"/>
      <w:commentRangeEnd w:id="122"/>
      <w:commentRangeEnd w:id="123"/>
    </w:p>
    <w:p w14:paraId="11578AC3" w14:textId="19C63DA5" w:rsidR="007560E4" w:rsidRDefault="007560E4" w:rsidP="0002079A">
      <w:pPr>
        <w:ind w:firstLineChars="200" w:firstLine="420"/>
        <w:rPr>
          <w:rFonts w:ascii="微软雅黑" w:eastAsia="微软雅黑" w:hAnsi="微软雅黑"/>
          <w:szCs w:val="21"/>
        </w:rPr>
      </w:pPr>
      <w:r>
        <w:rPr>
          <w:rFonts w:ascii="微软雅黑" w:eastAsia="微软雅黑" w:hAnsi="微软雅黑" w:hint="eastAsia"/>
          <w:szCs w:val="21"/>
        </w:rPr>
        <w:t>弗莱尔：胡闹，费吉亚！</w:t>
      </w:r>
    </w:p>
    <w:p w14:paraId="4662B830" w14:textId="69AA03CB" w:rsidR="007560E4" w:rsidRDefault="001957CA" w:rsidP="00ED09EF">
      <w:pPr>
        <w:ind w:firstLineChars="200" w:firstLine="420"/>
        <w:rPr>
          <w:rFonts w:ascii="微软雅黑" w:eastAsia="微软雅黑" w:hAnsi="微软雅黑"/>
          <w:szCs w:val="21"/>
        </w:rPr>
      </w:pPr>
      <w:r>
        <w:rPr>
          <w:rFonts w:ascii="微软雅黑" w:eastAsia="微软雅黑" w:hAnsi="微软雅黑" w:hint="eastAsia"/>
          <w:szCs w:val="21"/>
        </w:rPr>
        <w:t>弗莱尔：你</w:t>
      </w:r>
      <w:r w:rsidR="00BD191E">
        <w:rPr>
          <w:rFonts w:ascii="微软雅黑" w:eastAsia="微软雅黑" w:hAnsi="微软雅黑" w:hint="eastAsia"/>
          <w:szCs w:val="21"/>
        </w:rPr>
        <w:t>竟敢</w:t>
      </w:r>
      <w:r w:rsidR="0002175E">
        <w:rPr>
          <w:rFonts w:ascii="微软雅黑" w:eastAsia="微软雅黑" w:hAnsi="微软雅黑" w:hint="eastAsia"/>
          <w:szCs w:val="21"/>
        </w:rPr>
        <w:t>相信</w:t>
      </w:r>
      <w:r w:rsidR="007560E4">
        <w:rPr>
          <w:rFonts w:ascii="微软雅黑" w:eastAsia="微软雅黑" w:hAnsi="微软雅黑" w:hint="eastAsia"/>
          <w:szCs w:val="21"/>
        </w:rPr>
        <w:t>那个怪物的话</w:t>
      </w:r>
      <w:r w:rsidR="00BD191E">
        <w:rPr>
          <w:rFonts w:ascii="微软雅黑" w:eastAsia="微软雅黑" w:hAnsi="微软雅黑" w:hint="eastAsia"/>
          <w:szCs w:val="21"/>
        </w:rPr>
        <w:t>，来</w:t>
      </w:r>
      <w:r w:rsidR="0002175E">
        <w:rPr>
          <w:rFonts w:ascii="微软雅黑" w:eastAsia="微软雅黑" w:hAnsi="微软雅黑" w:hint="eastAsia"/>
          <w:szCs w:val="21"/>
        </w:rPr>
        <w:t>怀疑守护者大人</w:t>
      </w:r>
      <w:r w:rsidR="007560E4">
        <w:rPr>
          <w:rFonts w:ascii="微软雅黑" w:eastAsia="微软雅黑" w:hAnsi="微软雅黑" w:hint="eastAsia"/>
          <w:szCs w:val="21"/>
        </w:rPr>
        <w:t>！</w:t>
      </w:r>
    </w:p>
    <w:p w14:paraId="5C598F05" w14:textId="4F05FBD2" w:rsidR="007560E4" w:rsidRDefault="00ED09EF" w:rsidP="007560E4">
      <w:pPr>
        <w:ind w:leftChars="200" w:left="1260" w:hangingChars="400" w:hanging="840"/>
        <w:rPr>
          <w:rFonts w:ascii="微软雅黑" w:eastAsia="微软雅黑" w:hAnsi="微软雅黑"/>
          <w:szCs w:val="21"/>
        </w:rPr>
      </w:pPr>
      <w:r>
        <w:rPr>
          <w:rFonts w:ascii="微软雅黑" w:eastAsia="微软雅黑" w:hAnsi="微软雅黑" w:hint="eastAsia"/>
          <w:szCs w:val="21"/>
        </w:rPr>
        <w:t>费吉亚：我没有怀疑守护者大人，但任何危及</w:t>
      </w:r>
      <w:r w:rsidR="007560E4">
        <w:rPr>
          <w:rFonts w:ascii="微软雅黑" w:eastAsia="微软雅黑" w:hAnsi="微软雅黑" w:hint="eastAsia"/>
          <w:szCs w:val="21"/>
        </w:rPr>
        <w:t>伊敏瑟伦的隐患都应当被</w:t>
      </w:r>
      <w:r w:rsidR="0002175E">
        <w:rPr>
          <w:rFonts w:ascii="微软雅黑" w:eastAsia="微软雅黑" w:hAnsi="微软雅黑" w:hint="eastAsia"/>
          <w:szCs w:val="21"/>
        </w:rPr>
        <w:t>彻查</w:t>
      </w:r>
      <w:r w:rsidR="003A795F">
        <w:rPr>
          <w:rFonts w:ascii="微软雅黑" w:eastAsia="微软雅黑" w:hAnsi="微软雅黑" w:hint="eastAsia"/>
          <w:szCs w:val="21"/>
        </w:rPr>
        <w:t>并</w:t>
      </w:r>
      <w:r w:rsidR="007560E4">
        <w:rPr>
          <w:rFonts w:ascii="微软雅黑" w:eastAsia="微软雅黑" w:hAnsi="微软雅黑" w:hint="eastAsia"/>
          <w:szCs w:val="21"/>
        </w:rPr>
        <w:t>清除，这是我作为一名骑士的职责。</w:t>
      </w:r>
    </w:p>
    <w:p w14:paraId="3455ACEA" w14:textId="0ECF73B8" w:rsidR="007560E4" w:rsidRDefault="007560E4" w:rsidP="007560E4">
      <w:pPr>
        <w:ind w:leftChars="200" w:left="1260" w:hangingChars="400" w:hanging="840"/>
        <w:rPr>
          <w:rFonts w:ascii="微软雅黑" w:eastAsia="微软雅黑" w:hAnsi="微软雅黑"/>
          <w:szCs w:val="21"/>
        </w:rPr>
      </w:pPr>
      <w:r>
        <w:rPr>
          <w:rFonts w:ascii="微软雅黑" w:eastAsia="微软雅黑" w:hAnsi="微软雅黑" w:hint="eastAsia"/>
          <w:szCs w:val="21"/>
        </w:rPr>
        <w:t>埃舍雷：</w:t>
      </w:r>
      <w:r w:rsidR="003A795F">
        <w:rPr>
          <w:rFonts w:ascii="微软雅黑" w:eastAsia="微软雅黑" w:hAnsi="微软雅黑" w:hint="eastAsia"/>
          <w:szCs w:val="21"/>
        </w:rPr>
        <w:t>此事，汝等止步于此，不可再进。</w:t>
      </w:r>
    </w:p>
    <w:p w14:paraId="6677835F" w14:textId="20742421" w:rsidR="007560E4" w:rsidRDefault="00A51920" w:rsidP="007560E4">
      <w:pPr>
        <w:ind w:leftChars="200" w:left="1260" w:hangingChars="400" w:hanging="840"/>
        <w:rPr>
          <w:rFonts w:ascii="微软雅黑" w:eastAsia="微软雅黑" w:hAnsi="微软雅黑"/>
          <w:szCs w:val="21"/>
        </w:rPr>
      </w:pPr>
      <w:r>
        <w:rPr>
          <w:rFonts w:ascii="微软雅黑" w:eastAsia="微软雅黑" w:hAnsi="微软雅黑" w:hint="eastAsia"/>
          <w:szCs w:val="21"/>
        </w:rPr>
        <w:t>埃舍雷：看在汝之</w:t>
      </w:r>
      <w:r w:rsidR="00BD191E">
        <w:rPr>
          <w:rFonts w:ascii="微软雅黑" w:eastAsia="微软雅黑" w:hAnsi="微软雅黑" w:hint="eastAsia"/>
          <w:szCs w:val="21"/>
        </w:rPr>
        <w:t>功绩</w:t>
      </w:r>
      <w:commentRangeStart w:id="124"/>
      <w:commentRangeStart w:id="125"/>
      <w:commentRangeEnd w:id="124"/>
      <w:commentRangeEnd w:id="125"/>
      <w:r w:rsidR="003A795F">
        <w:rPr>
          <w:rFonts w:ascii="微软雅黑" w:eastAsia="微软雅黑" w:hAnsi="微软雅黑" w:hint="eastAsia"/>
          <w:szCs w:val="21"/>
        </w:rPr>
        <w:t>，吾可忽略此番话语</w:t>
      </w:r>
      <w:r w:rsidR="00434B9D">
        <w:rPr>
          <w:rFonts w:ascii="微软雅黑" w:eastAsia="微软雅黑" w:hAnsi="微软雅黑" w:hint="eastAsia"/>
          <w:szCs w:val="21"/>
        </w:rPr>
        <w:t>，汝若一意孤行，必将尸骨无存。</w:t>
      </w:r>
    </w:p>
    <w:p w14:paraId="4339E13B" w14:textId="64B8E3C3" w:rsidR="007560E4" w:rsidRDefault="00BE0E8B" w:rsidP="007560E4">
      <w:pPr>
        <w:ind w:leftChars="200" w:left="1260" w:hangingChars="400" w:hanging="840"/>
        <w:rPr>
          <w:rFonts w:ascii="微软雅黑" w:eastAsia="微软雅黑" w:hAnsi="微软雅黑"/>
          <w:szCs w:val="21"/>
        </w:rPr>
      </w:pPr>
      <w:r>
        <w:rPr>
          <w:rFonts w:ascii="微软雅黑" w:eastAsia="微软雅黑" w:hAnsi="微软雅黑" w:hint="eastAsia"/>
          <w:szCs w:val="21"/>
        </w:rPr>
        <w:t>弗莱尔：费吉亚，你要</w:t>
      </w:r>
      <w:r w:rsidR="007560E4">
        <w:rPr>
          <w:rFonts w:ascii="微软雅黑" w:eastAsia="微软雅黑" w:hAnsi="微软雅黑" w:hint="eastAsia"/>
          <w:szCs w:val="21"/>
        </w:rPr>
        <w:t>做什么！</w:t>
      </w:r>
    </w:p>
    <w:p w14:paraId="17A646B9" w14:textId="48B0069C" w:rsidR="003D5F9E" w:rsidRDefault="003D5F9E" w:rsidP="007560E4">
      <w:pPr>
        <w:ind w:leftChars="200" w:left="1260" w:hangingChars="400" w:hanging="840"/>
        <w:rPr>
          <w:rFonts w:ascii="微软雅黑" w:eastAsia="微软雅黑" w:hAnsi="微软雅黑"/>
          <w:szCs w:val="21"/>
        </w:rPr>
      </w:pPr>
      <w:r>
        <w:rPr>
          <w:rFonts w:ascii="微软雅黑" w:eastAsia="微软雅黑" w:hAnsi="微软雅黑" w:hint="eastAsia"/>
          <w:szCs w:val="21"/>
        </w:rPr>
        <w:t>费吉亚：守护者大人，我</w:t>
      </w:r>
      <w:r w:rsidR="00BE0E8B">
        <w:rPr>
          <w:rFonts w:ascii="微软雅黑" w:eastAsia="微软雅黑" w:hAnsi="微软雅黑" w:hint="eastAsia"/>
          <w:szCs w:val="21"/>
        </w:rPr>
        <w:t>曾经</w:t>
      </w:r>
      <w:r>
        <w:rPr>
          <w:rFonts w:ascii="微软雅黑" w:eastAsia="微软雅黑" w:hAnsi="微软雅黑" w:hint="eastAsia"/>
          <w:szCs w:val="21"/>
        </w:rPr>
        <w:t>是您的荣耀骑士，但现在，我</w:t>
      </w:r>
      <w:r w:rsidR="00BE0E8B">
        <w:rPr>
          <w:rFonts w:ascii="微软雅黑" w:eastAsia="微软雅黑" w:hAnsi="微软雅黑" w:hint="eastAsia"/>
          <w:szCs w:val="21"/>
        </w:rPr>
        <w:t>只是伊敏瑟伦</w:t>
      </w:r>
      <w:r w:rsidR="00A51920">
        <w:rPr>
          <w:rFonts w:ascii="微软雅黑" w:eastAsia="微软雅黑" w:hAnsi="微软雅黑" w:hint="eastAsia"/>
          <w:szCs w:val="21"/>
        </w:rPr>
        <w:t>众</w:t>
      </w:r>
      <w:r w:rsidR="001957CA">
        <w:rPr>
          <w:rFonts w:ascii="微软雅黑" w:eastAsia="微软雅黑" w:hAnsi="微软雅黑" w:hint="eastAsia"/>
          <w:szCs w:val="21"/>
        </w:rPr>
        <w:t>生</w:t>
      </w:r>
      <w:r w:rsidR="00BE0E8B">
        <w:rPr>
          <w:rFonts w:ascii="微软雅黑" w:eastAsia="微软雅黑" w:hAnsi="微软雅黑" w:hint="eastAsia"/>
          <w:szCs w:val="21"/>
        </w:rPr>
        <w:t>的</w:t>
      </w:r>
      <w:r>
        <w:rPr>
          <w:rFonts w:ascii="微软雅黑" w:eastAsia="微软雅黑" w:hAnsi="微软雅黑" w:hint="eastAsia"/>
          <w:szCs w:val="21"/>
        </w:rPr>
        <w:t>骑士。</w:t>
      </w:r>
    </w:p>
    <w:p w14:paraId="591DFB50" w14:textId="7A807A2B" w:rsidR="003D5F9E" w:rsidRDefault="003D5F9E" w:rsidP="007560E4">
      <w:pPr>
        <w:ind w:leftChars="200" w:left="1260" w:hangingChars="400" w:hanging="840"/>
        <w:rPr>
          <w:rFonts w:ascii="微软雅黑" w:eastAsia="微软雅黑" w:hAnsi="微软雅黑"/>
          <w:szCs w:val="21"/>
        </w:rPr>
      </w:pPr>
      <w:r>
        <w:rPr>
          <w:rFonts w:ascii="微软雅黑" w:eastAsia="微软雅黑" w:hAnsi="微软雅黑" w:hint="eastAsia"/>
          <w:szCs w:val="21"/>
        </w:rPr>
        <w:t>费吉亚：我不会</w:t>
      </w:r>
      <w:r w:rsidR="003A795F">
        <w:rPr>
          <w:rFonts w:ascii="微软雅黑" w:eastAsia="微软雅黑" w:hAnsi="微软雅黑" w:hint="eastAsia"/>
          <w:szCs w:val="21"/>
        </w:rPr>
        <w:t>再次</w:t>
      </w:r>
      <w:r>
        <w:rPr>
          <w:rFonts w:ascii="微软雅黑" w:eastAsia="微软雅黑" w:hAnsi="微软雅黑" w:hint="eastAsia"/>
          <w:szCs w:val="21"/>
        </w:rPr>
        <w:t>朝您拔剑，</w:t>
      </w:r>
      <w:r w:rsidR="003A795F">
        <w:rPr>
          <w:rFonts w:ascii="微软雅黑" w:eastAsia="微软雅黑" w:hAnsi="微软雅黑" w:hint="eastAsia"/>
          <w:szCs w:val="21"/>
        </w:rPr>
        <w:t>但</w:t>
      </w:r>
      <w:r>
        <w:rPr>
          <w:rFonts w:ascii="微软雅黑" w:eastAsia="微软雅黑" w:hAnsi="微软雅黑" w:hint="eastAsia"/>
          <w:szCs w:val="21"/>
        </w:rPr>
        <w:t>我会用</w:t>
      </w:r>
      <w:r w:rsidR="00A51920">
        <w:rPr>
          <w:rFonts w:ascii="微软雅黑" w:eastAsia="微软雅黑" w:hAnsi="微软雅黑" w:hint="eastAsia"/>
          <w:szCs w:val="21"/>
        </w:rPr>
        <w:t>自己的</w:t>
      </w:r>
      <w:r>
        <w:rPr>
          <w:rFonts w:ascii="微软雅黑" w:eastAsia="微软雅黑" w:hAnsi="微软雅黑" w:hint="eastAsia"/>
          <w:szCs w:val="21"/>
        </w:rPr>
        <w:t>骑士之道亲自去寻求答案。</w:t>
      </w:r>
    </w:p>
    <w:p w14:paraId="4B4A6602" w14:textId="2353ADE8" w:rsidR="003D5F9E" w:rsidRDefault="003D5F9E" w:rsidP="007560E4">
      <w:pPr>
        <w:ind w:leftChars="200" w:left="1260" w:hangingChars="400" w:hanging="840"/>
        <w:rPr>
          <w:rFonts w:ascii="微软雅黑" w:eastAsia="微软雅黑" w:hAnsi="微软雅黑"/>
          <w:szCs w:val="21"/>
        </w:rPr>
      </w:pPr>
      <w:r>
        <w:rPr>
          <w:rFonts w:ascii="微软雅黑" w:eastAsia="微软雅黑" w:hAnsi="微软雅黑" w:hint="eastAsia"/>
          <w:szCs w:val="21"/>
        </w:rPr>
        <w:lastRenderedPageBreak/>
        <w:t>费吉亚：守护者大人，能够再度看见您的样子，听见您的声音……我已经</w:t>
      </w:r>
      <w:r w:rsidR="00BE0E8B">
        <w:rPr>
          <w:rFonts w:ascii="微软雅黑" w:eastAsia="微软雅黑" w:hAnsi="微软雅黑" w:hint="eastAsia"/>
          <w:szCs w:val="21"/>
        </w:rPr>
        <w:t>非常</w:t>
      </w:r>
      <w:r>
        <w:rPr>
          <w:rFonts w:ascii="微软雅黑" w:eastAsia="微软雅黑" w:hAnsi="微软雅黑" w:hint="eastAsia"/>
          <w:szCs w:val="21"/>
        </w:rPr>
        <w:t>满足了。</w:t>
      </w:r>
    </w:p>
    <w:p w14:paraId="773C0485" w14:textId="335DA540" w:rsidR="003D5F9E" w:rsidRDefault="003D5F9E" w:rsidP="007560E4">
      <w:pPr>
        <w:ind w:leftChars="200" w:left="1260" w:hangingChars="400" w:hanging="840"/>
        <w:rPr>
          <w:rFonts w:ascii="微软雅黑" w:eastAsia="微软雅黑" w:hAnsi="微软雅黑"/>
          <w:szCs w:val="21"/>
        </w:rPr>
      </w:pPr>
      <w:r>
        <w:rPr>
          <w:rFonts w:ascii="微软雅黑" w:eastAsia="微软雅黑" w:hAnsi="微软雅黑" w:hint="eastAsia"/>
          <w:szCs w:val="21"/>
        </w:rPr>
        <w:t>费吉亚：再会了，守护者大人。</w:t>
      </w:r>
    </w:p>
    <w:p w14:paraId="2A9964F9" w14:textId="74CE6F9F" w:rsidR="003D5F9E" w:rsidRDefault="00BE0E8B" w:rsidP="007560E4">
      <w:pPr>
        <w:ind w:leftChars="200" w:left="1260" w:hangingChars="400" w:hanging="840"/>
        <w:rPr>
          <w:rFonts w:ascii="微软雅黑" w:eastAsia="微软雅黑" w:hAnsi="微软雅黑"/>
          <w:szCs w:val="21"/>
        </w:rPr>
      </w:pPr>
      <w:r>
        <w:rPr>
          <w:rFonts w:ascii="微软雅黑" w:eastAsia="微软雅黑" w:hAnsi="微软雅黑" w:hint="eastAsia"/>
          <w:szCs w:val="21"/>
        </w:rPr>
        <w:t>埃舍雷：站住，汝之力量，不过空之尘埃，如何</w:t>
      </w:r>
      <w:r w:rsidR="003D5F9E">
        <w:rPr>
          <w:rFonts w:ascii="微软雅黑" w:eastAsia="微软雅黑" w:hAnsi="微软雅黑" w:hint="eastAsia"/>
          <w:szCs w:val="21"/>
        </w:rPr>
        <w:t>与其相争？</w:t>
      </w:r>
    </w:p>
    <w:p w14:paraId="68C31D03" w14:textId="16144B37" w:rsidR="003D5F9E" w:rsidRPr="003D5F9E" w:rsidRDefault="00571B30" w:rsidP="003D5F9E">
      <w:pPr>
        <w:ind w:firstLineChars="200" w:firstLine="420"/>
        <w:rPr>
          <w:rFonts w:ascii="微软雅黑" w:eastAsia="微软雅黑" w:hAnsi="微软雅黑"/>
          <w:b/>
          <w:color w:val="FF0000"/>
          <w:szCs w:val="21"/>
        </w:rPr>
      </w:pPr>
      <w:r>
        <w:rPr>
          <w:rFonts w:ascii="微软雅黑" w:eastAsia="微软雅黑" w:hAnsi="微软雅黑" w:hint="eastAsia"/>
          <w:b/>
          <w:color w:val="FF0000"/>
          <w:szCs w:val="21"/>
        </w:rPr>
        <w:t>选项：我会帮他的</w:t>
      </w:r>
    </w:p>
    <w:p w14:paraId="76EBF923" w14:textId="103C8E9E" w:rsidR="003D5F9E" w:rsidRDefault="003D5F9E" w:rsidP="007560E4">
      <w:pPr>
        <w:ind w:leftChars="200" w:left="1260" w:hangingChars="400" w:hanging="840"/>
        <w:rPr>
          <w:rFonts w:ascii="微软雅黑" w:eastAsia="微软雅黑" w:hAnsi="微软雅黑"/>
          <w:szCs w:val="21"/>
        </w:rPr>
      </w:pPr>
      <w:r>
        <w:rPr>
          <w:rFonts w:ascii="微软雅黑" w:eastAsia="微软雅黑" w:hAnsi="微软雅黑" w:hint="eastAsia"/>
          <w:szCs w:val="21"/>
        </w:rPr>
        <w:t>埃舍雷：外来的魔女，奇怪，汝之气息吾甚是熟悉……</w:t>
      </w:r>
    </w:p>
    <w:p w14:paraId="7E37F718" w14:textId="63D8DB2E" w:rsidR="003D5F9E" w:rsidRDefault="00BE0E8B" w:rsidP="007560E4">
      <w:pPr>
        <w:ind w:leftChars="200" w:left="1260" w:hangingChars="400" w:hanging="840"/>
        <w:rPr>
          <w:rFonts w:ascii="微软雅黑" w:eastAsia="微软雅黑" w:hAnsi="微软雅黑"/>
          <w:szCs w:val="21"/>
        </w:rPr>
      </w:pPr>
      <w:r>
        <w:rPr>
          <w:rFonts w:ascii="微软雅黑" w:eastAsia="微软雅黑" w:hAnsi="微软雅黑" w:hint="eastAsia"/>
          <w:szCs w:val="21"/>
        </w:rPr>
        <w:t>埃舍雷：就算如此，汝</w:t>
      </w:r>
      <w:r w:rsidR="003A795F">
        <w:rPr>
          <w:rFonts w:ascii="微软雅黑" w:eastAsia="微软雅黑" w:hAnsi="微软雅黑" w:hint="eastAsia"/>
          <w:szCs w:val="21"/>
        </w:rPr>
        <w:t>等</w:t>
      </w:r>
      <w:r>
        <w:rPr>
          <w:rFonts w:ascii="微软雅黑" w:eastAsia="微软雅黑" w:hAnsi="微软雅黑" w:hint="eastAsia"/>
          <w:szCs w:val="21"/>
        </w:rPr>
        <w:t>也并非</w:t>
      </w:r>
      <w:r w:rsidR="00A51920">
        <w:rPr>
          <w:rFonts w:ascii="微软雅黑" w:eastAsia="微软雅黑" w:hAnsi="微软雅黑" w:hint="eastAsia"/>
          <w:szCs w:val="21"/>
        </w:rPr>
        <w:t>其</w:t>
      </w:r>
      <w:r w:rsidR="003D5F9E">
        <w:rPr>
          <w:rFonts w:ascii="微软雅黑" w:eastAsia="微软雅黑" w:hAnsi="微软雅黑" w:hint="eastAsia"/>
          <w:szCs w:val="21"/>
        </w:rPr>
        <w:t>对手。</w:t>
      </w:r>
    </w:p>
    <w:p w14:paraId="1982F185" w14:textId="16C26F97" w:rsidR="003D5F9E" w:rsidRDefault="003D5F9E" w:rsidP="003D5F9E">
      <w:pPr>
        <w:ind w:firstLineChars="200" w:firstLine="420"/>
        <w:rPr>
          <w:rFonts w:ascii="微软雅黑" w:eastAsia="微软雅黑" w:hAnsi="微软雅黑"/>
          <w:bCs/>
          <w:szCs w:val="21"/>
        </w:rPr>
      </w:pPr>
      <w:r>
        <w:rPr>
          <w:rFonts w:ascii="微软雅黑" w:eastAsia="微软雅黑" w:hAnsi="微软雅黑" w:hint="eastAsia"/>
          <w:bCs/>
          <w:szCs w:val="21"/>
        </w:rPr>
        <w:t>弗莱尔：守护者大人，需要我去拦住他们吗？</w:t>
      </w:r>
    </w:p>
    <w:p w14:paraId="3C3FA336" w14:textId="224988A2" w:rsidR="003D5F9E" w:rsidRDefault="003A795F" w:rsidP="003D5F9E">
      <w:pPr>
        <w:ind w:firstLineChars="200" w:firstLine="420"/>
        <w:rPr>
          <w:rFonts w:ascii="微软雅黑" w:eastAsia="微软雅黑" w:hAnsi="微软雅黑"/>
          <w:bCs/>
          <w:szCs w:val="21"/>
        </w:rPr>
      </w:pPr>
      <w:r>
        <w:rPr>
          <w:rFonts w:ascii="微软雅黑" w:eastAsia="微软雅黑" w:hAnsi="微软雅黑" w:hint="eastAsia"/>
          <w:bCs/>
          <w:szCs w:val="21"/>
        </w:rPr>
        <w:t>埃舍雷：罢了，随他们去吧，吾</w:t>
      </w:r>
      <w:r w:rsidR="00BD191E">
        <w:rPr>
          <w:rFonts w:ascii="微软雅黑" w:eastAsia="微软雅黑" w:hAnsi="微软雅黑" w:hint="eastAsia"/>
          <w:bCs/>
          <w:szCs w:val="21"/>
        </w:rPr>
        <w:t>亦有他事需要处理</w:t>
      </w:r>
      <w:r w:rsidR="003D5F9E">
        <w:rPr>
          <w:rFonts w:ascii="微软雅黑" w:eastAsia="微软雅黑" w:hAnsi="微软雅黑" w:hint="eastAsia"/>
          <w:bCs/>
          <w:szCs w:val="21"/>
        </w:rPr>
        <w:t>。</w:t>
      </w:r>
    </w:p>
    <w:p w14:paraId="15FBB66F" w14:textId="51EE11CD" w:rsidR="003A795F" w:rsidRPr="003A795F" w:rsidRDefault="003A795F" w:rsidP="003D5F9E">
      <w:pPr>
        <w:ind w:firstLineChars="200" w:firstLine="420"/>
        <w:rPr>
          <w:rFonts w:ascii="微软雅黑" w:eastAsia="微软雅黑" w:hAnsi="微软雅黑"/>
          <w:bCs/>
          <w:szCs w:val="21"/>
        </w:rPr>
      </w:pPr>
      <w:r>
        <w:rPr>
          <w:rFonts w:ascii="微软雅黑" w:eastAsia="微软雅黑" w:hAnsi="微软雅黑" w:hint="eastAsia"/>
          <w:bCs/>
          <w:szCs w:val="21"/>
        </w:rPr>
        <w:t>埃舍雷：汝若放心不下，尽可前去帮忙。</w:t>
      </w:r>
    </w:p>
    <w:p w14:paraId="7F8FA7E6" w14:textId="141C3995" w:rsidR="002D5593" w:rsidRPr="002F59AB" w:rsidRDefault="002D5593" w:rsidP="002F59AB">
      <w:pPr>
        <w:ind w:firstLineChars="200" w:firstLine="420"/>
        <w:rPr>
          <w:rFonts w:ascii="微软雅黑" w:eastAsia="微软雅黑" w:hAnsi="微软雅黑"/>
          <w:bCs/>
          <w:szCs w:val="21"/>
        </w:rPr>
      </w:pPr>
      <w:r>
        <w:rPr>
          <w:rFonts w:ascii="微软雅黑" w:eastAsia="微软雅黑" w:hAnsi="微软雅黑" w:hint="eastAsia"/>
          <w:bCs/>
          <w:szCs w:val="21"/>
        </w:rPr>
        <w:t>弗莱尔：既然如此，那我就不打扰您休息了</w:t>
      </w:r>
      <w:r w:rsidR="003D5F9E">
        <w:rPr>
          <w:rFonts w:ascii="微软雅黑" w:eastAsia="微软雅黑" w:hAnsi="微软雅黑" w:hint="eastAsia"/>
          <w:bCs/>
          <w:szCs w:val="21"/>
        </w:rPr>
        <w:t>。</w:t>
      </w:r>
    </w:p>
    <w:p w14:paraId="3546383D" w14:textId="2303F2C4" w:rsidR="00CF7ECB" w:rsidRDefault="00CF7ECB" w:rsidP="00CF7ECB">
      <w:pPr>
        <w:pStyle w:val="2"/>
        <w:spacing w:line="412" w:lineRule="auto"/>
        <w:rPr>
          <w:rFonts w:ascii="微软雅黑" w:eastAsia="微软雅黑" w:hAnsi="微软雅黑"/>
        </w:rPr>
      </w:pPr>
      <w:bookmarkStart w:id="126" w:name="_Toc103933569"/>
      <w:r>
        <w:rPr>
          <w:rFonts w:ascii="微软雅黑" w:eastAsia="微软雅黑" w:hAnsi="微软雅黑" w:hint="eastAsia"/>
        </w:rPr>
        <w:t>EX本boss开启</w:t>
      </w:r>
      <w:bookmarkEnd w:id="126"/>
    </w:p>
    <w:p w14:paraId="29205196" w14:textId="568242AE" w:rsidR="00B768B6" w:rsidRDefault="00B768B6" w:rsidP="00486CBC">
      <w:pPr>
        <w:ind w:firstLineChars="200" w:firstLine="420"/>
        <w:rPr>
          <w:rFonts w:ascii="微软雅黑" w:eastAsia="微软雅黑" w:hAnsi="微软雅黑"/>
          <w:szCs w:val="21"/>
        </w:rPr>
      </w:pPr>
      <w:r>
        <w:rPr>
          <w:rFonts w:ascii="微软雅黑" w:eastAsia="微软雅黑" w:hAnsi="微软雅黑" w:hint="eastAsia"/>
          <w:szCs w:val="21"/>
        </w:rPr>
        <w:t>费吉亚：其实，我已经知道这里的一切</w:t>
      </w:r>
      <w:r w:rsidR="002D5593">
        <w:rPr>
          <w:rFonts w:ascii="微软雅黑" w:eastAsia="微软雅黑" w:hAnsi="微软雅黑" w:hint="eastAsia"/>
          <w:szCs w:val="21"/>
        </w:rPr>
        <w:t>都</w:t>
      </w:r>
      <w:r>
        <w:rPr>
          <w:rFonts w:ascii="微软雅黑" w:eastAsia="微软雅黑" w:hAnsi="微软雅黑" w:hint="eastAsia"/>
          <w:szCs w:val="21"/>
        </w:rPr>
        <w:t>不是真实</w:t>
      </w:r>
      <w:r w:rsidR="003A795F">
        <w:rPr>
          <w:rFonts w:ascii="微软雅黑" w:eastAsia="微软雅黑" w:hAnsi="微软雅黑" w:hint="eastAsia"/>
          <w:szCs w:val="21"/>
        </w:rPr>
        <w:t>存在</w:t>
      </w:r>
      <w:r>
        <w:rPr>
          <w:rFonts w:ascii="微软雅黑" w:eastAsia="微软雅黑" w:hAnsi="微软雅黑" w:hint="eastAsia"/>
          <w:szCs w:val="21"/>
        </w:rPr>
        <w:t>的。</w:t>
      </w:r>
    </w:p>
    <w:p w14:paraId="5E44E6AC" w14:textId="736E0648" w:rsidR="00434B9D" w:rsidRPr="00434B9D" w:rsidRDefault="00434B9D" w:rsidP="00486CBC">
      <w:pPr>
        <w:ind w:firstLineChars="200" w:firstLine="420"/>
        <w:rPr>
          <w:rFonts w:ascii="微软雅黑" w:eastAsia="微软雅黑" w:hAnsi="微软雅黑"/>
          <w:b/>
          <w:color w:val="FF0000"/>
          <w:szCs w:val="21"/>
        </w:rPr>
      </w:pPr>
      <w:r w:rsidRPr="00434B9D">
        <w:rPr>
          <w:rFonts w:ascii="微软雅黑" w:eastAsia="微软雅黑" w:hAnsi="微软雅黑" w:hint="eastAsia"/>
          <w:b/>
          <w:color w:val="FF0000"/>
          <w:szCs w:val="21"/>
        </w:rPr>
        <w:t>选项：费吉亚，你果然还是……</w:t>
      </w:r>
    </w:p>
    <w:p w14:paraId="19CCEBD2" w14:textId="11C0C74F" w:rsidR="00434B9D" w:rsidRDefault="00434B9D" w:rsidP="003A795F">
      <w:pPr>
        <w:ind w:leftChars="200" w:left="1260" w:hangingChars="400" w:hanging="840"/>
        <w:rPr>
          <w:rFonts w:ascii="微软雅黑" w:eastAsia="微软雅黑" w:hAnsi="微软雅黑"/>
          <w:szCs w:val="21"/>
        </w:rPr>
      </w:pPr>
      <w:r>
        <w:rPr>
          <w:rFonts w:ascii="微软雅黑" w:eastAsia="微软雅黑" w:hAnsi="微软雅黑" w:hint="eastAsia"/>
          <w:szCs w:val="21"/>
        </w:rPr>
        <w:t>费吉亚：呱，我没事，我很</w:t>
      </w:r>
      <w:r w:rsidR="00011EA4">
        <w:rPr>
          <w:rFonts w:ascii="微软雅黑" w:eastAsia="微软雅黑" w:hAnsi="微软雅黑" w:hint="eastAsia"/>
          <w:szCs w:val="21"/>
        </w:rPr>
        <w:t>清楚现在的情况。</w:t>
      </w:r>
    </w:p>
    <w:p w14:paraId="35AE6AD3" w14:textId="3AB4555A" w:rsidR="00B768B6" w:rsidRDefault="00B768B6" w:rsidP="003A795F">
      <w:pPr>
        <w:ind w:leftChars="200" w:left="1260" w:hangingChars="400" w:hanging="840"/>
        <w:rPr>
          <w:rFonts w:ascii="微软雅黑" w:eastAsia="微软雅黑" w:hAnsi="微软雅黑"/>
          <w:szCs w:val="21"/>
        </w:rPr>
      </w:pPr>
      <w:r>
        <w:rPr>
          <w:rFonts w:ascii="微软雅黑" w:eastAsia="微软雅黑" w:hAnsi="微软雅黑" w:hint="eastAsia"/>
          <w:szCs w:val="21"/>
        </w:rPr>
        <w:t>费吉亚：我的内心对过去的事情抱有太多遗憾，</w:t>
      </w:r>
      <w:r w:rsidR="00011EA4">
        <w:rPr>
          <w:rFonts w:ascii="微软雅黑" w:eastAsia="微软雅黑" w:hAnsi="微软雅黑" w:hint="eastAsia"/>
          <w:szCs w:val="21"/>
        </w:rPr>
        <w:t>这才导致</w:t>
      </w:r>
      <w:r>
        <w:rPr>
          <w:rFonts w:ascii="微软雅黑" w:eastAsia="微软雅黑" w:hAnsi="微软雅黑" w:hint="eastAsia"/>
          <w:szCs w:val="21"/>
        </w:rPr>
        <w:t>时之音盒</w:t>
      </w:r>
      <w:r w:rsidR="003A795F">
        <w:rPr>
          <w:rFonts w:ascii="微软雅黑" w:eastAsia="微软雅黑" w:hAnsi="微软雅黑" w:hint="eastAsia"/>
          <w:szCs w:val="21"/>
        </w:rPr>
        <w:t>将我们卷了进来，创造了这样的幻境。</w:t>
      </w:r>
    </w:p>
    <w:p w14:paraId="7AEE61A4" w14:textId="333B233B" w:rsidR="00B768B6" w:rsidRDefault="00B768B6" w:rsidP="00B768B6">
      <w:pPr>
        <w:ind w:firstLineChars="200" w:firstLine="420"/>
        <w:rPr>
          <w:rFonts w:ascii="微软雅黑" w:eastAsia="微软雅黑" w:hAnsi="微软雅黑"/>
          <w:szCs w:val="21"/>
        </w:rPr>
      </w:pPr>
      <w:r>
        <w:rPr>
          <w:rFonts w:ascii="微软雅黑" w:eastAsia="微软雅黑" w:hAnsi="微软雅黑" w:hint="eastAsia"/>
          <w:szCs w:val="21"/>
        </w:rPr>
        <w:t>费吉亚：真实</w:t>
      </w:r>
      <w:r w:rsidR="003A795F">
        <w:rPr>
          <w:rFonts w:ascii="微软雅黑" w:eastAsia="微软雅黑" w:hAnsi="微软雅黑" w:hint="eastAsia"/>
          <w:szCs w:val="21"/>
        </w:rPr>
        <w:t>与否</w:t>
      </w:r>
      <w:r>
        <w:rPr>
          <w:rFonts w:ascii="微软雅黑" w:eastAsia="微软雅黑" w:hAnsi="微软雅黑" w:hint="eastAsia"/>
          <w:szCs w:val="21"/>
        </w:rPr>
        <w:t>对我而言已不再重要。</w:t>
      </w:r>
    </w:p>
    <w:p w14:paraId="1CFE78B2" w14:textId="7F22D4A4" w:rsidR="00B768B6" w:rsidRDefault="00B768B6" w:rsidP="00B768B6">
      <w:pPr>
        <w:ind w:firstLineChars="200" w:firstLine="420"/>
        <w:rPr>
          <w:rFonts w:ascii="微软雅黑" w:eastAsia="微软雅黑" w:hAnsi="微软雅黑"/>
          <w:szCs w:val="21"/>
        </w:rPr>
      </w:pPr>
      <w:r>
        <w:rPr>
          <w:rFonts w:ascii="微软雅黑" w:eastAsia="微软雅黑" w:hAnsi="微软雅黑" w:hint="eastAsia"/>
          <w:szCs w:val="21"/>
        </w:rPr>
        <w:t>费吉亚：通过这次旅行，我</w:t>
      </w:r>
      <w:r w:rsidR="00011EA4">
        <w:rPr>
          <w:rFonts w:ascii="微软雅黑" w:eastAsia="微软雅黑" w:hAnsi="微软雅黑" w:hint="eastAsia"/>
          <w:szCs w:val="21"/>
        </w:rPr>
        <w:t>看到了自己所追求的</w:t>
      </w:r>
      <w:r>
        <w:rPr>
          <w:rFonts w:ascii="微软雅黑" w:eastAsia="微软雅黑" w:hAnsi="微软雅黑" w:hint="eastAsia"/>
          <w:szCs w:val="21"/>
        </w:rPr>
        <w:t>真正的骑士之道。</w:t>
      </w:r>
    </w:p>
    <w:p w14:paraId="76449036" w14:textId="4A87BC18" w:rsidR="00011EA4" w:rsidRDefault="00011EA4" w:rsidP="00B768B6">
      <w:pPr>
        <w:ind w:firstLineChars="200" w:firstLine="420"/>
        <w:rPr>
          <w:rFonts w:ascii="微软雅黑" w:eastAsia="微软雅黑" w:hAnsi="微软雅黑"/>
          <w:szCs w:val="21"/>
        </w:rPr>
      </w:pPr>
      <w:r>
        <w:rPr>
          <w:rFonts w:ascii="微软雅黑" w:eastAsia="微软雅黑" w:hAnsi="微软雅黑" w:hint="eastAsia"/>
          <w:szCs w:val="21"/>
        </w:rPr>
        <w:t>费吉亚：伊敏瑟伦毁灭后，我的内心极度迷茫……幸好有你，让我</w:t>
      </w:r>
      <w:r w:rsidR="00351730">
        <w:rPr>
          <w:rFonts w:ascii="微软雅黑" w:eastAsia="微软雅黑" w:hAnsi="微软雅黑" w:hint="eastAsia"/>
          <w:szCs w:val="21"/>
        </w:rPr>
        <w:t>看到</w:t>
      </w:r>
      <w:r>
        <w:rPr>
          <w:rFonts w:ascii="微软雅黑" w:eastAsia="微软雅黑" w:hAnsi="微软雅黑" w:hint="eastAsia"/>
          <w:szCs w:val="21"/>
        </w:rPr>
        <w:t>一丝曙光。</w:t>
      </w:r>
    </w:p>
    <w:p w14:paraId="569D9157" w14:textId="7BC50105" w:rsidR="00B768B6" w:rsidRDefault="00ED09EF" w:rsidP="00B768B6">
      <w:pPr>
        <w:ind w:firstLineChars="200" w:firstLine="420"/>
        <w:rPr>
          <w:rFonts w:ascii="微软雅黑" w:eastAsia="微软雅黑" w:hAnsi="微软雅黑"/>
          <w:szCs w:val="21"/>
        </w:rPr>
      </w:pPr>
      <w:r>
        <w:rPr>
          <w:rFonts w:ascii="微软雅黑" w:eastAsia="微软雅黑" w:hAnsi="微软雅黑" w:hint="eastAsia"/>
          <w:szCs w:val="21"/>
        </w:rPr>
        <w:t>费吉亚：</w:t>
      </w:r>
      <w:r w:rsidR="00011EA4">
        <w:rPr>
          <w:rFonts w:ascii="微软雅黑" w:eastAsia="微软雅黑" w:hAnsi="微软雅黑" w:hint="eastAsia"/>
          <w:szCs w:val="21"/>
        </w:rPr>
        <w:t>而现在，</w:t>
      </w:r>
      <w:r>
        <w:rPr>
          <w:rFonts w:ascii="微软雅黑" w:eastAsia="微软雅黑" w:hAnsi="微软雅黑" w:hint="eastAsia"/>
          <w:szCs w:val="21"/>
        </w:rPr>
        <w:t>骑士之道的力量布满我的身躯，这使我充满决心。</w:t>
      </w:r>
    </w:p>
    <w:p w14:paraId="5C7B4A27" w14:textId="2D8B8959" w:rsidR="00011EA4" w:rsidRPr="00B768B6" w:rsidRDefault="003A795F" w:rsidP="00011EA4">
      <w:pPr>
        <w:ind w:firstLineChars="200" w:firstLine="420"/>
        <w:rPr>
          <w:rFonts w:ascii="微软雅黑" w:eastAsia="微软雅黑" w:hAnsi="微软雅黑"/>
          <w:szCs w:val="21"/>
        </w:rPr>
      </w:pPr>
      <w:r>
        <w:rPr>
          <w:rFonts w:ascii="微软雅黑" w:eastAsia="微软雅黑" w:hAnsi="微软雅黑" w:hint="eastAsia"/>
          <w:szCs w:val="21"/>
        </w:rPr>
        <w:t>费吉亚：来吧，我们一起</w:t>
      </w:r>
      <w:r w:rsidR="00ED09EF">
        <w:rPr>
          <w:rFonts w:ascii="微软雅黑" w:eastAsia="微软雅黑" w:hAnsi="微软雅黑" w:hint="eastAsia"/>
          <w:szCs w:val="21"/>
        </w:rPr>
        <w:t>去追击枯萎之心，</w:t>
      </w:r>
      <w:r w:rsidR="00011EA4">
        <w:rPr>
          <w:rFonts w:ascii="微软雅黑" w:eastAsia="微软雅黑" w:hAnsi="微软雅黑" w:hint="eastAsia"/>
          <w:szCs w:val="21"/>
        </w:rPr>
        <w:t>让</w:t>
      </w:r>
      <w:r w:rsidR="008B5F54">
        <w:rPr>
          <w:rFonts w:ascii="微软雅黑" w:eastAsia="微软雅黑" w:hAnsi="微软雅黑" w:hint="eastAsia"/>
          <w:szCs w:val="21"/>
        </w:rPr>
        <w:t>过去的记忆不再</w:t>
      </w:r>
      <w:r w:rsidR="00011EA4">
        <w:rPr>
          <w:rFonts w:ascii="微软雅黑" w:eastAsia="微软雅黑" w:hAnsi="微软雅黑" w:hint="eastAsia"/>
          <w:szCs w:val="21"/>
        </w:rPr>
        <w:t>有遗憾！</w:t>
      </w:r>
    </w:p>
    <w:p w14:paraId="030E637A" w14:textId="77777777" w:rsidR="005F6896" w:rsidRPr="00441922" w:rsidRDefault="005F6896" w:rsidP="00011EA4"/>
    <w:sectPr w:rsidR="005F6896" w:rsidRPr="00441922">
      <w:headerReference w:type="default" r:id="rId18"/>
      <w:footerReference w:type="default" r:id="rId19"/>
      <w:pgSz w:w="11906" w:h="16838"/>
      <w:pgMar w:top="1440" w:right="1800" w:bottom="1440" w:left="1800" w:header="851" w:footer="992" w:gutter="0"/>
      <w:cols w:space="425"/>
      <w:docGrid w:type="lines" w:linePitch="31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E8CE9" w16cex:dateUtc="2022-05-07T03:26:00Z"/>
  <w16cex:commentExtensible w16cex:durableId="262E8CEA" w16cex:dateUtc="2022-05-09T02:04:00Z"/>
  <w16cex:commentExtensible w16cex:durableId="262E8CEB" w16cex:dateUtc="2022-05-07T06:20:00Z"/>
  <w16cex:commentExtensible w16cex:durableId="262E8CEC" w16cex:dateUtc="2022-05-09T02:02:00Z"/>
  <w16cex:commentExtensible w16cex:durableId="262E8CED" w16cex:dateUtc="2022-05-07T06:23:00Z"/>
  <w16cex:commentExtensible w16cex:durableId="262E8CEE" w16cex:dateUtc="2022-05-07T10:11:00Z"/>
  <w16cex:commentExtensible w16cex:durableId="262E8CEF" w16cex:dateUtc="2022-05-07T06:22:00Z"/>
  <w16cex:commentExtensible w16cex:durableId="262E8CF0" w16cex:dateUtc="2022-05-07T10:19:00Z"/>
  <w16cex:commentExtensible w16cex:durableId="262E8CF1" w16cex:dateUtc="2022-05-07T06:31:00Z"/>
  <w16cex:commentExtensible w16cex:durableId="262E8CF2" w16cex:dateUtc="2022-05-07T10:19:00Z"/>
  <w16cex:commentExtensible w16cex:durableId="262E8CF3" w16cex:dateUtc="2022-05-10T06:38:00Z"/>
  <w16cex:commentExtensible w16cex:durableId="262E8CF4" w16cex:dateUtc="2022-05-12T09:14:00Z"/>
  <w16cex:commentExtensible w16cex:durableId="262E8CF5" w16cex:dateUtc="2022-05-07T07:10:00Z"/>
  <w16cex:commentExtensible w16cex:durableId="262E8CF6" w16cex:dateUtc="2022-05-07T10:19:00Z"/>
  <w16cex:commentExtensible w16cex:durableId="262E8CF7" w16cex:dateUtc="2022-05-07T07:11:00Z"/>
  <w16cex:commentExtensible w16cex:durableId="262E8CF8" w16cex:dateUtc="2022-05-07T10:20:00Z"/>
  <w16cex:commentExtensible w16cex:durableId="262E8CF9" w16cex:dateUtc="2022-05-07T07:19:00Z"/>
  <w16cex:commentExtensible w16cex:durableId="262E8CFA" w16cex:dateUtc="2022-05-07T10:20:00Z"/>
  <w16cex:commentExtensible w16cex:durableId="262E8CFB" w16cex:dateUtc="2022-05-10T06:39:00Z"/>
  <w16cex:commentExtensible w16cex:durableId="262E8CFC" w16cex:dateUtc="2022-05-12T09:15:00Z"/>
  <w16cex:commentExtensible w16cex:durableId="262E8CFD" w16cex:dateUtc="2022-05-10T06:41:00Z"/>
  <w16cex:commentExtensible w16cex:durableId="262E8CFE" w16cex:dateUtc="2022-05-12T09:16:00Z"/>
  <w16cex:commentExtensible w16cex:durableId="262E8CFF" w16cex:dateUtc="2022-05-10T06:41:00Z"/>
  <w16cex:commentExtensible w16cex:durableId="262E8D00" w16cex:dateUtc="2022-05-12T09:16:00Z"/>
  <w16cex:commentExtensible w16cex:durableId="262E8D01" w16cex:dateUtc="2022-05-07T07:21:00Z"/>
  <w16cex:commentExtensible w16cex:durableId="262E8D02" w16cex:dateUtc="2022-05-07T10:41:00Z"/>
  <w16cex:commentExtensible w16cex:durableId="262E8D03" w16cex:dateUtc="2022-05-07T09:33:00Z"/>
  <w16cex:commentExtensible w16cex:durableId="262E8D04" w16cex:dateUtc="2022-05-07T10:21:00Z"/>
  <w16cex:commentExtensible w16cex:durableId="262E8D05" w16cex:dateUtc="2022-05-10T07:01:00Z"/>
  <w16cex:commentExtensible w16cex:durableId="262E8D06" w16cex:dateUtc="2022-05-12T09:25:00Z"/>
  <w16cex:commentExtensible w16cex:durableId="262E8D07" w16cex:dateUtc="2022-05-11T06:48:00Z"/>
  <w16cex:commentExtensible w16cex:durableId="262E8D08" w16cex:dateUtc="2022-05-12T09:19:00Z"/>
  <w16cex:commentExtensible w16cex:durableId="262E8D09" w16cex:dateUtc="2022-05-07T09:35:00Z"/>
  <w16cex:commentExtensible w16cex:durableId="262E8D0A" w16cex:dateUtc="2022-05-07T10:23:00Z"/>
  <w16cex:commentExtensible w16cex:durableId="262E8D0B" w16cex:dateUtc="2022-05-12T02:24:00Z"/>
  <w16cex:commentExtensible w16cex:durableId="262E8D0C" w16cex:dateUtc="2022-05-12T09:31:00Z"/>
  <w16cex:commentExtensible w16cex:durableId="262E8D0D" w16cex:dateUtc="2022-05-12T02:25:00Z"/>
  <w16cex:commentExtensible w16cex:durableId="262E8D0E" w16cex:dateUtc="2022-05-12T09:31:00Z"/>
  <w16cex:commentExtensible w16cex:durableId="262E8D0F" w16cex:dateUtc="2022-05-12T02:26:00Z"/>
  <w16cex:commentExtensible w16cex:durableId="262E8D10" w16cex:dateUtc="2022-05-12T09:31:00Z"/>
  <w16cex:commentExtensible w16cex:durableId="262E8D11" w16cex:dateUtc="2022-05-12T02:27:00Z"/>
  <w16cex:commentExtensible w16cex:durableId="262E8D12" w16cex:dateUtc="2022-05-12T09:32:00Z"/>
  <w16cex:commentExtensible w16cex:durableId="262E8D13" w16cex:dateUtc="2022-05-12T02:27:00Z"/>
  <w16cex:commentExtensible w16cex:durableId="262E8D14" w16cex:dateUtc="2022-05-12T09:33:00Z"/>
  <w16cex:commentExtensible w16cex:durableId="262E8D15" w16cex:dateUtc="2022-05-12T02:26:00Z"/>
  <w16cex:commentExtensible w16cex:durableId="262E8D16" w16cex:dateUtc="2022-05-12T09:31:00Z"/>
  <w16cex:commentExtensible w16cex:durableId="262E8D17" w16cex:dateUtc="2022-05-12T02:38:00Z"/>
  <w16cex:commentExtensible w16cex:durableId="262E8D18" w16cex:dateUtc="2022-05-12T09:33:00Z"/>
  <w16cex:commentExtensible w16cex:durableId="262E8D19" w16cex:dateUtc="2022-05-12T02:39:00Z"/>
  <w16cex:commentExtensible w16cex:durableId="262E8D1A" w16cex:dateUtc="2022-05-12T09:50:00Z"/>
  <w16cex:commentExtensible w16cex:durableId="262E8D1B" w16cex:dateUtc="2022-05-12T02:39:00Z"/>
  <w16cex:commentExtensible w16cex:durableId="262E8D1C" w16cex:dateUtc="2022-05-12T09:50:00Z"/>
  <w16cex:commentExtensible w16cex:durableId="262E8D1D" w16cex:dateUtc="2022-05-12T02:40:00Z"/>
  <w16cex:commentExtensible w16cex:durableId="262E8D1E" w16cex:dateUtc="2022-05-12T09:50:00Z"/>
  <w16cex:commentExtensible w16cex:durableId="262E8D1F" w16cex:dateUtc="2022-05-12T02:40:00Z"/>
  <w16cex:commentExtensible w16cex:durableId="262E8D20" w16cex:dateUtc="2022-05-12T09:50:00Z"/>
  <w16cex:commentExtensible w16cex:durableId="262E8D21" w16cex:dateUtc="2022-05-12T02:42:00Z"/>
  <w16cex:commentExtensible w16cex:durableId="262E8D22" w16cex:dateUtc="2022-05-12T09:58:00Z"/>
  <w16cex:commentExtensible w16cex:durableId="262E8D23" w16cex:dateUtc="2022-05-12T03:13:00Z"/>
  <w16cex:commentExtensible w16cex:durableId="262E8D24" w16cex:dateUtc="2022-05-12T10:02:00Z"/>
  <w16cex:commentExtensible w16cex:durableId="262E8D25" w16cex:dateUtc="2022-05-12T03:14:00Z"/>
  <w16cex:commentExtensible w16cex:durableId="262E8D26" w16cex:dateUtc="2022-05-16T02:56:00Z"/>
  <w16cex:commentExtensible w16cex:durableId="262E8D27" w16cex:dateUtc="2022-05-12T03:21:00Z"/>
  <w16cex:commentExtensible w16cex:durableId="262E8D28" w16cex:dateUtc="2022-05-16T02:57:00Z"/>
  <w16cex:commentExtensible w16cex:durableId="262E8D29" w16cex:dateUtc="2022-05-12T03:21:00Z"/>
  <w16cex:commentExtensible w16cex:durableId="262E8D2A" w16cex:dateUtc="2022-05-16T02:57:00Z"/>
  <w16cex:commentExtensible w16cex:durableId="262E8D2B" w16cex:dateUtc="2022-05-12T03:28:00Z"/>
  <w16cex:commentExtensible w16cex:durableId="262E8D2C" w16cex:dateUtc="2022-05-12T10:11:00Z"/>
  <w16cex:commentExtensible w16cex:durableId="262E8D2D" w16cex:dateUtc="2022-05-12T03:28:00Z"/>
  <w16cex:commentExtensible w16cex:durableId="262E8D2E" w16cex:dateUtc="2022-05-12T10:11:00Z"/>
  <w16cex:commentExtensible w16cex:durableId="262E8D2F" w16cex:dateUtc="2022-05-12T03:29:00Z"/>
  <w16cex:commentExtensible w16cex:durableId="262E8D30" w16cex:dateUtc="2022-05-12T10:11:00Z"/>
  <w16cex:commentExtensible w16cex:durableId="262E8D31" w16cex:dateUtc="2022-05-12T10:32:00Z"/>
  <w16cex:commentExtensible w16cex:durableId="262E8D32" w16cex:dateUtc="2022-05-12T03:11:00Z"/>
  <w16cex:commentExtensible w16cex:durableId="262E8D33" w16cex:dateUtc="2022-05-13T02:58:00Z"/>
  <w16cex:commentExtensible w16cex:durableId="262E9E5C" w16cex:dateUtc="2022-05-17T1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6911BB" w16cid:durableId="262E8CE9"/>
  <w16cid:commentId w16cid:paraId="08020DA6" w16cid:durableId="262E8CEA"/>
  <w16cid:commentId w16cid:paraId="4AAB57FE" w16cid:durableId="262E8CEB"/>
  <w16cid:commentId w16cid:paraId="6337B712" w16cid:durableId="262E8CEC"/>
  <w16cid:commentId w16cid:paraId="559E2827" w16cid:durableId="262E8CED"/>
  <w16cid:commentId w16cid:paraId="444CB9DC" w16cid:durableId="262E8CEE"/>
  <w16cid:commentId w16cid:paraId="79AEAB50" w16cid:durableId="262E8CEF"/>
  <w16cid:commentId w16cid:paraId="081FD4E9" w16cid:durableId="262E8CF0"/>
  <w16cid:commentId w16cid:paraId="631C7FB1" w16cid:durableId="262E8CF1"/>
  <w16cid:commentId w16cid:paraId="3B05965D" w16cid:durableId="262E8CF2"/>
  <w16cid:commentId w16cid:paraId="106E63D1" w16cid:durableId="262E8CF3"/>
  <w16cid:commentId w16cid:paraId="338D739E" w16cid:durableId="262E8CF4"/>
  <w16cid:commentId w16cid:paraId="72998D98" w16cid:durableId="262E8CF5"/>
  <w16cid:commentId w16cid:paraId="534A3EB2" w16cid:durableId="262E8CF6"/>
  <w16cid:commentId w16cid:paraId="17005BBA" w16cid:durableId="262E8CF7"/>
  <w16cid:commentId w16cid:paraId="5E672C76" w16cid:durableId="262E8CF8"/>
  <w16cid:commentId w16cid:paraId="6B1F3DCF" w16cid:durableId="262E8CF9"/>
  <w16cid:commentId w16cid:paraId="58014F29" w16cid:durableId="262E8CFA"/>
  <w16cid:commentId w16cid:paraId="03CE6313" w16cid:durableId="262E8CFB"/>
  <w16cid:commentId w16cid:paraId="67388349" w16cid:durableId="262E8CFC"/>
  <w16cid:commentId w16cid:paraId="0363B26C" w16cid:durableId="262E8CFD"/>
  <w16cid:commentId w16cid:paraId="05EC4261" w16cid:durableId="262E8CFE"/>
  <w16cid:commentId w16cid:paraId="034AEF23" w16cid:durableId="262E8CFF"/>
  <w16cid:commentId w16cid:paraId="0E813030" w16cid:durableId="262E8D00"/>
  <w16cid:commentId w16cid:paraId="045E3A14" w16cid:durableId="262E8D01"/>
  <w16cid:commentId w16cid:paraId="4D769ABF" w16cid:durableId="262E8D02"/>
  <w16cid:commentId w16cid:paraId="5FA4B5B1" w16cid:durableId="262E8D03"/>
  <w16cid:commentId w16cid:paraId="455BFF60" w16cid:durableId="262E8D04"/>
  <w16cid:commentId w16cid:paraId="2CE892CE" w16cid:durableId="262E8D05"/>
  <w16cid:commentId w16cid:paraId="1FA51E80" w16cid:durableId="262E8D06"/>
  <w16cid:commentId w16cid:paraId="2EE4F868" w16cid:durableId="262F4347"/>
  <w16cid:commentId w16cid:paraId="7408DFB1" w16cid:durableId="2631E366"/>
  <w16cid:commentId w16cid:paraId="667C6ECE" w16cid:durableId="262F4348"/>
  <w16cid:commentId w16cid:paraId="79125B20" w16cid:durableId="2631E368"/>
  <w16cid:commentId w16cid:paraId="25ABF5A2" w16cid:durableId="262E8D07"/>
  <w16cid:commentId w16cid:paraId="46631348" w16cid:durableId="262E8D08"/>
  <w16cid:commentId w16cid:paraId="692332FD" w16cid:durableId="262E8D09"/>
  <w16cid:commentId w16cid:paraId="5897ED8E" w16cid:durableId="262E8D0A"/>
  <w16cid:commentId w16cid:paraId="4CC1DC73" w16cid:durableId="262E8D0B"/>
  <w16cid:commentId w16cid:paraId="457FD0B1" w16cid:durableId="262E8D0C"/>
  <w16cid:commentId w16cid:paraId="101420AA" w16cid:durableId="262E8D0D"/>
  <w16cid:commentId w16cid:paraId="66CBEF3F" w16cid:durableId="262E8D0E"/>
  <w16cid:commentId w16cid:paraId="3715E87D" w16cid:durableId="262E8D0F"/>
  <w16cid:commentId w16cid:paraId="66EFAF41" w16cid:durableId="262E8D10"/>
  <w16cid:commentId w16cid:paraId="7BAC29E7" w16cid:durableId="262E8D11"/>
  <w16cid:commentId w16cid:paraId="2588A79F" w16cid:durableId="262E8D12"/>
  <w16cid:commentId w16cid:paraId="23398E7F" w16cid:durableId="262E8D13"/>
  <w16cid:commentId w16cid:paraId="233AD5D8" w16cid:durableId="262E8D14"/>
  <w16cid:commentId w16cid:paraId="3BE6FB7A" w16cid:durableId="262E8D15"/>
  <w16cid:commentId w16cid:paraId="274A5881" w16cid:durableId="262E8D16"/>
  <w16cid:commentId w16cid:paraId="3D148025" w16cid:durableId="262E8D17"/>
  <w16cid:commentId w16cid:paraId="613D35F0" w16cid:durableId="262E8D18"/>
  <w16cid:commentId w16cid:paraId="49BB0243" w16cid:durableId="262E8D19"/>
  <w16cid:commentId w16cid:paraId="276093A0" w16cid:durableId="262E8D1A"/>
  <w16cid:commentId w16cid:paraId="01DFE219" w16cid:durableId="262E8D1B"/>
  <w16cid:commentId w16cid:paraId="259C6AA1" w16cid:durableId="262E8D1C"/>
  <w16cid:commentId w16cid:paraId="5372D8F5" w16cid:durableId="262E8D1D"/>
  <w16cid:commentId w16cid:paraId="3FCF9883" w16cid:durableId="262E8D1E"/>
  <w16cid:commentId w16cid:paraId="4F23902F" w16cid:durableId="262E8D1F"/>
  <w16cid:commentId w16cid:paraId="4923F6DA" w16cid:durableId="262E8D20"/>
  <w16cid:commentId w16cid:paraId="6B1670B3" w16cid:durableId="262E8D21"/>
  <w16cid:commentId w16cid:paraId="6E48BD1D" w16cid:durableId="262E8D22"/>
  <w16cid:commentId w16cid:paraId="7DDE19F4" w16cid:durableId="262E8D23"/>
  <w16cid:commentId w16cid:paraId="54ADF5A7" w16cid:durableId="262E8D24"/>
  <w16cid:commentId w16cid:paraId="6E79C76D" w16cid:durableId="262E8D25"/>
  <w16cid:commentId w16cid:paraId="755D4744" w16cid:durableId="262E8D26"/>
  <w16cid:commentId w16cid:paraId="5F8B1813" w16cid:durableId="262E8D27"/>
  <w16cid:commentId w16cid:paraId="3B6C3488" w16cid:durableId="262E8D28"/>
  <w16cid:commentId w16cid:paraId="53D5AAA0" w16cid:durableId="262E8D29"/>
  <w16cid:commentId w16cid:paraId="57957472" w16cid:durableId="262E8D2A"/>
  <w16cid:commentId w16cid:paraId="124D61DC" w16cid:durableId="262E8D2B"/>
  <w16cid:commentId w16cid:paraId="08743872" w16cid:durableId="262E8D2C"/>
  <w16cid:commentId w16cid:paraId="380D2635" w16cid:durableId="262E8D2D"/>
  <w16cid:commentId w16cid:paraId="3412ED59" w16cid:durableId="262E8D2E"/>
  <w16cid:commentId w16cid:paraId="54B7682C" w16cid:durableId="262E8D2F"/>
  <w16cid:commentId w16cid:paraId="7D69262D" w16cid:durableId="262E8D30"/>
  <w16cid:commentId w16cid:paraId="2C317E31" w16cid:durableId="262E8D31"/>
  <w16cid:commentId w16cid:paraId="7800E567" w16cid:durableId="2631E394"/>
  <w16cid:commentId w16cid:paraId="3B46BC08" w16cid:durableId="262F4349"/>
  <w16cid:commentId w16cid:paraId="75D151FD" w16cid:durableId="2631E396"/>
  <w16cid:commentId w16cid:paraId="19EC5F95" w16cid:durableId="262F434A"/>
  <w16cid:commentId w16cid:paraId="68A0FA63" w16cid:durableId="2631E398"/>
  <w16cid:commentId w16cid:paraId="44BC4F6C" w16cid:durableId="262F43A5"/>
  <w16cid:commentId w16cid:paraId="45B54B27" w16cid:durableId="2631E39A"/>
  <w16cid:commentId w16cid:paraId="4B1751CE" w16cid:durableId="262F43AE"/>
  <w16cid:commentId w16cid:paraId="764C53D4" w16cid:durableId="2631E39C"/>
  <w16cid:commentId w16cid:paraId="32F898E0" w16cid:durableId="262F43BD"/>
  <w16cid:commentId w16cid:paraId="3BF7FBB9" w16cid:durableId="2631E39E"/>
  <w16cid:commentId w16cid:paraId="14A32812" w16cid:durableId="262F443C"/>
  <w16cid:commentId w16cid:paraId="07A4B6B6" w16cid:durableId="2631E3A0"/>
  <w16cid:commentId w16cid:paraId="7F102A4A" w16cid:durableId="262F4445"/>
  <w16cid:commentId w16cid:paraId="40BF917B" w16cid:durableId="2631E3A2"/>
  <w16cid:commentId w16cid:paraId="6530F597" w16cid:durableId="262F4452"/>
  <w16cid:commentId w16cid:paraId="2A780CCE" w16cid:durableId="2631E3A4"/>
  <w16cid:commentId w16cid:paraId="5B86DAFF" w16cid:durableId="262F4483"/>
  <w16cid:commentId w16cid:paraId="3FEAB38E" w16cid:durableId="2631E3A6"/>
  <w16cid:commentId w16cid:paraId="1B27C35A" w16cid:durableId="262F4489"/>
  <w16cid:commentId w16cid:paraId="04803F02" w16cid:durableId="2631E3A8"/>
  <w16cid:commentId w16cid:paraId="0A4BA7CE" w16cid:durableId="262F4503"/>
  <w16cid:commentId w16cid:paraId="0655E906" w16cid:durableId="2631E3AA"/>
  <w16cid:commentId w16cid:paraId="46088B36" w16cid:durableId="262F4509"/>
  <w16cid:commentId w16cid:paraId="5AF764C3" w16cid:durableId="2631E3AC"/>
  <w16cid:commentId w16cid:paraId="035C71B5" w16cid:durableId="262F477F"/>
  <w16cid:commentId w16cid:paraId="00A9B5B9" w16cid:durableId="2631E3AE"/>
  <w16cid:commentId w16cid:paraId="6E00B661" w16cid:durableId="262F4B72"/>
  <w16cid:commentId w16cid:paraId="2D80EBB4" w16cid:durableId="2631E3B0"/>
  <w16cid:commentId w16cid:paraId="3CEA8F55" w16cid:durableId="262E8D32"/>
  <w16cid:commentId w16cid:paraId="10E30294" w16cid:durableId="262E8D33"/>
  <w16cid:commentId w16cid:paraId="7895BCB8" w16cid:durableId="262F4D16"/>
  <w16cid:commentId w16cid:paraId="321C2FCC" w16cid:durableId="2631E3B4"/>
  <w16cid:commentId w16cid:paraId="26266F50" w16cid:durableId="262F4D2A"/>
  <w16cid:commentId w16cid:paraId="07E14E4D" w16cid:durableId="2631E3B6"/>
  <w16cid:commentId w16cid:paraId="4BD218E0" w16cid:durableId="262F4DF6"/>
  <w16cid:commentId w16cid:paraId="60559BDE" w16cid:durableId="2631E3B8"/>
  <w16cid:commentId w16cid:paraId="0B16638B" w16cid:durableId="262F4E09"/>
  <w16cid:commentId w16cid:paraId="345F302C" w16cid:durableId="2631E3BA"/>
  <w16cid:commentId w16cid:paraId="4DA9AAC8" w16cid:durableId="262F4E50"/>
  <w16cid:commentId w16cid:paraId="46F2719F" w16cid:durableId="2631E3BC"/>
  <w16cid:commentId w16cid:paraId="52B77BDD" w16cid:durableId="262F4E61"/>
  <w16cid:commentId w16cid:paraId="4FA19040" w16cid:durableId="2631E3BE"/>
  <w16cid:commentId w16cid:paraId="189B1B30" w16cid:durableId="262F4EB0"/>
  <w16cid:commentId w16cid:paraId="0FBBB13C" w16cid:durableId="2631E3C0"/>
  <w16cid:commentId w16cid:paraId="1DBE096F" w16cid:durableId="262F4EC6"/>
  <w16cid:commentId w16cid:paraId="2E88DF96" w16cid:durableId="2631E3C2"/>
  <w16cid:commentId w16cid:paraId="5DE92C12" w16cid:durableId="262F4EE6"/>
  <w16cid:commentId w16cid:paraId="1A0C4DF8" w16cid:durableId="2631E3C4"/>
  <w16cid:commentId w16cid:paraId="0C688057" w16cid:durableId="262F4EF1"/>
  <w16cid:commentId w16cid:paraId="680A3630" w16cid:durableId="2631E3C6"/>
  <w16cid:commentId w16cid:paraId="1F0969CC" w16cid:durableId="262F4EFE"/>
  <w16cid:commentId w16cid:paraId="05B6FA8C" w16cid:durableId="2631E3C8"/>
  <w16cid:commentId w16cid:paraId="5F8E0E6D" w16cid:durableId="262F4FEC"/>
  <w16cid:commentId w16cid:paraId="2D9559D9" w16cid:durableId="2631E3CA"/>
  <w16cid:commentId w16cid:paraId="5F75BD13" w16cid:durableId="262F5017"/>
  <w16cid:commentId w16cid:paraId="66693BB2" w16cid:durableId="2631E3CC"/>
  <w16cid:commentId w16cid:paraId="44D2B4A0" w16cid:durableId="262F519E"/>
  <w16cid:commentId w16cid:paraId="77E29F2A" w16cid:durableId="2631E3CE"/>
  <w16cid:commentId w16cid:paraId="3672E0E5" w16cid:durableId="262F51B4"/>
  <w16cid:commentId w16cid:paraId="394D2027" w16cid:durableId="2631E3D0"/>
  <w16cid:commentId w16cid:paraId="487F1980" w16cid:durableId="262F51BF"/>
  <w16cid:commentId w16cid:paraId="7BBD4C28" w16cid:durableId="2631E3D2"/>
  <w16cid:commentId w16cid:paraId="2CAE1CDA" w16cid:durableId="262F5209"/>
  <w16cid:commentId w16cid:paraId="191EA36D" w16cid:durableId="2631E3D4"/>
  <w16cid:commentId w16cid:paraId="3EF6327F" w16cid:durableId="262F5223"/>
  <w16cid:commentId w16cid:paraId="311CE7C1" w16cid:durableId="2631E3D6"/>
  <w16cid:commentId w16cid:paraId="593FF4D7" w16cid:durableId="262F5246"/>
  <w16cid:commentId w16cid:paraId="3F4B0CA9" w16cid:durableId="2631E3D8"/>
  <w16cid:commentId w16cid:paraId="10174027" w16cid:durableId="262F52D2"/>
  <w16cid:commentId w16cid:paraId="78B9E60E" w16cid:durableId="2631E3DA"/>
  <w16cid:commentId w16cid:paraId="626497C7" w16cid:durableId="262F5498"/>
  <w16cid:commentId w16cid:paraId="0995C66F" w16cid:durableId="2631E3DC"/>
  <w16cid:commentId w16cid:paraId="3B8DAD66" w16cid:durableId="262F860C"/>
  <w16cid:commentId w16cid:paraId="174A6B97" w16cid:durableId="2631E3DE"/>
  <w16cid:commentId w16cid:paraId="765A02FA" w16cid:durableId="262F8631"/>
  <w16cid:commentId w16cid:paraId="7CAB1D1A" w16cid:durableId="2631E3E0"/>
  <w16cid:commentId w16cid:paraId="4AFC9BAE" w16cid:durableId="262F922B"/>
  <w16cid:commentId w16cid:paraId="2A88C950" w16cid:durableId="2631E3E2"/>
  <w16cid:commentId w16cid:paraId="6FBE4F7E" w16cid:durableId="262F9268"/>
  <w16cid:commentId w16cid:paraId="11D512DF" w16cid:durableId="2631E3E4"/>
  <w16cid:commentId w16cid:paraId="4E00CED6" w16cid:durableId="262F9280"/>
  <w16cid:commentId w16cid:paraId="7BA4EA8B" w16cid:durableId="2631E3E6"/>
  <w16cid:commentId w16cid:paraId="56D40B33" w16cid:durableId="262F929D"/>
  <w16cid:commentId w16cid:paraId="278E1211" w16cid:durableId="2631E3E8"/>
  <w16cid:commentId w16cid:paraId="778B5829" w16cid:durableId="262F9AAD"/>
  <w16cid:commentId w16cid:paraId="6187DF64" w16cid:durableId="2631E3EA"/>
  <w16cid:commentId w16cid:paraId="2450838D" w16cid:durableId="262F9B6E"/>
  <w16cid:commentId w16cid:paraId="699B90C3" w16cid:durableId="2631E3EC"/>
  <w16cid:commentId w16cid:paraId="3498E95F" w16cid:durableId="262E9E5C"/>
  <w16cid:commentId w16cid:paraId="0B8BA6FF" w16cid:durableId="262F9CCD"/>
  <w16cid:commentId w16cid:paraId="5928042A" w16cid:durableId="2631E3EF"/>
  <w16cid:commentId w16cid:paraId="2D9067D2" w16cid:durableId="262F9CE2"/>
  <w16cid:commentId w16cid:paraId="3BE19D52" w16cid:durableId="2631E3F1"/>
  <w16cid:commentId w16cid:paraId="388431C5" w16cid:durableId="262F9F2D"/>
  <w16cid:commentId w16cid:paraId="1AFFA5B8" w16cid:durableId="2631E3F3"/>
  <w16cid:commentId w16cid:paraId="5F3181A7" w16cid:durableId="262F9F43"/>
  <w16cid:commentId w16cid:paraId="3D3CEF04" w16cid:durableId="2631E3F5"/>
  <w16cid:commentId w16cid:paraId="71E6FA51" w16cid:durableId="262FA122"/>
  <w16cid:commentId w16cid:paraId="73580C1D" w16cid:durableId="2631E3F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6B060E" w14:textId="77777777" w:rsidR="007F30E0" w:rsidRDefault="007F30E0">
      <w:r>
        <w:separator/>
      </w:r>
    </w:p>
    <w:p w14:paraId="54D42F16" w14:textId="77777777" w:rsidR="007F30E0" w:rsidRDefault="007F30E0"/>
  </w:endnote>
  <w:endnote w:type="continuationSeparator" w:id="0">
    <w:p w14:paraId="28808D4B" w14:textId="77777777" w:rsidR="007F30E0" w:rsidRDefault="007F30E0">
      <w:r>
        <w:continuationSeparator/>
      </w:r>
    </w:p>
    <w:p w14:paraId="66B93EB3" w14:textId="77777777" w:rsidR="007F30E0" w:rsidRDefault="007F30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Gill Sans">
    <w:altName w:val="Arial"/>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Franklin Gothic Book">
    <w:altName w:val="Arial"/>
    <w:charset w:val="00"/>
    <w:family w:val="swiss"/>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29B39" w14:textId="173F4231" w:rsidR="00B77037" w:rsidRPr="00A95F1B" w:rsidRDefault="00B77037" w:rsidP="000D3737">
    <w:pPr>
      <w:pStyle w:val="a5"/>
      <w:tabs>
        <w:tab w:val="left" w:pos="1335"/>
      </w:tabs>
    </w:pPr>
    <w:r>
      <w:rPr>
        <w:rFonts w:hint="eastAsia"/>
        <w:noProof/>
        <w:kern w:val="0"/>
        <w:szCs w:val="21"/>
      </w:rPr>
      <mc:AlternateContent>
        <mc:Choice Requires="wps">
          <w:drawing>
            <wp:anchor distT="91440" distB="91440" distL="114300" distR="114300" simplePos="0" relativeHeight="251665920" behindDoc="1" locked="0" layoutInCell="1" allowOverlap="1" wp14:anchorId="4BB9CE25" wp14:editId="3226459F">
              <wp:simplePos x="0" y="0"/>
              <wp:positionH relativeFrom="page">
                <wp:posOffset>1141095</wp:posOffset>
              </wp:positionH>
              <wp:positionV relativeFrom="page">
                <wp:posOffset>9758680</wp:posOffset>
              </wp:positionV>
              <wp:extent cx="5271770" cy="36195"/>
              <wp:effectExtent l="0" t="0" r="0" b="0"/>
              <wp:wrapSquare wrapText="bothSides"/>
              <wp:docPr id="9"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1770" cy="36195"/>
                      </a:xfrm>
                      <a:prstGeom prst="rect">
                        <a:avLst/>
                      </a:prstGeom>
                      <a:solidFill>
                        <a:srgbClr val="0395DE"/>
                      </a:solidFill>
                      <a:ln>
                        <a:noFill/>
                      </a:ln>
                      <a:extLst>
                        <a:ext uri="{91240B29-F687-4F45-9708-019B960494DF}">
                          <a14:hiddenLine xmlns:a14="http://schemas.microsoft.com/office/drawing/2010/main" w="25400" algn="ctr">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AD9B109" id="矩形 9" o:spid="_x0000_s1026" style="position:absolute;left:0;text-align:left;margin-left:89.85pt;margin-top:768.4pt;width:415.1pt;height:2.85pt;z-index:-251650560;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" fillcolor="#0395de" stroked="f" strokeweight="2pt">
              <w10:wrap type="square" anchorx="page" anchory="page"/>
            </v:rect>
          </w:pict>
        </mc:Fallback>
      </mc:AlternateContent>
    </w:r>
    <w:r>
      <w:rPr>
        <w:rFonts w:hint="eastAsia"/>
        <w:kern w:val="0"/>
        <w:szCs w:val="21"/>
      </w:rPr>
      <w:t>作者：</w:t>
    </w:r>
    <w:r>
      <w:rPr>
        <w:rFonts w:hint="eastAsia"/>
        <w:kern w:val="0"/>
        <w:szCs w:val="21"/>
      </w:rPr>
      <w:t xml:space="preserve">  </w:t>
    </w:r>
    <w:r>
      <w:rPr>
        <w:rFonts w:hint="eastAsia"/>
        <w:kern w:val="0"/>
        <w:szCs w:val="21"/>
      </w:rPr>
      <w:t>李雨飞</w:t>
    </w:r>
    <w:r>
      <w:rPr>
        <w:rFonts w:hint="eastAsia"/>
        <w:kern w:val="0"/>
        <w:szCs w:val="21"/>
      </w:rPr>
      <w:t xml:space="preserve">     </w:t>
    </w:r>
    <w:r>
      <w:rPr>
        <w:kern w:val="0"/>
        <w:szCs w:val="21"/>
      </w:rPr>
      <w:tab/>
    </w:r>
    <w:r>
      <w:rPr>
        <w:rFonts w:hint="eastAsia"/>
        <w:kern w:val="0"/>
        <w:szCs w:val="21"/>
      </w:rPr>
      <w:t>页</w:t>
    </w:r>
    <w:r>
      <w:rPr>
        <w:kern w:val="0"/>
        <w:szCs w:val="21"/>
      </w:rPr>
      <w:fldChar w:fldCharType="begin"/>
    </w:r>
    <w:r>
      <w:rPr>
        <w:kern w:val="0"/>
        <w:szCs w:val="21"/>
      </w:rPr>
      <w:instrText xml:space="preserve"> PAGE </w:instrText>
    </w:r>
    <w:r>
      <w:rPr>
        <w:kern w:val="0"/>
        <w:szCs w:val="21"/>
      </w:rPr>
      <w:fldChar w:fldCharType="separate"/>
    </w:r>
    <w:r w:rsidR="00827307">
      <w:rPr>
        <w:noProof/>
        <w:kern w:val="0"/>
        <w:szCs w:val="21"/>
      </w:rPr>
      <w:t>3</w:t>
    </w:r>
    <w:r>
      <w:rPr>
        <w:kern w:val="0"/>
        <w:szCs w:val="21"/>
      </w:rPr>
      <w:fldChar w:fldCharType="end"/>
    </w:r>
    <w:r>
      <w:rPr>
        <w:rFonts w:hint="eastAsia"/>
        <w:kern w:val="0"/>
        <w:szCs w:val="21"/>
      </w:rPr>
      <w:t xml:space="preserve"> / </w:t>
    </w:r>
    <w:r>
      <w:rPr>
        <w:kern w:val="0"/>
        <w:szCs w:val="21"/>
      </w:rPr>
      <w:fldChar w:fldCharType="begin"/>
    </w:r>
    <w:r>
      <w:rPr>
        <w:kern w:val="0"/>
        <w:szCs w:val="21"/>
      </w:rPr>
      <w:instrText xml:space="preserve"> NUMPAGES </w:instrText>
    </w:r>
    <w:r>
      <w:rPr>
        <w:kern w:val="0"/>
        <w:szCs w:val="21"/>
      </w:rPr>
      <w:fldChar w:fldCharType="separate"/>
    </w:r>
    <w:r w:rsidR="00827307">
      <w:rPr>
        <w:noProof/>
        <w:kern w:val="0"/>
        <w:szCs w:val="21"/>
      </w:rPr>
      <w:t>24</w:t>
    </w:r>
    <w:r>
      <w:rPr>
        <w:kern w:val="0"/>
        <w:szCs w:val="21"/>
      </w:rPr>
      <w:fldChar w:fldCharType="end"/>
    </w:r>
    <w:r>
      <w:rPr>
        <w:kern w:val="0"/>
        <w:szCs w:val="21"/>
      </w:rPr>
      <w:tab/>
    </w:r>
    <w:r>
      <w:rPr>
        <w:rFonts w:hint="eastAsia"/>
        <w:kern w:val="0"/>
        <w:szCs w:val="21"/>
      </w:rPr>
      <w:t>日期：</w:t>
    </w:r>
    <w:r>
      <w:rPr>
        <w:kern w:val="0"/>
        <w:szCs w:val="21"/>
      </w:rPr>
      <w:fldChar w:fldCharType="begin"/>
    </w:r>
    <w:r>
      <w:rPr>
        <w:kern w:val="0"/>
        <w:szCs w:val="21"/>
      </w:rPr>
      <w:instrText xml:space="preserve"> DATE \@ "yyyy-M-d" </w:instrText>
    </w:r>
    <w:r>
      <w:rPr>
        <w:kern w:val="0"/>
        <w:szCs w:val="21"/>
      </w:rPr>
      <w:fldChar w:fldCharType="separate"/>
    </w:r>
    <w:r w:rsidR="00D25934">
      <w:rPr>
        <w:noProof/>
        <w:kern w:val="0"/>
        <w:szCs w:val="21"/>
      </w:rPr>
      <w:t>2022-11-17</w:t>
    </w:r>
    <w:r>
      <w:rPr>
        <w:kern w:val="0"/>
        <w:szCs w:val="21"/>
      </w:rPr>
      <w:fldChar w:fldCharType="end"/>
    </w:r>
  </w:p>
  <w:p w14:paraId="7267CB2C" w14:textId="77777777" w:rsidR="00B77037" w:rsidRPr="000D3737" w:rsidRDefault="00B7703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71E954" w14:textId="77777777" w:rsidR="007F30E0" w:rsidRDefault="007F30E0">
      <w:r>
        <w:separator/>
      </w:r>
    </w:p>
    <w:p w14:paraId="5511064B" w14:textId="77777777" w:rsidR="007F30E0" w:rsidRDefault="007F30E0"/>
  </w:footnote>
  <w:footnote w:type="continuationSeparator" w:id="0">
    <w:p w14:paraId="5D9E5C4C" w14:textId="77777777" w:rsidR="007F30E0" w:rsidRDefault="007F30E0">
      <w:r>
        <w:continuationSeparator/>
      </w:r>
    </w:p>
    <w:p w14:paraId="1F47C5A0" w14:textId="77777777" w:rsidR="007F30E0" w:rsidRDefault="007F30E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B16D5" w14:textId="3BE5B2BE" w:rsidR="00B77037" w:rsidRPr="000D3737" w:rsidRDefault="00B77037" w:rsidP="000D3737">
    <w:pPr>
      <w:pStyle w:val="a3"/>
      <w:pBdr>
        <w:bottom w:val="single" w:sz="6" w:space="0" w:color="auto"/>
      </w:pBdr>
      <w:tabs>
        <w:tab w:val="clear" w:pos="4153"/>
        <w:tab w:val="clear" w:pos="8306"/>
        <w:tab w:val="left" w:pos="1032"/>
      </w:tabs>
      <w:spacing w:line="480" w:lineRule="auto"/>
      <w:jc w:val="both"/>
      <w:rPr>
        <w:sz w:val="21"/>
      </w:rPr>
    </w:pPr>
    <w:r>
      <w:rPr>
        <w:noProof/>
      </w:rPr>
      <mc:AlternateContent>
        <mc:Choice Requires="wps">
          <w:drawing>
            <wp:anchor distT="0" distB="0" distL="114300" distR="114300" simplePos="0" relativeHeight="251660800" behindDoc="0" locked="0" layoutInCell="1" allowOverlap="1" wp14:anchorId="3DADEE1F" wp14:editId="7606EACD">
              <wp:simplePos x="0" y="0"/>
              <wp:positionH relativeFrom="column">
                <wp:posOffset>3455035</wp:posOffset>
              </wp:positionH>
              <wp:positionV relativeFrom="paragraph">
                <wp:posOffset>-68580</wp:posOffset>
              </wp:positionV>
              <wp:extent cx="1819275" cy="389255"/>
              <wp:effectExtent l="0" t="0" r="2540" b="0"/>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389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98C18" w14:textId="2A62A089" w:rsidR="00B77037" w:rsidRDefault="00B77037" w:rsidP="000D3737">
                          <w:pPr>
                            <w:ind w:right="360"/>
                            <w:rPr>
                              <w:sz w:val="18"/>
                              <w:szCs w:val="18"/>
                              <w:lang w:eastAsia="ja-JP"/>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ADEE1F" id="_x0000_t202" coordsize="21600,21600" o:spt="202" path="m,l,21600r21600,l21600,xe">
              <v:stroke joinstyle="miter"/>
              <v:path gradientshapeok="t" o:connecttype="rect"/>
            </v:shapetype>
            <v:shape id="文本框 17" o:spid="_x0000_s1026" type="#_x0000_t202" style="position:absolute;left:0;text-align:left;margin-left:272.05pt;margin-top:-5.4pt;width:143.25pt;height:30.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" filled="f" stroked="f">
              <v:textbox>
                <w:txbxContent>
                  <w:p w14:paraId="16798C18" w14:textId="2A62A089" w:rsidR="00B77037" w:rsidRDefault="00B77037" w:rsidP="000D3737">
                    <w:pPr>
                      <w:ind w:right="360"/>
                      <w:rPr>
                        <w:sz w:val="18"/>
                        <w:szCs w:val="18"/>
                        <w:lang w:eastAsia="ja-JP"/>
                      </w:rPr>
                    </w:pPr>
                  </w:p>
                </w:txbxContent>
              </v:textbox>
            </v:shape>
          </w:pict>
        </mc:Fallback>
      </mc:AlternateContent>
    </w:r>
    <w:r>
      <w:rPr>
        <w:sz w:val="21"/>
      </w:rPr>
      <w:tab/>
    </w:r>
    <w:r>
      <w:rPr>
        <w:noProof/>
      </w:rPr>
      <mc:AlternateContent>
        <mc:Choice Requires="wps">
          <w:drawing>
            <wp:anchor distT="91440" distB="91440" distL="114300" distR="114300" simplePos="0" relativeHeight="251661824" behindDoc="1" locked="0" layoutInCell="1" allowOverlap="1" wp14:anchorId="6F63D0F2" wp14:editId="6353C547">
              <wp:simplePos x="0" y="0"/>
              <wp:positionH relativeFrom="page">
                <wp:posOffset>1095375</wp:posOffset>
              </wp:positionH>
              <wp:positionV relativeFrom="page">
                <wp:posOffset>866775</wp:posOffset>
              </wp:positionV>
              <wp:extent cx="5362575" cy="47625"/>
              <wp:effectExtent l="0" t="0" r="0" b="0"/>
              <wp:wrapSquare wrapText="bothSides"/>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2575" cy="47625"/>
                      </a:xfrm>
                      <a:prstGeom prst="rect">
                        <a:avLst/>
                      </a:prstGeom>
                      <a:solidFill>
                        <a:srgbClr val="0395DE"/>
                      </a:solidFill>
                      <a:ln>
                        <a:noFill/>
                      </a:ln>
                      <a:extLst>
                        <a:ext uri="{91240B29-F687-4F45-9708-019B960494DF}">
                          <a14:hiddenLine xmlns:a14="http://schemas.microsoft.com/office/drawing/2010/main" w="25400" algn="ctr">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D29D27D" id="矩形 16" o:spid="_x0000_s1026" style="position:absolute;left:0;text-align:left;margin-left:86.25pt;margin-top:68.25pt;width:422.25pt;height:3.75pt;z-index:-251654656;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" fillcolor="#0395de" stroked="f" strokeweight="2pt">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72846"/>
    <w:multiLevelType w:val="hybridMultilevel"/>
    <w:tmpl w:val="6A8268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62591E"/>
    <w:multiLevelType w:val="hybridMultilevel"/>
    <w:tmpl w:val="2738DF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F6117A"/>
    <w:multiLevelType w:val="hybridMultilevel"/>
    <w:tmpl w:val="4DEA78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2CA112C"/>
    <w:multiLevelType w:val="hybridMultilevel"/>
    <w:tmpl w:val="AC829B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4B467D2"/>
    <w:multiLevelType w:val="hybridMultilevel"/>
    <w:tmpl w:val="50D209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B8205B2"/>
    <w:multiLevelType w:val="hybridMultilevel"/>
    <w:tmpl w:val="4372C2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03C5069"/>
    <w:multiLevelType w:val="hybridMultilevel"/>
    <w:tmpl w:val="40DCB7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5BB28D4"/>
    <w:multiLevelType w:val="hybridMultilevel"/>
    <w:tmpl w:val="493ACD5C"/>
    <w:lvl w:ilvl="0" w:tplc="40AEBD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A175C2A"/>
    <w:multiLevelType w:val="hybridMultilevel"/>
    <w:tmpl w:val="5804F5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B8139A2"/>
    <w:multiLevelType w:val="hybridMultilevel"/>
    <w:tmpl w:val="5CFCB7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F25539F"/>
    <w:multiLevelType w:val="hybridMultilevel"/>
    <w:tmpl w:val="D9DC4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F674FF6"/>
    <w:multiLevelType w:val="hybridMultilevel"/>
    <w:tmpl w:val="CA34AA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D260FA8"/>
    <w:multiLevelType w:val="hybridMultilevel"/>
    <w:tmpl w:val="A94C5F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E685984"/>
    <w:multiLevelType w:val="hybridMultilevel"/>
    <w:tmpl w:val="ECECAE7E"/>
    <w:lvl w:ilvl="0" w:tplc="D2EE91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5395D68"/>
    <w:multiLevelType w:val="hybridMultilevel"/>
    <w:tmpl w:val="71C621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7A6764F"/>
    <w:multiLevelType w:val="hybridMultilevel"/>
    <w:tmpl w:val="3F3E7B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84958E7"/>
    <w:multiLevelType w:val="hybridMultilevel"/>
    <w:tmpl w:val="B16E6B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13D64FA"/>
    <w:multiLevelType w:val="multilevel"/>
    <w:tmpl w:val="0D5027B6"/>
    <w:lvl w:ilvl="0">
      <w:start w:val="1"/>
      <w:numFmt w:val="decimal"/>
      <w:pStyle w:val="1"/>
      <w:lvlText w:val="%1"/>
      <w:lvlJc w:val="left"/>
      <w:pPr>
        <w:tabs>
          <w:tab w:val="num" w:pos="432"/>
        </w:tabs>
        <w:ind w:left="432" w:hanging="432"/>
      </w:pPr>
      <w:rPr>
        <w:rFonts w:ascii="Arial" w:eastAsia="宋体" w:hAnsi="Arial" w:hint="default"/>
        <w:b/>
        <w:i w:val="0"/>
        <w:sz w:val="28"/>
      </w:rPr>
    </w:lvl>
    <w:lvl w:ilvl="1">
      <w:start w:val="1"/>
      <w:numFmt w:val="decimal"/>
      <w:pStyle w:val="2"/>
      <w:lvlText w:val="%1.%2"/>
      <w:lvlJc w:val="left"/>
      <w:pPr>
        <w:tabs>
          <w:tab w:val="num" w:pos="717"/>
        </w:tabs>
        <w:ind w:left="717"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624"/>
        </w:tabs>
        <w:ind w:left="624" w:hanging="624"/>
      </w:pPr>
      <w:rPr>
        <w:rFonts w:ascii="Arial" w:eastAsia="宋体" w:hAnsi="Arial" w:hint="default"/>
        <w:b/>
        <w:i w:val="0"/>
        <w:sz w:val="21"/>
      </w:rPr>
    </w:lvl>
    <w:lvl w:ilvl="3">
      <w:start w:val="1"/>
      <w:numFmt w:val="decimal"/>
      <w:pStyle w:val="4"/>
      <w:lvlText w:val="%1.%2.%3.%4"/>
      <w:lvlJc w:val="left"/>
      <w:pPr>
        <w:tabs>
          <w:tab w:val="num" w:pos="1106"/>
        </w:tabs>
        <w:ind w:left="1106" w:hanging="680"/>
      </w:pPr>
      <w:rPr>
        <w:rFonts w:ascii="Arial" w:eastAsia="宋体" w:hAnsi="Arial" w:hint="default"/>
        <w:sz w:val="21"/>
      </w:rPr>
    </w:lvl>
    <w:lvl w:ilvl="4">
      <w:start w:val="1"/>
      <w:numFmt w:val="decimal"/>
      <w:pStyle w:val="5"/>
      <w:lvlText w:val="%1.%2.%3.%4.%5"/>
      <w:lvlJc w:val="left"/>
      <w:pPr>
        <w:tabs>
          <w:tab w:val="num" w:pos="1080"/>
        </w:tabs>
        <w:ind w:left="737" w:hanging="737"/>
      </w:pPr>
      <w:rPr>
        <w:rFonts w:ascii="Arial" w:eastAsia="宋体" w:hAnsi="Arial" w:hint="default"/>
        <w:b w:val="0"/>
        <w:i w:val="0"/>
        <w:sz w:val="21"/>
      </w:rPr>
    </w:lvl>
    <w:lvl w:ilvl="5">
      <w:start w:val="1"/>
      <w:numFmt w:val="decimal"/>
      <w:pStyle w:val="6"/>
      <w:lvlText w:val="%6)"/>
      <w:lvlJc w:val="left"/>
      <w:pPr>
        <w:tabs>
          <w:tab w:val="num" w:pos="794"/>
        </w:tabs>
        <w:ind w:left="794" w:hanging="794"/>
      </w:pPr>
      <w:rPr>
        <w:rFonts w:hint="eastAsia"/>
      </w:rPr>
    </w:lvl>
    <w:lvl w:ilvl="6">
      <w:start w:val="1"/>
      <w:numFmt w:val="lowerLetter"/>
      <w:pStyle w:val="7"/>
      <w:lvlText w:val="%7)"/>
      <w:lvlJc w:val="left"/>
      <w:pPr>
        <w:tabs>
          <w:tab w:val="num" w:pos="794"/>
        </w:tabs>
        <w:ind w:left="794" w:hanging="794"/>
      </w:pPr>
      <w:rPr>
        <w:rFonts w:hint="eastAsia"/>
      </w:rPr>
    </w:lvl>
    <w:lvl w:ilvl="7">
      <w:start w:val="1"/>
      <w:numFmt w:val="decimal"/>
      <w:lvlText w:val="%1.%2.%3.%4.%5.%6.%7.%8"/>
      <w:lvlJc w:val="left"/>
      <w:pPr>
        <w:tabs>
          <w:tab w:val="num" w:pos="1800"/>
        </w:tabs>
        <w:ind w:left="1440" w:hanging="1440"/>
      </w:pPr>
      <w:rPr>
        <w:rFonts w:hint="eastAsia"/>
      </w:rPr>
    </w:lvl>
    <w:lvl w:ilvl="8">
      <w:start w:val="1"/>
      <w:numFmt w:val="decimal"/>
      <w:lvlText w:val="%1.%2.%3.%4.%5.%6.%7.%8.%9"/>
      <w:lvlJc w:val="left"/>
      <w:pPr>
        <w:tabs>
          <w:tab w:val="num" w:pos="2160"/>
        </w:tabs>
        <w:ind w:left="1584" w:hanging="1584"/>
      </w:pPr>
      <w:rPr>
        <w:rFonts w:hint="eastAsia"/>
      </w:rPr>
    </w:lvl>
  </w:abstractNum>
  <w:abstractNum w:abstractNumId="18" w15:restartNumberingAfterBreak="0">
    <w:nsid w:val="54EE6E20"/>
    <w:multiLevelType w:val="hybridMultilevel"/>
    <w:tmpl w:val="FC1677B4"/>
    <w:lvl w:ilvl="0" w:tplc="D30C27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D07147B"/>
    <w:multiLevelType w:val="hybridMultilevel"/>
    <w:tmpl w:val="27CAC632"/>
    <w:lvl w:ilvl="0" w:tplc="40C2C9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6C44633"/>
    <w:multiLevelType w:val="hybridMultilevel"/>
    <w:tmpl w:val="91502620"/>
    <w:lvl w:ilvl="0" w:tplc="20802A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E6447FC"/>
    <w:multiLevelType w:val="hybridMultilevel"/>
    <w:tmpl w:val="C6FC6F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08A25EE"/>
    <w:multiLevelType w:val="hybridMultilevel"/>
    <w:tmpl w:val="B27820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2056AB8"/>
    <w:multiLevelType w:val="hybridMultilevel"/>
    <w:tmpl w:val="132A8CCE"/>
    <w:lvl w:ilvl="0" w:tplc="11A06C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5C1396F"/>
    <w:multiLevelType w:val="hybridMultilevel"/>
    <w:tmpl w:val="1DFA63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76E0078"/>
    <w:multiLevelType w:val="hybridMultilevel"/>
    <w:tmpl w:val="C6EAB6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F5B2485"/>
    <w:multiLevelType w:val="hybridMultilevel"/>
    <w:tmpl w:val="A404A8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3"/>
  </w:num>
  <w:num w:numId="3">
    <w:abstractNumId w:val="12"/>
  </w:num>
  <w:num w:numId="4">
    <w:abstractNumId w:val="25"/>
  </w:num>
  <w:num w:numId="5">
    <w:abstractNumId w:val="9"/>
  </w:num>
  <w:num w:numId="6">
    <w:abstractNumId w:val="1"/>
  </w:num>
  <w:num w:numId="7">
    <w:abstractNumId w:val="10"/>
  </w:num>
  <w:num w:numId="8">
    <w:abstractNumId w:val="26"/>
  </w:num>
  <w:num w:numId="9">
    <w:abstractNumId w:val="2"/>
  </w:num>
  <w:num w:numId="10">
    <w:abstractNumId w:val="4"/>
  </w:num>
  <w:num w:numId="11">
    <w:abstractNumId w:val="6"/>
  </w:num>
  <w:num w:numId="12">
    <w:abstractNumId w:val="16"/>
  </w:num>
  <w:num w:numId="13">
    <w:abstractNumId w:val="5"/>
  </w:num>
  <w:num w:numId="14">
    <w:abstractNumId w:val="22"/>
  </w:num>
  <w:num w:numId="15">
    <w:abstractNumId w:val="21"/>
  </w:num>
  <w:num w:numId="16">
    <w:abstractNumId w:val="24"/>
  </w:num>
  <w:num w:numId="17">
    <w:abstractNumId w:val="11"/>
  </w:num>
  <w:num w:numId="18">
    <w:abstractNumId w:val="15"/>
  </w:num>
  <w:num w:numId="19">
    <w:abstractNumId w:val="14"/>
  </w:num>
  <w:num w:numId="20">
    <w:abstractNumId w:val="0"/>
  </w:num>
  <w:num w:numId="21">
    <w:abstractNumId w:val="8"/>
  </w:num>
  <w:num w:numId="22">
    <w:abstractNumId w:val="20"/>
  </w:num>
  <w:num w:numId="23">
    <w:abstractNumId w:val="18"/>
  </w:num>
  <w:num w:numId="24">
    <w:abstractNumId w:val="13"/>
  </w:num>
  <w:num w:numId="25">
    <w:abstractNumId w:val="23"/>
  </w:num>
  <w:num w:numId="26">
    <w:abstractNumId w:val="19"/>
  </w:num>
  <w:num w:numId="27">
    <w:abstractNumId w:val="7"/>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num>
  <w:num w:numId="38">
    <w:abstractNumId w:val="17"/>
  </w:num>
  <w:num w:numId="39">
    <w:abstractNumId w:val="17"/>
  </w:num>
  <w:num w:numId="40">
    <w:abstractNumId w:val="17"/>
  </w:num>
  <w:num w:numId="41">
    <w:abstractNumId w:val="17"/>
  </w:num>
  <w:num w:numId="42">
    <w:abstractNumId w:val="17"/>
  </w:num>
  <w:num w:numId="43">
    <w:abstractNumId w:val="17"/>
  </w:num>
  <w:num w:numId="44">
    <w:abstractNumId w:val="17"/>
  </w:num>
  <w:num w:numId="45">
    <w:abstractNumId w:val="17"/>
  </w:num>
  <w:num w:numId="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D10"/>
    <w:rsid w:val="0000062E"/>
    <w:rsid w:val="0000075C"/>
    <w:rsid w:val="00000F54"/>
    <w:rsid w:val="000012F8"/>
    <w:rsid w:val="00002B7D"/>
    <w:rsid w:val="00002C5C"/>
    <w:rsid w:val="00003404"/>
    <w:rsid w:val="0000347A"/>
    <w:rsid w:val="0000388A"/>
    <w:rsid w:val="00004681"/>
    <w:rsid w:val="00004A44"/>
    <w:rsid w:val="00004E97"/>
    <w:rsid w:val="00005594"/>
    <w:rsid w:val="000056B9"/>
    <w:rsid w:val="00005795"/>
    <w:rsid w:val="0000649A"/>
    <w:rsid w:val="000070BB"/>
    <w:rsid w:val="0000729A"/>
    <w:rsid w:val="00007BF0"/>
    <w:rsid w:val="00007E23"/>
    <w:rsid w:val="00010153"/>
    <w:rsid w:val="00010222"/>
    <w:rsid w:val="00010C85"/>
    <w:rsid w:val="0001136F"/>
    <w:rsid w:val="00011958"/>
    <w:rsid w:val="00011EA4"/>
    <w:rsid w:val="00012A1C"/>
    <w:rsid w:val="00012ECF"/>
    <w:rsid w:val="00013149"/>
    <w:rsid w:val="000134DF"/>
    <w:rsid w:val="00014AC3"/>
    <w:rsid w:val="00014BC0"/>
    <w:rsid w:val="00015666"/>
    <w:rsid w:val="000158CD"/>
    <w:rsid w:val="00015932"/>
    <w:rsid w:val="000159E9"/>
    <w:rsid w:val="000164CB"/>
    <w:rsid w:val="000171BB"/>
    <w:rsid w:val="00017F5C"/>
    <w:rsid w:val="00017FB2"/>
    <w:rsid w:val="0002071C"/>
    <w:rsid w:val="0002079A"/>
    <w:rsid w:val="00020917"/>
    <w:rsid w:val="00020AF1"/>
    <w:rsid w:val="0002175E"/>
    <w:rsid w:val="00022202"/>
    <w:rsid w:val="00022A8F"/>
    <w:rsid w:val="00022F22"/>
    <w:rsid w:val="00023AEA"/>
    <w:rsid w:val="00023FAD"/>
    <w:rsid w:val="00024FF5"/>
    <w:rsid w:val="00025593"/>
    <w:rsid w:val="0002579C"/>
    <w:rsid w:val="0002585D"/>
    <w:rsid w:val="00025EE6"/>
    <w:rsid w:val="000260E0"/>
    <w:rsid w:val="00026516"/>
    <w:rsid w:val="00027001"/>
    <w:rsid w:val="00030E16"/>
    <w:rsid w:val="0003136E"/>
    <w:rsid w:val="0003230F"/>
    <w:rsid w:val="0003238C"/>
    <w:rsid w:val="00032CD0"/>
    <w:rsid w:val="00032E71"/>
    <w:rsid w:val="00032F85"/>
    <w:rsid w:val="0003325F"/>
    <w:rsid w:val="000336A2"/>
    <w:rsid w:val="0003550C"/>
    <w:rsid w:val="000355CA"/>
    <w:rsid w:val="000358AC"/>
    <w:rsid w:val="00035F94"/>
    <w:rsid w:val="00036762"/>
    <w:rsid w:val="00036C07"/>
    <w:rsid w:val="00036D1C"/>
    <w:rsid w:val="000407D7"/>
    <w:rsid w:val="00040AFC"/>
    <w:rsid w:val="000419CF"/>
    <w:rsid w:val="00042703"/>
    <w:rsid w:val="00043285"/>
    <w:rsid w:val="00043AA3"/>
    <w:rsid w:val="00044056"/>
    <w:rsid w:val="00044C53"/>
    <w:rsid w:val="0004546A"/>
    <w:rsid w:val="00045E8F"/>
    <w:rsid w:val="00046163"/>
    <w:rsid w:val="00046191"/>
    <w:rsid w:val="0004676E"/>
    <w:rsid w:val="000475F9"/>
    <w:rsid w:val="00050074"/>
    <w:rsid w:val="00050660"/>
    <w:rsid w:val="00050809"/>
    <w:rsid w:val="0005109E"/>
    <w:rsid w:val="000519B1"/>
    <w:rsid w:val="00051E1B"/>
    <w:rsid w:val="00052269"/>
    <w:rsid w:val="000522E6"/>
    <w:rsid w:val="000530F5"/>
    <w:rsid w:val="00053201"/>
    <w:rsid w:val="00054D60"/>
    <w:rsid w:val="000552C3"/>
    <w:rsid w:val="0005560C"/>
    <w:rsid w:val="0005770F"/>
    <w:rsid w:val="00057977"/>
    <w:rsid w:val="00057FF4"/>
    <w:rsid w:val="00061BE4"/>
    <w:rsid w:val="00061F55"/>
    <w:rsid w:val="00063266"/>
    <w:rsid w:val="000637B0"/>
    <w:rsid w:val="00063CF1"/>
    <w:rsid w:val="00064408"/>
    <w:rsid w:val="00064727"/>
    <w:rsid w:val="00064DFE"/>
    <w:rsid w:val="00065D67"/>
    <w:rsid w:val="0006626C"/>
    <w:rsid w:val="0006693D"/>
    <w:rsid w:val="00066DE5"/>
    <w:rsid w:val="00067CA5"/>
    <w:rsid w:val="0007080A"/>
    <w:rsid w:val="0007131B"/>
    <w:rsid w:val="00071A56"/>
    <w:rsid w:val="00071B8D"/>
    <w:rsid w:val="0007294D"/>
    <w:rsid w:val="00073478"/>
    <w:rsid w:val="00073E59"/>
    <w:rsid w:val="0007469B"/>
    <w:rsid w:val="0007499E"/>
    <w:rsid w:val="00074B19"/>
    <w:rsid w:val="00074C9F"/>
    <w:rsid w:val="00074D6C"/>
    <w:rsid w:val="00075567"/>
    <w:rsid w:val="00075C37"/>
    <w:rsid w:val="00075E5F"/>
    <w:rsid w:val="0007602F"/>
    <w:rsid w:val="00076371"/>
    <w:rsid w:val="00076A34"/>
    <w:rsid w:val="00076ACC"/>
    <w:rsid w:val="0007734A"/>
    <w:rsid w:val="0007757A"/>
    <w:rsid w:val="00077BC1"/>
    <w:rsid w:val="000809B5"/>
    <w:rsid w:val="00080F91"/>
    <w:rsid w:val="000811DB"/>
    <w:rsid w:val="00082372"/>
    <w:rsid w:val="00082DE6"/>
    <w:rsid w:val="00082E14"/>
    <w:rsid w:val="00084572"/>
    <w:rsid w:val="00084753"/>
    <w:rsid w:val="00084B11"/>
    <w:rsid w:val="00085D30"/>
    <w:rsid w:val="0008663D"/>
    <w:rsid w:val="000869DC"/>
    <w:rsid w:val="0009010C"/>
    <w:rsid w:val="0009036D"/>
    <w:rsid w:val="000904AD"/>
    <w:rsid w:val="00090EC8"/>
    <w:rsid w:val="00091B00"/>
    <w:rsid w:val="00092F2C"/>
    <w:rsid w:val="00093E14"/>
    <w:rsid w:val="00094D34"/>
    <w:rsid w:val="000954E7"/>
    <w:rsid w:val="0009576E"/>
    <w:rsid w:val="00095F8A"/>
    <w:rsid w:val="00097239"/>
    <w:rsid w:val="00097661"/>
    <w:rsid w:val="00097976"/>
    <w:rsid w:val="000979F8"/>
    <w:rsid w:val="000A1710"/>
    <w:rsid w:val="000A215B"/>
    <w:rsid w:val="000A23F5"/>
    <w:rsid w:val="000A3312"/>
    <w:rsid w:val="000A3977"/>
    <w:rsid w:val="000A3F74"/>
    <w:rsid w:val="000A545F"/>
    <w:rsid w:val="000A5D97"/>
    <w:rsid w:val="000A638B"/>
    <w:rsid w:val="000A726D"/>
    <w:rsid w:val="000A7855"/>
    <w:rsid w:val="000A7AB1"/>
    <w:rsid w:val="000A7C25"/>
    <w:rsid w:val="000B04F0"/>
    <w:rsid w:val="000B1205"/>
    <w:rsid w:val="000B16C5"/>
    <w:rsid w:val="000B293D"/>
    <w:rsid w:val="000B3545"/>
    <w:rsid w:val="000B3C1F"/>
    <w:rsid w:val="000B3C99"/>
    <w:rsid w:val="000B41CB"/>
    <w:rsid w:val="000B4698"/>
    <w:rsid w:val="000B49B4"/>
    <w:rsid w:val="000B4CDA"/>
    <w:rsid w:val="000B501D"/>
    <w:rsid w:val="000B5C7A"/>
    <w:rsid w:val="000B6664"/>
    <w:rsid w:val="000B72BE"/>
    <w:rsid w:val="000C06FE"/>
    <w:rsid w:val="000C266E"/>
    <w:rsid w:val="000C4058"/>
    <w:rsid w:val="000C6274"/>
    <w:rsid w:val="000C6B55"/>
    <w:rsid w:val="000D0B4E"/>
    <w:rsid w:val="000D0C45"/>
    <w:rsid w:val="000D1A78"/>
    <w:rsid w:val="000D1D8B"/>
    <w:rsid w:val="000D23C4"/>
    <w:rsid w:val="000D250E"/>
    <w:rsid w:val="000D2A17"/>
    <w:rsid w:val="000D2ECB"/>
    <w:rsid w:val="000D3737"/>
    <w:rsid w:val="000D45E3"/>
    <w:rsid w:val="000D4E0D"/>
    <w:rsid w:val="000D4ED5"/>
    <w:rsid w:val="000D6561"/>
    <w:rsid w:val="000D6810"/>
    <w:rsid w:val="000D711B"/>
    <w:rsid w:val="000D7B14"/>
    <w:rsid w:val="000E0091"/>
    <w:rsid w:val="000E05C2"/>
    <w:rsid w:val="000E0914"/>
    <w:rsid w:val="000E0EAA"/>
    <w:rsid w:val="000E1287"/>
    <w:rsid w:val="000E1355"/>
    <w:rsid w:val="000E1EF9"/>
    <w:rsid w:val="000E21F1"/>
    <w:rsid w:val="000E2516"/>
    <w:rsid w:val="000E268B"/>
    <w:rsid w:val="000E38A8"/>
    <w:rsid w:val="000E45B8"/>
    <w:rsid w:val="000E45F1"/>
    <w:rsid w:val="000E507B"/>
    <w:rsid w:val="000E533C"/>
    <w:rsid w:val="000E5528"/>
    <w:rsid w:val="000E6B3B"/>
    <w:rsid w:val="000E7B83"/>
    <w:rsid w:val="000E7D1C"/>
    <w:rsid w:val="000E7FE5"/>
    <w:rsid w:val="000F106C"/>
    <w:rsid w:val="000F1350"/>
    <w:rsid w:val="000F15DE"/>
    <w:rsid w:val="000F1AD8"/>
    <w:rsid w:val="000F1D07"/>
    <w:rsid w:val="000F276E"/>
    <w:rsid w:val="000F38AA"/>
    <w:rsid w:val="000F3ABF"/>
    <w:rsid w:val="000F3F39"/>
    <w:rsid w:val="000F3FB8"/>
    <w:rsid w:val="000F3FC0"/>
    <w:rsid w:val="000F4734"/>
    <w:rsid w:val="000F509D"/>
    <w:rsid w:val="000F5331"/>
    <w:rsid w:val="000F538A"/>
    <w:rsid w:val="000F549A"/>
    <w:rsid w:val="000F5968"/>
    <w:rsid w:val="000F64DE"/>
    <w:rsid w:val="000F6B41"/>
    <w:rsid w:val="000F7B20"/>
    <w:rsid w:val="000F7E05"/>
    <w:rsid w:val="001012B6"/>
    <w:rsid w:val="00101B8C"/>
    <w:rsid w:val="00102144"/>
    <w:rsid w:val="00102C9A"/>
    <w:rsid w:val="00103D8C"/>
    <w:rsid w:val="00104B0A"/>
    <w:rsid w:val="0010619C"/>
    <w:rsid w:val="00106614"/>
    <w:rsid w:val="001066B6"/>
    <w:rsid w:val="00107012"/>
    <w:rsid w:val="0011103C"/>
    <w:rsid w:val="0011152A"/>
    <w:rsid w:val="00111C0C"/>
    <w:rsid w:val="00112419"/>
    <w:rsid w:val="00112D1A"/>
    <w:rsid w:val="00113370"/>
    <w:rsid w:val="00113A62"/>
    <w:rsid w:val="00113AED"/>
    <w:rsid w:val="001145EB"/>
    <w:rsid w:val="001148E9"/>
    <w:rsid w:val="00114B29"/>
    <w:rsid w:val="00114D11"/>
    <w:rsid w:val="00115337"/>
    <w:rsid w:val="00116F35"/>
    <w:rsid w:val="001177B9"/>
    <w:rsid w:val="00120923"/>
    <w:rsid w:val="00120B82"/>
    <w:rsid w:val="00121916"/>
    <w:rsid w:val="00121BBD"/>
    <w:rsid w:val="00121E1C"/>
    <w:rsid w:val="00122444"/>
    <w:rsid w:val="0012246E"/>
    <w:rsid w:val="00122F56"/>
    <w:rsid w:val="00123314"/>
    <w:rsid w:val="00123BA7"/>
    <w:rsid w:val="0012423D"/>
    <w:rsid w:val="001248A4"/>
    <w:rsid w:val="001249CB"/>
    <w:rsid w:val="00124BE0"/>
    <w:rsid w:val="001254B9"/>
    <w:rsid w:val="001262C4"/>
    <w:rsid w:val="00127892"/>
    <w:rsid w:val="00130440"/>
    <w:rsid w:val="00130AF1"/>
    <w:rsid w:val="00132390"/>
    <w:rsid w:val="00132B89"/>
    <w:rsid w:val="00133F5D"/>
    <w:rsid w:val="00134685"/>
    <w:rsid w:val="00134CEF"/>
    <w:rsid w:val="001360EE"/>
    <w:rsid w:val="00136706"/>
    <w:rsid w:val="001369DD"/>
    <w:rsid w:val="00136BEE"/>
    <w:rsid w:val="00136DC1"/>
    <w:rsid w:val="001372A9"/>
    <w:rsid w:val="001372C0"/>
    <w:rsid w:val="00137F4C"/>
    <w:rsid w:val="00140B54"/>
    <w:rsid w:val="00141C4E"/>
    <w:rsid w:val="00143AB0"/>
    <w:rsid w:val="00144222"/>
    <w:rsid w:val="00144C08"/>
    <w:rsid w:val="00144F3C"/>
    <w:rsid w:val="0014596A"/>
    <w:rsid w:val="00146486"/>
    <w:rsid w:val="00146A2A"/>
    <w:rsid w:val="00146A72"/>
    <w:rsid w:val="001476C2"/>
    <w:rsid w:val="001477F3"/>
    <w:rsid w:val="00147A34"/>
    <w:rsid w:val="00147C8A"/>
    <w:rsid w:val="00150E0E"/>
    <w:rsid w:val="00151229"/>
    <w:rsid w:val="0015175D"/>
    <w:rsid w:val="00153368"/>
    <w:rsid w:val="00154CC1"/>
    <w:rsid w:val="00156A9D"/>
    <w:rsid w:val="001571F6"/>
    <w:rsid w:val="0015760B"/>
    <w:rsid w:val="00157DF2"/>
    <w:rsid w:val="00160782"/>
    <w:rsid w:val="00160D68"/>
    <w:rsid w:val="00160F10"/>
    <w:rsid w:val="00161461"/>
    <w:rsid w:val="00161B2F"/>
    <w:rsid w:val="00161B59"/>
    <w:rsid w:val="00162C5E"/>
    <w:rsid w:val="00162D95"/>
    <w:rsid w:val="00162E81"/>
    <w:rsid w:val="00163080"/>
    <w:rsid w:val="001633EA"/>
    <w:rsid w:val="001639E6"/>
    <w:rsid w:val="00163B80"/>
    <w:rsid w:val="00163BE7"/>
    <w:rsid w:val="00163E2C"/>
    <w:rsid w:val="00163F8A"/>
    <w:rsid w:val="0016565D"/>
    <w:rsid w:val="00165C33"/>
    <w:rsid w:val="00166685"/>
    <w:rsid w:val="00166A16"/>
    <w:rsid w:val="00167D35"/>
    <w:rsid w:val="00170183"/>
    <w:rsid w:val="001709DE"/>
    <w:rsid w:val="001727EC"/>
    <w:rsid w:val="00172A3B"/>
    <w:rsid w:val="00173642"/>
    <w:rsid w:val="00175644"/>
    <w:rsid w:val="00175FB5"/>
    <w:rsid w:val="0017631D"/>
    <w:rsid w:val="00176569"/>
    <w:rsid w:val="001767E2"/>
    <w:rsid w:val="00177CF1"/>
    <w:rsid w:val="0018058A"/>
    <w:rsid w:val="00181109"/>
    <w:rsid w:val="001815EE"/>
    <w:rsid w:val="00181F8B"/>
    <w:rsid w:val="00182090"/>
    <w:rsid w:val="001821D7"/>
    <w:rsid w:val="00182482"/>
    <w:rsid w:val="00182D27"/>
    <w:rsid w:val="00183716"/>
    <w:rsid w:val="00183B83"/>
    <w:rsid w:val="00183E36"/>
    <w:rsid w:val="00183FAC"/>
    <w:rsid w:val="001848B1"/>
    <w:rsid w:val="00185001"/>
    <w:rsid w:val="001861DE"/>
    <w:rsid w:val="00186734"/>
    <w:rsid w:val="00186808"/>
    <w:rsid w:val="001875FE"/>
    <w:rsid w:val="00187CDE"/>
    <w:rsid w:val="00187E33"/>
    <w:rsid w:val="00190119"/>
    <w:rsid w:val="001902EB"/>
    <w:rsid w:val="00191CBA"/>
    <w:rsid w:val="00192FD4"/>
    <w:rsid w:val="0019355A"/>
    <w:rsid w:val="00193D5F"/>
    <w:rsid w:val="00194804"/>
    <w:rsid w:val="001949D1"/>
    <w:rsid w:val="00194BCA"/>
    <w:rsid w:val="001951C0"/>
    <w:rsid w:val="001957CA"/>
    <w:rsid w:val="00195C61"/>
    <w:rsid w:val="00195E94"/>
    <w:rsid w:val="001968BB"/>
    <w:rsid w:val="001976B8"/>
    <w:rsid w:val="001A04EF"/>
    <w:rsid w:val="001A0960"/>
    <w:rsid w:val="001A0D7A"/>
    <w:rsid w:val="001A193E"/>
    <w:rsid w:val="001A1B0F"/>
    <w:rsid w:val="001A2031"/>
    <w:rsid w:val="001A2490"/>
    <w:rsid w:val="001A2B45"/>
    <w:rsid w:val="001A2D5C"/>
    <w:rsid w:val="001A3CA2"/>
    <w:rsid w:val="001A456D"/>
    <w:rsid w:val="001A497A"/>
    <w:rsid w:val="001A4F14"/>
    <w:rsid w:val="001A5158"/>
    <w:rsid w:val="001A6062"/>
    <w:rsid w:val="001A6452"/>
    <w:rsid w:val="001A6A0E"/>
    <w:rsid w:val="001A749C"/>
    <w:rsid w:val="001A7817"/>
    <w:rsid w:val="001A7966"/>
    <w:rsid w:val="001B0340"/>
    <w:rsid w:val="001B04DC"/>
    <w:rsid w:val="001B0534"/>
    <w:rsid w:val="001B1030"/>
    <w:rsid w:val="001B1A13"/>
    <w:rsid w:val="001B1DA6"/>
    <w:rsid w:val="001B2011"/>
    <w:rsid w:val="001B21D2"/>
    <w:rsid w:val="001B2FDC"/>
    <w:rsid w:val="001B33F3"/>
    <w:rsid w:val="001B395B"/>
    <w:rsid w:val="001B40C8"/>
    <w:rsid w:val="001B45D6"/>
    <w:rsid w:val="001B4C55"/>
    <w:rsid w:val="001B5119"/>
    <w:rsid w:val="001B5841"/>
    <w:rsid w:val="001B597F"/>
    <w:rsid w:val="001B6907"/>
    <w:rsid w:val="001B6A22"/>
    <w:rsid w:val="001C05B5"/>
    <w:rsid w:val="001C0611"/>
    <w:rsid w:val="001C0B16"/>
    <w:rsid w:val="001C12A9"/>
    <w:rsid w:val="001C2B46"/>
    <w:rsid w:val="001C2C9F"/>
    <w:rsid w:val="001C31BA"/>
    <w:rsid w:val="001C3DF3"/>
    <w:rsid w:val="001C45B0"/>
    <w:rsid w:val="001C46DE"/>
    <w:rsid w:val="001C4911"/>
    <w:rsid w:val="001C4A2F"/>
    <w:rsid w:val="001C4E94"/>
    <w:rsid w:val="001C4EB0"/>
    <w:rsid w:val="001C586A"/>
    <w:rsid w:val="001C58DC"/>
    <w:rsid w:val="001C6104"/>
    <w:rsid w:val="001C7003"/>
    <w:rsid w:val="001C7181"/>
    <w:rsid w:val="001C71DD"/>
    <w:rsid w:val="001C7353"/>
    <w:rsid w:val="001C78A7"/>
    <w:rsid w:val="001C7A6D"/>
    <w:rsid w:val="001D0333"/>
    <w:rsid w:val="001D04B3"/>
    <w:rsid w:val="001D1784"/>
    <w:rsid w:val="001D1C53"/>
    <w:rsid w:val="001D245C"/>
    <w:rsid w:val="001D3519"/>
    <w:rsid w:val="001D4606"/>
    <w:rsid w:val="001D4664"/>
    <w:rsid w:val="001D474A"/>
    <w:rsid w:val="001D48B0"/>
    <w:rsid w:val="001D563F"/>
    <w:rsid w:val="001D5C12"/>
    <w:rsid w:val="001D67BB"/>
    <w:rsid w:val="001D6844"/>
    <w:rsid w:val="001D6A43"/>
    <w:rsid w:val="001D6B72"/>
    <w:rsid w:val="001D7181"/>
    <w:rsid w:val="001D7245"/>
    <w:rsid w:val="001D7385"/>
    <w:rsid w:val="001D753C"/>
    <w:rsid w:val="001D7DF3"/>
    <w:rsid w:val="001E0261"/>
    <w:rsid w:val="001E0321"/>
    <w:rsid w:val="001E1922"/>
    <w:rsid w:val="001E2334"/>
    <w:rsid w:val="001E2DDC"/>
    <w:rsid w:val="001E31C7"/>
    <w:rsid w:val="001E3362"/>
    <w:rsid w:val="001E3384"/>
    <w:rsid w:val="001E4423"/>
    <w:rsid w:val="001E4434"/>
    <w:rsid w:val="001E486E"/>
    <w:rsid w:val="001E5053"/>
    <w:rsid w:val="001E5248"/>
    <w:rsid w:val="001E582A"/>
    <w:rsid w:val="001E61F4"/>
    <w:rsid w:val="001E6F09"/>
    <w:rsid w:val="001E740A"/>
    <w:rsid w:val="001F2CE7"/>
    <w:rsid w:val="001F40A7"/>
    <w:rsid w:val="001F40BE"/>
    <w:rsid w:val="001F4183"/>
    <w:rsid w:val="001F49CA"/>
    <w:rsid w:val="001F4CDE"/>
    <w:rsid w:val="001F4DBA"/>
    <w:rsid w:val="001F5CEF"/>
    <w:rsid w:val="001F607F"/>
    <w:rsid w:val="001F6972"/>
    <w:rsid w:val="001F7719"/>
    <w:rsid w:val="001F7743"/>
    <w:rsid w:val="001F7CC4"/>
    <w:rsid w:val="0020024D"/>
    <w:rsid w:val="00200555"/>
    <w:rsid w:val="00200C86"/>
    <w:rsid w:val="00201A4C"/>
    <w:rsid w:val="002032C6"/>
    <w:rsid w:val="00203C04"/>
    <w:rsid w:val="00204175"/>
    <w:rsid w:val="00204778"/>
    <w:rsid w:val="0020494D"/>
    <w:rsid w:val="0020703D"/>
    <w:rsid w:val="00207BBE"/>
    <w:rsid w:val="00207FE8"/>
    <w:rsid w:val="002108B1"/>
    <w:rsid w:val="00210941"/>
    <w:rsid w:val="00210E72"/>
    <w:rsid w:val="00211607"/>
    <w:rsid w:val="0021170D"/>
    <w:rsid w:val="00211740"/>
    <w:rsid w:val="002128C3"/>
    <w:rsid w:val="002142D9"/>
    <w:rsid w:val="002156D4"/>
    <w:rsid w:val="00216045"/>
    <w:rsid w:val="00216237"/>
    <w:rsid w:val="00216B0E"/>
    <w:rsid w:val="00216E7D"/>
    <w:rsid w:val="00217704"/>
    <w:rsid w:val="00220B35"/>
    <w:rsid w:val="0022181C"/>
    <w:rsid w:val="002219AB"/>
    <w:rsid w:val="00221BC6"/>
    <w:rsid w:val="00222052"/>
    <w:rsid w:val="0022304B"/>
    <w:rsid w:val="00225092"/>
    <w:rsid w:val="002252E0"/>
    <w:rsid w:val="00225F2D"/>
    <w:rsid w:val="002301FA"/>
    <w:rsid w:val="0023176F"/>
    <w:rsid w:val="00231AD8"/>
    <w:rsid w:val="00233A82"/>
    <w:rsid w:val="00234189"/>
    <w:rsid w:val="00235058"/>
    <w:rsid w:val="00235302"/>
    <w:rsid w:val="00235BB4"/>
    <w:rsid w:val="002368DE"/>
    <w:rsid w:val="00236E00"/>
    <w:rsid w:val="002372A1"/>
    <w:rsid w:val="00237A4C"/>
    <w:rsid w:val="00240648"/>
    <w:rsid w:val="00241446"/>
    <w:rsid w:val="002414D5"/>
    <w:rsid w:val="002415A0"/>
    <w:rsid w:val="00241955"/>
    <w:rsid w:val="00241C43"/>
    <w:rsid w:val="00242D6E"/>
    <w:rsid w:val="002431B1"/>
    <w:rsid w:val="00243ED3"/>
    <w:rsid w:val="00244163"/>
    <w:rsid w:val="002443F2"/>
    <w:rsid w:val="002445C5"/>
    <w:rsid w:val="002446DB"/>
    <w:rsid w:val="00244D3D"/>
    <w:rsid w:val="00244E56"/>
    <w:rsid w:val="00244ED5"/>
    <w:rsid w:val="00245674"/>
    <w:rsid w:val="002457DD"/>
    <w:rsid w:val="0024583B"/>
    <w:rsid w:val="00245B0A"/>
    <w:rsid w:val="0024676F"/>
    <w:rsid w:val="002469E9"/>
    <w:rsid w:val="00246B39"/>
    <w:rsid w:val="00246F02"/>
    <w:rsid w:val="00247283"/>
    <w:rsid w:val="0025001A"/>
    <w:rsid w:val="002502E3"/>
    <w:rsid w:val="002504DE"/>
    <w:rsid w:val="0025054F"/>
    <w:rsid w:val="002507C4"/>
    <w:rsid w:val="00250831"/>
    <w:rsid w:val="00251855"/>
    <w:rsid w:val="002520CF"/>
    <w:rsid w:val="002521FD"/>
    <w:rsid w:val="00252A9B"/>
    <w:rsid w:val="00252DB4"/>
    <w:rsid w:val="0025352D"/>
    <w:rsid w:val="00253564"/>
    <w:rsid w:val="00253A05"/>
    <w:rsid w:val="002564F3"/>
    <w:rsid w:val="0026128C"/>
    <w:rsid w:val="00261AAE"/>
    <w:rsid w:val="00263BF4"/>
    <w:rsid w:val="00263EE4"/>
    <w:rsid w:val="00263EED"/>
    <w:rsid w:val="00264C0A"/>
    <w:rsid w:val="00264C10"/>
    <w:rsid w:val="00265868"/>
    <w:rsid w:val="002667FF"/>
    <w:rsid w:val="00267157"/>
    <w:rsid w:val="002671C5"/>
    <w:rsid w:val="002673B1"/>
    <w:rsid w:val="00267B8A"/>
    <w:rsid w:val="00267CD7"/>
    <w:rsid w:val="00270DE9"/>
    <w:rsid w:val="0027216E"/>
    <w:rsid w:val="002725DA"/>
    <w:rsid w:val="00273C66"/>
    <w:rsid w:val="00273DFA"/>
    <w:rsid w:val="002742BE"/>
    <w:rsid w:val="002756FD"/>
    <w:rsid w:val="00275BB6"/>
    <w:rsid w:val="0027695A"/>
    <w:rsid w:val="00276F86"/>
    <w:rsid w:val="00277D44"/>
    <w:rsid w:val="00280C43"/>
    <w:rsid w:val="00281285"/>
    <w:rsid w:val="002815A8"/>
    <w:rsid w:val="002816D9"/>
    <w:rsid w:val="00281D05"/>
    <w:rsid w:val="002839FD"/>
    <w:rsid w:val="002842A3"/>
    <w:rsid w:val="00285928"/>
    <w:rsid w:val="002869B3"/>
    <w:rsid w:val="00287E88"/>
    <w:rsid w:val="00287FB3"/>
    <w:rsid w:val="002900F0"/>
    <w:rsid w:val="0029075D"/>
    <w:rsid w:val="00291F32"/>
    <w:rsid w:val="00292A0D"/>
    <w:rsid w:val="00293088"/>
    <w:rsid w:val="00293698"/>
    <w:rsid w:val="00293708"/>
    <w:rsid w:val="00293805"/>
    <w:rsid w:val="002941FA"/>
    <w:rsid w:val="00294F72"/>
    <w:rsid w:val="00295774"/>
    <w:rsid w:val="00297016"/>
    <w:rsid w:val="00297DFC"/>
    <w:rsid w:val="002A22A2"/>
    <w:rsid w:val="002A478F"/>
    <w:rsid w:val="002A4FC3"/>
    <w:rsid w:val="002A50AB"/>
    <w:rsid w:val="002A5F65"/>
    <w:rsid w:val="002A69DB"/>
    <w:rsid w:val="002A7479"/>
    <w:rsid w:val="002A7EB4"/>
    <w:rsid w:val="002B01A9"/>
    <w:rsid w:val="002B0D77"/>
    <w:rsid w:val="002B17D2"/>
    <w:rsid w:val="002B1A5B"/>
    <w:rsid w:val="002B2934"/>
    <w:rsid w:val="002B2AF3"/>
    <w:rsid w:val="002B3E31"/>
    <w:rsid w:val="002B41E4"/>
    <w:rsid w:val="002B4518"/>
    <w:rsid w:val="002B5114"/>
    <w:rsid w:val="002B5CBE"/>
    <w:rsid w:val="002B6E63"/>
    <w:rsid w:val="002B7F73"/>
    <w:rsid w:val="002C01C6"/>
    <w:rsid w:val="002C0664"/>
    <w:rsid w:val="002C0A57"/>
    <w:rsid w:val="002C11E7"/>
    <w:rsid w:val="002C1FBE"/>
    <w:rsid w:val="002C215C"/>
    <w:rsid w:val="002C2454"/>
    <w:rsid w:val="002C3DA6"/>
    <w:rsid w:val="002C4ED3"/>
    <w:rsid w:val="002C55CD"/>
    <w:rsid w:val="002C5693"/>
    <w:rsid w:val="002C6A71"/>
    <w:rsid w:val="002C6D1E"/>
    <w:rsid w:val="002C7E3A"/>
    <w:rsid w:val="002D0DC2"/>
    <w:rsid w:val="002D0F8B"/>
    <w:rsid w:val="002D15E2"/>
    <w:rsid w:val="002D16C3"/>
    <w:rsid w:val="002D1BFC"/>
    <w:rsid w:val="002D273C"/>
    <w:rsid w:val="002D3C45"/>
    <w:rsid w:val="002D4988"/>
    <w:rsid w:val="002D4EA4"/>
    <w:rsid w:val="002D5593"/>
    <w:rsid w:val="002D59B0"/>
    <w:rsid w:val="002D59E1"/>
    <w:rsid w:val="002D5A12"/>
    <w:rsid w:val="002D5A1A"/>
    <w:rsid w:val="002D7209"/>
    <w:rsid w:val="002D7773"/>
    <w:rsid w:val="002D7A63"/>
    <w:rsid w:val="002D7E08"/>
    <w:rsid w:val="002E0616"/>
    <w:rsid w:val="002E0642"/>
    <w:rsid w:val="002E1CA9"/>
    <w:rsid w:val="002E1EB8"/>
    <w:rsid w:val="002E3CB7"/>
    <w:rsid w:val="002E49EF"/>
    <w:rsid w:val="002E4A31"/>
    <w:rsid w:val="002E53F7"/>
    <w:rsid w:val="002E5E8E"/>
    <w:rsid w:val="002E698F"/>
    <w:rsid w:val="002E6E11"/>
    <w:rsid w:val="002F0059"/>
    <w:rsid w:val="002F0063"/>
    <w:rsid w:val="002F0C19"/>
    <w:rsid w:val="002F0DBE"/>
    <w:rsid w:val="002F11E9"/>
    <w:rsid w:val="002F15DD"/>
    <w:rsid w:val="002F21B2"/>
    <w:rsid w:val="002F24E0"/>
    <w:rsid w:val="002F260E"/>
    <w:rsid w:val="002F2E73"/>
    <w:rsid w:val="002F377C"/>
    <w:rsid w:val="002F414D"/>
    <w:rsid w:val="002F5277"/>
    <w:rsid w:val="002F59AB"/>
    <w:rsid w:val="002F7FC3"/>
    <w:rsid w:val="0030055A"/>
    <w:rsid w:val="003007B8"/>
    <w:rsid w:val="00301438"/>
    <w:rsid w:val="00302090"/>
    <w:rsid w:val="0030239B"/>
    <w:rsid w:val="003028B0"/>
    <w:rsid w:val="00302F96"/>
    <w:rsid w:val="003037CF"/>
    <w:rsid w:val="00303BCE"/>
    <w:rsid w:val="00303FE4"/>
    <w:rsid w:val="0030435A"/>
    <w:rsid w:val="003049B3"/>
    <w:rsid w:val="00304E57"/>
    <w:rsid w:val="00305EE6"/>
    <w:rsid w:val="00306E56"/>
    <w:rsid w:val="00310692"/>
    <w:rsid w:val="00310777"/>
    <w:rsid w:val="00310D03"/>
    <w:rsid w:val="00311C97"/>
    <w:rsid w:val="0031237F"/>
    <w:rsid w:val="0031241B"/>
    <w:rsid w:val="003134EE"/>
    <w:rsid w:val="0031364C"/>
    <w:rsid w:val="00313FE8"/>
    <w:rsid w:val="00315607"/>
    <w:rsid w:val="003159C6"/>
    <w:rsid w:val="00315FCF"/>
    <w:rsid w:val="0031748A"/>
    <w:rsid w:val="0031750D"/>
    <w:rsid w:val="00317DDD"/>
    <w:rsid w:val="0032091D"/>
    <w:rsid w:val="00321E0B"/>
    <w:rsid w:val="0032206F"/>
    <w:rsid w:val="00323209"/>
    <w:rsid w:val="00323B97"/>
    <w:rsid w:val="0032505C"/>
    <w:rsid w:val="003250EC"/>
    <w:rsid w:val="00325B2D"/>
    <w:rsid w:val="00326877"/>
    <w:rsid w:val="00327382"/>
    <w:rsid w:val="003307B0"/>
    <w:rsid w:val="00331033"/>
    <w:rsid w:val="0033125B"/>
    <w:rsid w:val="0033176D"/>
    <w:rsid w:val="003317AC"/>
    <w:rsid w:val="0033189D"/>
    <w:rsid w:val="003319C1"/>
    <w:rsid w:val="00332FF8"/>
    <w:rsid w:val="003330F9"/>
    <w:rsid w:val="0033332E"/>
    <w:rsid w:val="00333BB4"/>
    <w:rsid w:val="00335CC0"/>
    <w:rsid w:val="003361C1"/>
    <w:rsid w:val="00337399"/>
    <w:rsid w:val="00340153"/>
    <w:rsid w:val="003406CF"/>
    <w:rsid w:val="003409FE"/>
    <w:rsid w:val="00341865"/>
    <w:rsid w:val="00342F10"/>
    <w:rsid w:val="00344163"/>
    <w:rsid w:val="003443B3"/>
    <w:rsid w:val="00344FF8"/>
    <w:rsid w:val="00345218"/>
    <w:rsid w:val="00345D26"/>
    <w:rsid w:val="00345F55"/>
    <w:rsid w:val="00346D7F"/>
    <w:rsid w:val="00347268"/>
    <w:rsid w:val="00347B95"/>
    <w:rsid w:val="00351730"/>
    <w:rsid w:val="0035290F"/>
    <w:rsid w:val="00352DAC"/>
    <w:rsid w:val="003538F2"/>
    <w:rsid w:val="00353C43"/>
    <w:rsid w:val="003540A1"/>
    <w:rsid w:val="00355339"/>
    <w:rsid w:val="003556A6"/>
    <w:rsid w:val="003561EB"/>
    <w:rsid w:val="003566C1"/>
    <w:rsid w:val="0035725F"/>
    <w:rsid w:val="00357D22"/>
    <w:rsid w:val="00360404"/>
    <w:rsid w:val="0036288E"/>
    <w:rsid w:val="00363355"/>
    <w:rsid w:val="003633D0"/>
    <w:rsid w:val="003636AD"/>
    <w:rsid w:val="0036482A"/>
    <w:rsid w:val="003654A7"/>
    <w:rsid w:val="003668E0"/>
    <w:rsid w:val="00367A31"/>
    <w:rsid w:val="0037060D"/>
    <w:rsid w:val="0037110B"/>
    <w:rsid w:val="0037131F"/>
    <w:rsid w:val="003715F4"/>
    <w:rsid w:val="003719B3"/>
    <w:rsid w:val="0037254A"/>
    <w:rsid w:val="00372B7B"/>
    <w:rsid w:val="00372B87"/>
    <w:rsid w:val="00374C12"/>
    <w:rsid w:val="00374D9B"/>
    <w:rsid w:val="0037554B"/>
    <w:rsid w:val="0037570F"/>
    <w:rsid w:val="00375D83"/>
    <w:rsid w:val="003763CF"/>
    <w:rsid w:val="003768D0"/>
    <w:rsid w:val="00376C68"/>
    <w:rsid w:val="00377CB8"/>
    <w:rsid w:val="00380345"/>
    <w:rsid w:val="00380489"/>
    <w:rsid w:val="0038048B"/>
    <w:rsid w:val="00380C48"/>
    <w:rsid w:val="003810D5"/>
    <w:rsid w:val="00381AA1"/>
    <w:rsid w:val="00381D29"/>
    <w:rsid w:val="0038223A"/>
    <w:rsid w:val="003822B3"/>
    <w:rsid w:val="00382CD0"/>
    <w:rsid w:val="00383B90"/>
    <w:rsid w:val="00384D8F"/>
    <w:rsid w:val="003857C1"/>
    <w:rsid w:val="00387282"/>
    <w:rsid w:val="00390282"/>
    <w:rsid w:val="00391DEB"/>
    <w:rsid w:val="00391DFC"/>
    <w:rsid w:val="003927F5"/>
    <w:rsid w:val="00393603"/>
    <w:rsid w:val="0039407E"/>
    <w:rsid w:val="0039509F"/>
    <w:rsid w:val="003950B4"/>
    <w:rsid w:val="003953F2"/>
    <w:rsid w:val="00395643"/>
    <w:rsid w:val="00395CEF"/>
    <w:rsid w:val="0039600C"/>
    <w:rsid w:val="0039612E"/>
    <w:rsid w:val="00397353"/>
    <w:rsid w:val="003A0402"/>
    <w:rsid w:val="003A04F9"/>
    <w:rsid w:val="003A0EFA"/>
    <w:rsid w:val="003A146F"/>
    <w:rsid w:val="003A1838"/>
    <w:rsid w:val="003A27C0"/>
    <w:rsid w:val="003A2C29"/>
    <w:rsid w:val="003A2DB4"/>
    <w:rsid w:val="003A5334"/>
    <w:rsid w:val="003A5466"/>
    <w:rsid w:val="003A59F9"/>
    <w:rsid w:val="003A5BE4"/>
    <w:rsid w:val="003A76B5"/>
    <w:rsid w:val="003A795F"/>
    <w:rsid w:val="003B1128"/>
    <w:rsid w:val="003B1972"/>
    <w:rsid w:val="003B2108"/>
    <w:rsid w:val="003B35DD"/>
    <w:rsid w:val="003B3A83"/>
    <w:rsid w:val="003B3C60"/>
    <w:rsid w:val="003B3D43"/>
    <w:rsid w:val="003B40AE"/>
    <w:rsid w:val="003B4B30"/>
    <w:rsid w:val="003B5C43"/>
    <w:rsid w:val="003B697D"/>
    <w:rsid w:val="003B78DC"/>
    <w:rsid w:val="003B7D26"/>
    <w:rsid w:val="003C05F9"/>
    <w:rsid w:val="003C1657"/>
    <w:rsid w:val="003C178C"/>
    <w:rsid w:val="003C2531"/>
    <w:rsid w:val="003C2AAB"/>
    <w:rsid w:val="003C30DE"/>
    <w:rsid w:val="003C36B5"/>
    <w:rsid w:val="003C3C1E"/>
    <w:rsid w:val="003C3F0C"/>
    <w:rsid w:val="003C439E"/>
    <w:rsid w:val="003C4E67"/>
    <w:rsid w:val="003C68FA"/>
    <w:rsid w:val="003C75C9"/>
    <w:rsid w:val="003C7986"/>
    <w:rsid w:val="003C7F6B"/>
    <w:rsid w:val="003D08D3"/>
    <w:rsid w:val="003D0C1B"/>
    <w:rsid w:val="003D0CE6"/>
    <w:rsid w:val="003D1487"/>
    <w:rsid w:val="003D32B7"/>
    <w:rsid w:val="003D33C2"/>
    <w:rsid w:val="003D3856"/>
    <w:rsid w:val="003D3CEC"/>
    <w:rsid w:val="003D5F9E"/>
    <w:rsid w:val="003D659B"/>
    <w:rsid w:val="003D6670"/>
    <w:rsid w:val="003D7507"/>
    <w:rsid w:val="003D7952"/>
    <w:rsid w:val="003E0C41"/>
    <w:rsid w:val="003E0D84"/>
    <w:rsid w:val="003E18E4"/>
    <w:rsid w:val="003E198F"/>
    <w:rsid w:val="003E2501"/>
    <w:rsid w:val="003E2992"/>
    <w:rsid w:val="003E2DDA"/>
    <w:rsid w:val="003E3519"/>
    <w:rsid w:val="003E369F"/>
    <w:rsid w:val="003E3F2D"/>
    <w:rsid w:val="003E41FF"/>
    <w:rsid w:val="003E42E2"/>
    <w:rsid w:val="003E43E8"/>
    <w:rsid w:val="003E537D"/>
    <w:rsid w:val="003E6321"/>
    <w:rsid w:val="003E6B9B"/>
    <w:rsid w:val="003E6F29"/>
    <w:rsid w:val="003E743E"/>
    <w:rsid w:val="003F0B2E"/>
    <w:rsid w:val="003F1650"/>
    <w:rsid w:val="003F1996"/>
    <w:rsid w:val="003F1D7A"/>
    <w:rsid w:val="003F1F1D"/>
    <w:rsid w:val="003F2860"/>
    <w:rsid w:val="003F2C72"/>
    <w:rsid w:val="003F40C2"/>
    <w:rsid w:val="003F433B"/>
    <w:rsid w:val="003F441F"/>
    <w:rsid w:val="003F4863"/>
    <w:rsid w:val="003F4B30"/>
    <w:rsid w:val="003F5E44"/>
    <w:rsid w:val="003F60C1"/>
    <w:rsid w:val="003F6400"/>
    <w:rsid w:val="003F6BC6"/>
    <w:rsid w:val="003F6F05"/>
    <w:rsid w:val="003F6FC4"/>
    <w:rsid w:val="003F7402"/>
    <w:rsid w:val="003F74F3"/>
    <w:rsid w:val="003F7623"/>
    <w:rsid w:val="003F7EF3"/>
    <w:rsid w:val="004006E3"/>
    <w:rsid w:val="004011B4"/>
    <w:rsid w:val="00401A92"/>
    <w:rsid w:val="00401E00"/>
    <w:rsid w:val="004020A6"/>
    <w:rsid w:val="00403C63"/>
    <w:rsid w:val="00403CA9"/>
    <w:rsid w:val="004042EA"/>
    <w:rsid w:val="00404692"/>
    <w:rsid w:val="0040572B"/>
    <w:rsid w:val="00406289"/>
    <w:rsid w:val="00406C03"/>
    <w:rsid w:val="00406EFF"/>
    <w:rsid w:val="00407427"/>
    <w:rsid w:val="00407C0F"/>
    <w:rsid w:val="00407D39"/>
    <w:rsid w:val="00410491"/>
    <w:rsid w:val="00411B74"/>
    <w:rsid w:val="0041206F"/>
    <w:rsid w:val="0041208D"/>
    <w:rsid w:val="00412B73"/>
    <w:rsid w:val="004131F5"/>
    <w:rsid w:val="00413BD6"/>
    <w:rsid w:val="00414846"/>
    <w:rsid w:val="00414E85"/>
    <w:rsid w:val="0041537F"/>
    <w:rsid w:val="004154F0"/>
    <w:rsid w:val="004155AA"/>
    <w:rsid w:val="0041561D"/>
    <w:rsid w:val="004164D5"/>
    <w:rsid w:val="00416B6A"/>
    <w:rsid w:val="0041706F"/>
    <w:rsid w:val="0042145A"/>
    <w:rsid w:val="00421D4F"/>
    <w:rsid w:val="00423774"/>
    <w:rsid w:val="004238ED"/>
    <w:rsid w:val="004238FE"/>
    <w:rsid w:val="00423F76"/>
    <w:rsid w:val="00424258"/>
    <w:rsid w:val="00424F8B"/>
    <w:rsid w:val="00425A04"/>
    <w:rsid w:val="0042679E"/>
    <w:rsid w:val="00426C26"/>
    <w:rsid w:val="00426EA4"/>
    <w:rsid w:val="00430386"/>
    <w:rsid w:val="00430738"/>
    <w:rsid w:val="00430934"/>
    <w:rsid w:val="004328DD"/>
    <w:rsid w:val="004328FD"/>
    <w:rsid w:val="00432C9E"/>
    <w:rsid w:val="004334B0"/>
    <w:rsid w:val="0043374F"/>
    <w:rsid w:val="00434B9D"/>
    <w:rsid w:val="00435D4C"/>
    <w:rsid w:val="0043646A"/>
    <w:rsid w:val="00436E10"/>
    <w:rsid w:val="00437565"/>
    <w:rsid w:val="00440486"/>
    <w:rsid w:val="0044055A"/>
    <w:rsid w:val="004410C4"/>
    <w:rsid w:val="004415B8"/>
    <w:rsid w:val="0044162C"/>
    <w:rsid w:val="00441922"/>
    <w:rsid w:val="00441F29"/>
    <w:rsid w:val="004422DF"/>
    <w:rsid w:val="00442C23"/>
    <w:rsid w:val="00443DAB"/>
    <w:rsid w:val="00443E3D"/>
    <w:rsid w:val="004444AB"/>
    <w:rsid w:val="00444F69"/>
    <w:rsid w:val="00445B4D"/>
    <w:rsid w:val="00446D9C"/>
    <w:rsid w:val="00447151"/>
    <w:rsid w:val="00447D17"/>
    <w:rsid w:val="00450372"/>
    <w:rsid w:val="00450383"/>
    <w:rsid w:val="00450E32"/>
    <w:rsid w:val="00451509"/>
    <w:rsid w:val="00451AC8"/>
    <w:rsid w:val="00451CE1"/>
    <w:rsid w:val="00452FCC"/>
    <w:rsid w:val="00453A23"/>
    <w:rsid w:val="00453CAA"/>
    <w:rsid w:val="0045485B"/>
    <w:rsid w:val="00455887"/>
    <w:rsid w:val="0045639D"/>
    <w:rsid w:val="00457370"/>
    <w:rsid w:val="00457C1D"/>
    <w:rsid w:val="00460DF6"/>
    <w:rsid w:val="00460F67"/>
    <w:rsid w:val="00461B32"/>
    <w:rsid w:val="00462591"/>
    <w:rsid w:val="00462D58"/>
    <w:rsid w:val="0046410B"/>
    <w:rsid w:val="00464315"/>
    <w:rsid w:val="004644A2"/>
    <w:rsid w:val="00466B24"/>
    <w:rsid w:val="00467CF0"/>
    <w:rsid w:val="0047060D"/>
    <w:rsid w:val="00470729"/>
    <w:rsid w:val="004709E1"/>
    <w:rsid w:val="0047142F"/>
    <w:rsid w:val="0047202F"/>
    <w:rsid w:val="0047243F"/>
    <w:rsid w:val="004724DC"/>
    <w:rsid w:val="004726A9"/>
    <w:rsid w:val="00472B8E"/>
    <w:rsid w:val="00472E8F"/>
    <w:rsid w:val="00473278"/>
    <w:rsid w:val="00473324"/>
    <w:rsid w:val="0047346C"/>
    <w:rsid w:val="004748F6"/>
    <w:rsid w:val="0047777D"/>
    <w:rsid w:val="00477857"/>
    <w:rsid w:val="004779B6"/>
    <w:rsid w:val="00477C2E"/>
    <w:rsid w:val="00481AFF"/>
    <w:rsid w:val="00482141"/>
    <w:rsid w:val="00482ABA"/>
    <w:rsid w:val="00483142"/>
    <w:rsid w:val="004840E4"/>
    <w:rsid w:val="00484FB9"/>
    <w:rsid w:val="00485170"/>
    <w:rsid w:val="004854CC"/>
    <w:rsid w:val="00485AF0"/>
    <w:rsid w:val="00486CBC"/>
    <w:rsid w:val="00487B07"/>
    <w:rsid w:val="0049052B"/>
    <w:rsid w:val="00492627"/>
    <w:rsid w:val="00493DAD"/>
    <w:rsid w:val="004949D7"/>
    <w:rsid w:val="00494D6C"/>
    <w:rsid w:val="00495155"/>
    <w:rsid w:val="004A0457"/>
    <w:rsid w:val="004A084F"/>
    <w:rsid w:val="004A12D4"/>
    <w:rsid w:val="004A29BA"/>
    <w:rsid w:val="004A4496"/>
    <w:rsid w:val="004A55CB"/>
    <w:rsid w:val="004A63DC"/>
    <w:rsid w:val="004A6649"/>
    <w:rsid w:val="004A7044"/>
    <w:rsid w:val="004A71BB"/>
    <w:rsid w:val="004B02A6"/>
    <w:rsid w:val="004B0AB5"/>
    <w:rsid w:val="004B0E7E"/>
    <w:rsid w:val="004B1C83"/>
    <w:rsid w:val="004B1D59"/>
    <w:rsid w:val="004B2428"/>
    <w:rsid w:val="004B2722"/>
    <w:rsid w:val="004B28B9"/>
    <w:rsid w:val="004B2BC6"/>
    <w:rsid w:val="004B3B2C"/>
    <w:rsid w:val="004B4318"/>
    <w:rsid w:val="004B448E"/>
    <w:rsid w:val="004B505A"/>
    <w:rsid w:val="004B5D99"/>
    <w:rsid w:val="004B618D"/>
    <w:rsid w:val="004B6B55"/>
    <w:rsid w:val="004B75B0"/>
    <w:rsid w:val="004B75BE"/>
    <w:rsid w:val="004C01BB"/>
    <w:rsid w:val="004C0AC8"/>
    <w:rsid w:val="004C1159"/>
    <w:rsid w:val="004C1C4B"/>
    <w:rsid w:val="004C2614"/>
    <w:rsid w:val="004C3398"/>
    <w:rsid w:val="004C3EE3"/>
    <w:rsid w:val="004C48E5"/>
    <w:rsid w:val="004C5ABC"/>
    <w:rsid w:val="004C682C"/>
    <w:rsid w:val="004C6EE0"/>
    <w:rsid w:val="004C7166"/>
    <w:rsid w:val="004C77CF"/>
    <w:rsid w:val="004C7B3F"/>
    <w:rsid w:val="004C7DF2"/>
    <w:rsid w:val="004D0663"/>
    <w:rsid w:val="004D1591"/>
    <w:rsid w:val="004D20F1"/>
    <w:rsid w:val="004D20FC"/>
    <w:rsid w:val="004D223D"/>
    <w:rsid w:val="004D27C5"/>
    <w:rsid w:val="004D2C91"/>
    <w:rsid w:val="004D3D0E"/>
    <w:rsid w:val="004D510D"/>
    <w:rsid w:val="004D555D"/>
    <w:rsid w:val="004D66FD"/>
    <w:rsid w:val="004D670B"/>
    <w:rsid w:val="004D6B95"/>
    <w:rsid w:val="004D775C"/>
    <w:rsid w:val="004D7B29"/>
    <w:rsid w:val="004E0679"/>
    <w:rsid w:val="004E0FFC"/>
    <w:rsid w:val="004E150F"/>
    <w:rsid w:val="004E1559"/>
    <w:rsid w:val="004E1B59"/>
    <w:rsid w:val="004E2102"/>
    <w:rsid w:val="004E3481"/>
    <w:rsid w:val="004E3510"/>
    <w:rsid w:val="004E3588"/>
    <w:rsid w:val="004E3603"/>
    <w:rsid w:val="004E3B82"/>
    <w:rsid w:val="004E3D67"/>
    <w:rsid w:val="004E403F"/>
    <w:rsid w:val="004E510C"/>
    <w:rsid w:val="004E5F11"/>
    <w:rsid w:val="004E71EB"/>
    <w:rsid w:val="004E7C28"/>
    <w:rsid w:val="004F0035"/>
    <w:rsid w:val="004F0655"/>
    <w:rsid w:val="004F0EAA"/>
    <w:rsid w:val="004F0F2E"/>
    <w:rsid w:val="004F1FF4"/>
    <w:rsid w:val="004F22BA"/>
    <w:rsid w:val="004F3FEC"/>
    <w:rsid w:val="004F4BB7"/>
    <w:rsid w:val="004F6AC6"/>
    <w:rsid w:val="004F77DB"/>
    <w:rsid w:val="0050077D"/>
    <w:rsid w:val="00500BD7"/>
    <w:rsid w:val="005022A8"/>
    <w:rsid w:val="00502CA9"/>
    <w:rsid w:val="00503A28"/>
    <w:rsid w:val="005047D1"/>
    <w:rsid w:val="00506346"/>
    <w:rsid w:val="00506EF9"/>
    <w:rsid w:val="00507042"/>
    <w:rsid w:val="0050759A"/>
    <w:rsid w:val="0050772F"/>
    <w:rsid w:val="00507D7A"/>
    <w:rsid w:val="005109EC"/>
    <w:rsid w:val="00510D0C"/>
    <w:rsid w:val="005111F3"/>
    <w:rsid w:val="00511A58"/>
    <w:rsid w:val="00511ABF"/>
    <w:rsid w:val="0051221E"/>
    <w:rsid w:val="00512DA8"/>
    <w:rsid w:val="005137D3"/>
    <w:rsid w:val="00513C3D"/>
    <w:rsid w:val="005140D1"/>
    <w:rsid w:val="005144FB"/>
    <w:rsid w:val="0051465A"/>
    <w:rsid w:val="00514789"/>
    <w:rsid w:val="00515F61"/>
    <w:rsid w:val="005179EF"/>
    <w:rsid w:val="00517AD7"/>
    <w:rsid w:val="00520065"/>
    <w:rsid w:val="005203D9"/>
    <w:rsid w:val="005203E6"/>
    <w:rsid w:val="0052077F"/>
    <w:rsid w:val="00520953"/>
    <w:rsid w:val="00521114"/>
    <w:rsid w:val="005211C6"/>
    <w:rsid w:val="005215D0"/>
    <w:rsid w:val="00521769"/>
    <w:rsid w:val="00522520"/>
    <w:rsid w:val="00522B83"/>
    <w:rsid w:val="00522BA1"/>
    <w:rsid w:val="00522C6C"/>
    <w:rsid w:val="005233BF"/>
    <w:rsid w:val="005239CA"/>
    <w:rsid w:val="00523E25"/>
    <w:rsid w:val="00524AEF"/>
    <w:rsid w:val="00525548"/>
    <w:rsid w:val="005258A8"/>
    <w:rsid w:val="005260E1"/>
    <w:rsid w:val="005261EE"/>
    <w:rsid w:val="00526401"/>
    <w:rsid w:val="00527A1F"/>
    <w:rsid w:val="005302B8"/>
    <w:rsid w:val="0053058B"/>
    <w:rsid w:val="00530F0F"/>
    <w:rsid w:val="005313EF"/>
    <w:rsid w:val="00532713"/>
    <w:rsid w:val="0053309A"/>
    <w:rsid w:val="00533465"/>
    <w:rsid w:val="005365EF"/>
    <w:rsid w:val="00536AB2"/>
    <w:rsid w:val="00536AF2"/>
    <w:rsid w:val="00536EE2"/>
    <w:rsid w:val="00537533"/>
    <w:rsid w:val="00537C80"/>
    <w:rsid w:val="005409C6"/>
    <w:rsid w:val="005419DB"/>
    <w:rsid w:val="005420B1"/>
    <w:rsid w:val="005420D4"/>
    <w:rsid w:val="00543FAA"/>
    <w:rsid w:val="00544293"/>
    <w:rsid w:val="00544441"/>
    <w:rsid w:val="00545344"/>
    <w:rsid w:val="00545423"/>
    <w:rsid w:val="005465D6"/>
    <w:rsid w:val="00547357"/>
    <w:rsid w:val="00550358"/>
    <w:rsid w:val="00550D6A"/>
    <w:rsid w:val="00550F38"/>
    <w:rsid w:val="005511DC"/>
    <w:rsid w:val="00552030"/>
    <w:rsid w:val="005520F5"/>
    <w:rsid w:val="00552304"/>
    <w:rsid w:val="00552720"/>
    <w:rsid w:val="00553908"/>
    <w:rsid w:val="00553ABC"/>
    <w:rsid w:val="00553D4F"/>
    <w:rsid w:val="005541CD"/>
    <w:rsid w:val="00554B60"/>
    <w:rsid w:val="00554C54"/>
    <w:rsid w:val="005556B0"/>
    <w:rsid w:val="00555D44"/>
    <w:rsid w:val="0055677B"/>
    <w:rsid w:val="00556809"/>
    <w:rsid w:val="005569AC"/>
    <w:rsid w:val="0055714C"/>
    <w:rsid w:val="00557305"/>
    <w:rsid w:val="0055747D"/>
    <w:rsid w:val="00557669"/>
    <w:rsid w:val="005603D7"/>
    <w:rsid w:val="0056131D"/>
    <w:rsid w:val="0056249C"/>
    <w:rsid w:val="0056300C"/>
    <w:rsid w:val="005637AE"/>
    <w:rsid w:val="00563A20"/>
    <w:rsid w:val="00563D1F"/>
    <w:rsid w:val="005641F9"/>
    <w:rsid w:val="005643CE"/>
    <w:rsid w:val="0056580E"/>
    <w:rsid w:val="00565B4E"/>
    <w:rsid w:val="00565EE3"/>
    <w:rsid w:val="00566869"/>
    <w:rsid w:val="005668E2"/>
    <w:rsid w:val="00566B48"/>
    <w:rsid w:val="00567BDE"/>
    <w:rsid w:val="00567C44"/>
    <w:rsid w:val="00570C46"/>
    <w:rsid w:val="00571B30"/>
    <w:rsid w:val="005729E7"/>
    <w:rsid w:val="00572D61"/>
    <w:rsid w:val="005730C6"/>
    <w:rsid w:val="00573263"/>
    <w:rsid w:val="00574DFE"/>
    <w:rsid w:val="00575F08"/>
    <w:rsid w:val="0057657F"/>
    <w:rsid w:val="00576794"/>
    <w:rsid w:val="005769D2"/>
    <w:rsid w:val="00576B41"/>
    <w:rsid w:val="00576DDE"/>
    <w:rsid w:val="00580DB8"/>
    <w:rsid w:val="0058143F"/>
    <w:rsid w:val="005819FB"/>
    <w:rsid w:val="00582268"/>
    <w:rsid w:val="0058247D"/>
    <w:rsid w:val="00583816"/>
    <w:rsid w:val="005840A8"/>
    <w:rsid w:val="005855F6"/>
    <w:rsid w:val="00585C41"/>
    <w:rsid w:val="005868E7"/>
    <w:rsid w:val="00587AE4"/>
    <w:rsid w:val="00590F72"/>
    <w:rsid w:val="005919F8"/>
    <w:rsid w:val="00591F02"/>
    <w:rsid w:val="00592679"/>
    <w:rsid w:val="00592A2F"/>
    <w:rsid w:val="00592C3A"/>
    <w:rsid w:val="00592F24"/>
    <w:rsid w:val="00594075"/>
    <w:rsid w:val="00595252"/>
    <w:rsid w:val="00595350"/>
    <w:rsid w:val="005965DF"/>
    <w:rsid w:val="0059668A"/>
    <w:rsid w:val="00596EEC"/>
    <w:rsid w:val="00596FB5"/>
    <w:rsid w:val="005970C3"/>
    <w:rsid w:val="00597339"/>
    <w:rsid w:val="005A0517"/>
    <w:rsid w:val="005A06CD"/>
    <w:rsid w:val="005A11D2"/>
    <w:rsid w:val="005A1B5C"/>
    <w:rsid w:val="005A2339"/>
    <w:rsid w:val="005A2669"/>
    <w:rsid w:val="005A3C5C"/>
    <w:rsid w:val="005A4740"/>
    <w:rsid w:val="005A495E"/>
    <w:rsid w:val="005A515D"/>
    <w:rsid w:val="005B02D7"/>
    <w:rsid w:val="005B0339"/>
    <w:rsid w:val="005B0A36"/>
    <w:rsid w:val="005B1BAB"/>
    <w:rsid w:val="005B2106"/>
    <w:rsid w:val="005B28CE"/>
    <w:rsid w:val="005B30C9"/>
    <w:rsid w:val="005B440D"/>
    <w:rsid w:val="005B44CF"/>
    <w:rsid w:val="005B47A2"/>
    <w:rsid w:val="005B4D65"/>
    <w:rsid w:val="005B586B"/>
    <w:rsid w:val="005B5AD0"/>
    <w:rsid w:val="005B6401"/>
    <w:rsid w:val="005B6D12"/>
    <w:rsid w:val="005B7F0A"/>
    <w:rsid w:val="005C0003"/>
    <w:rsid w:val="005C0427"/>
    <w:rsid w:val="005C1237"/>
    <w:rsid w:val="005C12F9"/>
    <w:rsid w:val="005C1C06"/>
    <w:rsid w:val="005C2560"/>
    <w:rsid w:val="005C2AA6"/>
    <w:rsid w:val="005C3D8A"/>
    <w:rsid w:val="005C4266"/>
    <w:rsid w:val="005C4A51"/>
    <w:rsid w:val="005C4D34"/>
    <w:rsid w:val="005C4F67"/>
    <w:rsid w:val="005C50FB"/>
    <w:rsid w:val="005C5175"/>
    <w:rsid w:val="005C5A5E"/>
    <w:rsid w:val="005C5D22"/>
    <w:rsid w:val="005C6A02"/>
    <w:rsid w:val="005C730B"/>
    <w:rsid w:val="005C73B0"/>
    <w:rsid w:val="005C76B3"/>
    <w:rsid w:val="005C7AC1"/>
    <w:rsid w:val="005D0564"/>
    <w:rsid w:val="005D06B8"/>
    <w:rsid w:val="005D2E19"/>
    <w:rsid w:val="005D3059"/>
    <w:rsid w:val="005D36F3"/>
    <w:rsid w:val="005D5EF9"/>
    <w:rsid w:val="005D661B"/>
    <w:rsid w:val="005D7036"/>
    <w:rsid w:val="005D77CE"/>
    <w:rsid w:val="005D7D58"/>
    <w:rsid w:val="005E04D1"/>
    <w:rsid w:val="005E0883"/>
    <w:rsid w:val="005E15C5"/>
    <w:rsid w:val="005E2DC2"/>
    <w:rsid w:val="005E2FD4"/>
    <w:rsid w:val="005E3428"/>
    <w:rsid w:val="005E47A7"/>
    <w:rsid w:val="005E4E61"/>
    <w:rsid w:val="005E526B"/>
    <w:rsid w:val="005E6040"/>
    <w:rsid w:val="005E75C8"/>
    <w:rsid w:val="005E7628"/>
    <w:rsid w:val="005E7D0A"/>
    <w:rsid w:val="005F13C6"/>
    <w:rsid w:val="005F1885"/>
    <w:rsid w:val="005F3296"/>
    <w:rsid w:val="005F4514"/>
    <w:rsid w:val="005F515C"/>
    <w:rsid w:val="005F63CA"/>
    <w:rsid w:val="005F6896"/>
    <w:rsid w:val="005F6898"/>
    <w:rsid w:val="005F705B"/>
    <w:rsid w:val="00600B40"/>
    <w:rsid w:val="00603CCB"/>
    <w:rsid w:val="00604350"/>
    <w:rsid w:val="00604776"/>
    <w:rsid w:val="00604BF2"/>
    <w:rsid w:val="00605044"/>
    <w:rsid w:val="006051BB"/>
    <w:rsid w:val="0060562D"/>
    <w:rsid w:val="006066A6"/>
    <w:rsid w:val="0060676E"/>
    <w:rsid w:val="00606BFC"/>
    <w:rsid w:val="0060783A"/>
    <w:rsid w:val="00610814"/>
    <w:rsid w:val="00610B5E"/>
    <w:rsid w:val="00610C7D"/>
    <w:rsid w:val="006112AC"/>
    <w:rsid w:val="00612D06"/>
    <w:rsid w:val="00613342"/>
    <w:rsid w:val="006133C9"/>
    <w:rsid w:val="006135BD"/>
    <w:rsid w:val="00613A7E"/>
    <w:rsid w:val="00613BF1"/>
    <w:rsid w:val="00613D13"/>
    <w:rsid w:val="00613E7F"/>
    <w:rsid w:val="00614008"/>
    <w:rsid w:val="00614B19"/>
    <w:rsid w:val="006169DA"/>
    <w:rsid w:val="00617018"/>
    <w:rsid w:val="00617064"/>
    <w:rsid w:val="00620096"/>
    <w:rsid w:val="006202E9"/>
    <w:rsid w:val="0062097E"/>
    <w:rsid w:val="006216E8"/>
    <w:rsid w:val="006223A5"/>
    <w:rsid w:val="006225C5"/>
    <w:rsid w:val="00623D5E"/>
    <w:rsid w:val="00623D72"/>
    <w:rsid w:val="00624963"/>
    <w:rsid w:val="006256EE"/>
    <w:rsid w:val="00625989"/>
    <w:rsid w:val="00625B88"/>
    <w:rsid w:val="00626EAD"/>
    <w:rsid w:val="00626ECB"/>
    <w:rsid w:val="00627169"/>
    <w:rsid w:val="00630A48"/>
    <w:rsid w:val="00630B4E"/>
    <w:rsid w:val="006313F2"/>
    <w:rsid w:val="006316A0"/>
    <w:rsid w:val="00631915"/>
    <w:rsid w:val="006319FF"/>
    <w:rsid w:val="006322FA"/>
    <w:rsid w:val="00632451"/>
    <w:rsid w:val="0063282E"/>
    <w:rsid w:val="00633641"/>
    <w:rsid w:val="00633975"/>
    <w:rsid w:val="00633A0B"/>
    <w:rsid w:val="00633BAB"/>
    <w:rsid w:val="00634F7F"/>
    <w:rsid w:val="00634FB6"/>
    <w:rsid w:val="00636535"/>
    <w:rsid w:val="006366A4"/>
    <w:rsid w:val="006367AD"/>
    <w:rsid w:val="00640702"/>
    <w:rsid w:val="0064092F"/>
    <w:rsid w:val="00641F4E"/>
    <w:rsid w:val="0064255B"/>
    <w:rsid w:val="006425C8"/>
    <w:rsid w:val="00642715"/>
    <w:rsid w:val="0064337E"/>
    <w:rsid w:val="00643454"/>
    <w:rsid w:val="0064391E"/>
    <w:rsid w:val="00643AC8"/>
    <w:rsid w:val="006449E3"/>
    <w:rsid w:val="00644B0A"/>
    <w:rsid w:val="00644BF3"/>
    <w:rsid w:val="00644F48"/>
    <w:rsid w:val="00646F9E"/>
    <w:rsid w:val="00647B23"/>
    <w:rsid w:val="00647EDE"/>
    <w:rsid w:val="00650E52"/>
    <w:rsid w:val="00651764"/>
    <w:rsid w:val="006519CF"/>
    <w:rsid w:val="00651A5D"/>
    <w:rsid w:val="00652258"/>
    <w:rsid w:val="006538A0"/>
    <w:rsid w:val="0065392C"/>
    <w:rsid w:val="00653976"/>
    <w:rsid w:val="00653BA5"/>
    <w:rsid w:val="00654235"/>
    <w:rsid w:val="00654E17"/>
    <w:rsid w:val="006553FE"/>
    <w:rsid w:val="006565F1"/>
    <w:rsid w:val="00656C48"/>
    <w:rsid w:val="006574AC"/>
    <w:rsid w:val="0065786F"/>
    <w:rsid w:val="006578B2"/>
    <w:rsid w:val="00657D37"/>
    <w:rsid w:val="0066027F"/>
    <w:rsid w:val="00660915"/>
    <w:rsid w:val="00660B6D"/>
    <w:rsid w:val="00660F3F"/>
    <w:rsid w:val="006624F2"/>
    <w:rsid w:val="00662D41"/>
    <w:rsid w:val="00663373"/>
    <w:rsid w:val="00663B39"/>
    <w:rsid w:val="00663CF4"/>
    <w:rsid w:val="00664613"/>
    <w:rsid w:val="0066488C"/>
    <w:rsid w:val="00665390"/>
    <w:rsid w:val="00665E7E"/>
    <w:rsid w:val="006679A2"/>
    <w:rsid w:val="006700EA"/>
    <w:rsid w:val="0067143F"/>
    <w:rsid w:val="00671447"/>
    <w:rsid w:val="0067359D"/>
    <w:rsid w:val="0067385B"/>
    <w:rsid w:val="00673C19"/>
    <w:rsid w:val="00674160"/>
    <w:rsid w:val="00676CAB"/>
    <w:rsid w:val="00677C50"/>
    <w:rsid w:val="00677DEB"/>
    <w:rsid w:val="00680C79"/>
    <w:rsid w:val="00681289"/>
    <w:rsid w:val="00682341"/>
    <w:rsid w:val="00682612"/>
    <w:rsid w:val="0068262E"/>
    <w:rsid w:val="006826EF"/>
    <w:rsid w:val="00683E5D"/>
    <w:rsid w:val="006842D7"/>
    <w:rsid w:val="00684427"/>
    <w:rsid w:val="00684BFA"/>
    <w:rsid w:val="00684D0E"/>
    <w:rsid w:val="00684F1A"/>
    <w:rsid w:val="0068504B"/>
    <w:rsid w:val="006854BE"/>
    <w:rsid w:val="00685746"/>
    <w:rsid w:val="006862FB"/>
    <w:rsid w:val="00686537"/>
    <w:rsid w:val="006869E6"/>
    <w:rsid w:val="00687A4F"/>
    <w:rsid w:val="00687CF4"/>
    <w:rsid w:val="00687F42"/>
    <w:rsid w:val="00690E7B"/>
    <w:rsid w:val="00691078"/>
    <w:rsid w:val="00691940"/>
    <w:rsid w:val="00693812"/>
    <w:rsid w:val="00693CE7"/>
    <w:rsid w:val="0069402B"/>
    <w:rsid w:val="00694066"/>
    <w:rsid w:val="006940F5"/>
    <w:rsid w:val="006941C7"/>
    <w:rsid w:val="0069428C"/>
    <w:rsid w:val="00694387"/>
    <w:rsid w:val="00694540"/>
    <w:rsid w:val="00694C5A"/>
    <w:rsid w:val="00695B3E"/>
    <w:rsid w:val="00695B56"/>
    <w:rsid w:val="00697788"/>
    <w:rsid w:val="006977C9"/>
    <w:rsid w:val="0069781A"/>
    <w:rsid w:val="006A04A6"/>
    <w:rsid w:val="006A0637"/>
    <w:rsid w:val="006A0B9A"/>
    <w:rsid w:val="006A398C"/>
    <w:rsid w:val="006A4191"/>
    <w:rsid w:val="006A53DE"/>
    <w:rsid w:val="006A671C"/>
    <w:rsid w:val="006A6C85"/>
    <w:rsid w:val="006A7CE3"/>
    <w:rsid w:val="006A7E2D"/>
    <w:rsid w:val="006B0D91"/>
    <w:rsid w:val="006B1863"/>
    <w:rsid w:val="006B1ACC"/>
    <w:rsid w:val="006B1B95"/>
    <w:rsid w:val="006B1FA1"/>
    <w:rsid w:val="006B29C0"/>
    <w:rsid w:val="006B3823"/>
    <w:rsid w:val="006B3B81"/>
    <w:rsid w:val="006B4560"/>
    <w:rsid w:val="006B48C3"/>
    <w:rsid w:val="006B4E44"/>
    <w:rsid w:val="006B5ECC"/>
    <w:rsid w:val="006B67D7"/>
    <w:rsid w:val="006C0669"/>
    <w:rsid w:val="006C08A6"/>
    <w:rsid w:val="006C10A3"/>
    <w:rsid w:val="006C2066"/>
    <w:rsid w:val="006C2A41"/>
    <w:rsid w:val="006C4017"/>
    <w:rsid w:val="006C4674"/>
    <w:rsid w:val="006C47C1"/>
    <w:rsid w:val="006C4C19"/>
    <w:rsid w:val="006C55C3"/>
    <w:rsid w:val="006C7645"/>
    <w:rsid w:val="006C7E80"/>
    <w:rsid w:val="006D16CD"/>
    <w:rsid w:val="006D1DEF"/>
    <w:rsid w:val="006D243E"/>
    <w:rsid w:val="006D24A8"/>
    <w:rsid w:val="006D3C15"/>
    <w:rsid w:val="006D515C"/>
    <w:rsid w:val="006D6183"/>
    <w:rsid w:val="006D6547"/>
    <w:rsid w:val="006D68BF"/>
    <w:rsid w:val="006D7258"/>
    <w:rsid w:val="006D7E85"/>
    <w:rsid w:val="006E0C05"/>
    <w:rsid w:val="006E1625"/>
    <w:rsid w:val="006E17A5"/>
    <w:rsid w:val="006E1A9A"/>
    <w:rsid w:val="006E1B86"/>
    <w:rsid w:val="006E27F2"/>
    <w:rsid w:val="006E2E5A"/>
    <w:rsid w:val="006E3490"/>
    <w:rsid w:val="006E4DDE"/>
    <w:rsid w:val="006E6149"/>
    <w:rsid w:val="006E63D3"/>
    <w:rsid w:val="006E66D0"/>
    <w:rsid w:val="006E73D1"/>
    <w:rsid w:val="006E7E57"/>
    <w:rsid w:val="006F055C"/>
    <w:rsid w:val="006F084D"/>
    <w:rsid w:val="006F10E8"/>
    <w:rsid w:val="006F2485"/>
    <w:rsid w:val="006F349E"/>
    <w:rsid w:val="006F39E6"/>
    <w:rsid w:val="006F5467"/>
    <w:rsid w:val="006F5662"/>
    <w:rsid w:val="006F621D"/>
    <w:rsid w:val="006F6395"/>
    <w:rsid w:val="006F6E7B"/>
    <w:rsid w:val="006F7723"/>
    <w:rsid w:val="00700B97"/>
    <w:rsid w:val="00702A1F"/>
    <w:rsid w:val="00702B2F"/>
    <w:rsid w:val="00702D46"/>
    <w:rsid w:val="00703618"/>
    <w:rsid w:val="00703646"/>
    <w:rsid w:val="00703EBB"/>
    <w:rsid w:val="00704BB6"/>
    <w:rsid w:val="007051F8"/>
    <w:rsid w:val="00705E39"/>
    <w:rsid w:val="007065D2"/>
    <w:rsid w:val="00706DA5"/>
    <w:rsid w:val="00707803"/>
    <w:rsid w:val="0071002E"/>
    <w:rsid w:val="00710A39"/>
    <w:rsid w:val="00711285"/>
    <w:rsid w:val="00711804"/>
    <w:rsid w:val="007118A9"/>
    <w:rsid w:val="00712D85"/>
    <w:rsid w:val="00713936"/>
    <w:rsid w:val="00715A76"/>
    <w:rsid w:val="00715D64"/>
    <w:rsid w:val="007162C2"/>
    <w:rsid w:val="00717D2F"/>
    <w:rsid w:val="00720CD2"/>
    <w:rsid w:val="0072117D"/>
    <w:rsid w:val="007214F5"/>
    <w:rsid w:val="00721833"/>
    <w:rsid w:val="0072303C"/>
    <w:rsid w:val="00723458"/>
    <w:rsid w:val="0072369A"/>
    <w:rsid w:val="00723EE0"/>
    <w:rsid w:val="0072432D"/>
    <w:rsid w:val="00725BBD"/>
    <w:rsid w:val="00725E89"/>
    <w:rsid w:val="00726C7F"/>
    <w:rsid w:val="007271AE"/>
    <w:rsid w:val="00727704"/>
    <w:rsid w:val="007318E4"/>
    <w:rsid w:val="00731A3F"/>
    <w:rsid w:val="00731AE4"/>
    <w:rsid w:val="0073281C"/>
    <w:rsid w:val="00732D7E"/>
    <w:rsid w:val="007340CD"/>
    <w:rsid w:val="00734A19"/>
    <w:rsid w:val="00734E1C"/>
    <w:rsid w:val="00734F40"/>
    <w:rsid w:val="00735496"/>
    <w:rsid w:val="0073560E"/>
    <w:rsid w:val="007357D0"/>
    <w:rsid w:val="00735C98"/>
    <w:rsid w:val="00735CAC"/>
    <w:rsid w:val="007365D9"/>
    <w:rsid w:val="0074003F"/>
    <w:rsid w:val="00740E10"/>
    <w:rsid w:val="0074107F"/>
    <w:rsid w:val="00741E9F"/>
    <w:rsid w:val="0074325F"/>
    <w:rsid w:val="007436D7"/>
    <w:rsid w:val="007438EC"/>
    <w:rsid w:val="00744B49"/>
    <w:rsid w:val="00744F45"/>
    <w:rsid w:val="00745246"/>
    <w:rsid w:val="007504E4"/>
    <w:rsid w:val="0075124F"/>
    <w:rsid w:val="00751BE6"/>
    <w:rsid w:val="00751C05"/>
    <w:rsid w:val="00752D93"/>
    <w:rsid w:val="00753EA8"/>
    <w:rsid w:val="00754B5E"/>
    <w:rsid w:val="00754E3C"/>
    <w:rsid w:val="007554B1"/>
    <w:rsid w:val="00755CD8"/>
    <w:rsid w:val="007560E4"/>
    <w:rsid w:val="00757945"/>
    <w:rsid w:val="00757BB7"/>
    <w:rsid w:val="00762766"/>
    <w:rsid w:val="00762AAB"/>
    <w:rsid w:val="00762CCA"/>
    <w:rsid w:val="00762EC3"/>
    <w:rsid w:val="00762FEE"/>
    <w:rsid w:val="00764C45"/>
    <w:rsid w:val="00765414"/>
    <w:rsid w:val="0076555B"/>
    <w:rsid w:val="007657B1"/>
    <w:rsid w:val="00765BE1"/>
    <w:rsid w:val="0076690D"/>
    <w:rsid w:val="00767651"/>
    <w:rsid w:val="00767A3E"/>
    <w:rsid w:val="00767BCB"/>
    <w:rsid w:val="00767E3B"/>
    <w:rsid w:val="00771A8C"/>
    <w:rsid w:val="00771AF8"/>
    <w:rsid w:val="00772ACF"/>
    <w:rsid w:val="00772D33"/>
    <w:rsid w:val="0077418E"/>
    <w:rsid w:val="0077498F"/>
    <w:rsid w:val="00774A04"/>
    <w:rsid w:val="007761E6"/>
    <w:rsid w:val="007764CA"/>
    <w:rsid w:val="00777413"/>
    <w:rsid w:val="00780FE4"/>
    <w:rsid w:val="00781EAE"/>
    <w:rsid w:val="0078285F"/>
    <w:rsid w:val="00782B25"/>
    <w:rsid w:val="0078323B"/>
    <w:rsid w:val="00783686"/>
    <w:rsid w:val="0078461C"/>
    <w:rsid w:val="00784699"/>
    <w:rsid w:val="00784936"/>
    <w:rsid w:val="00784D35"/>
    <w:rsid w:val="00785214"/>
    <w:rsid w:val="00787681"/>
    <w:rsid w:val="00787696"/>
    <w:rsid w:val="00787B1C"/>
    <w:rsid w:val="007925A0"/>
    <w:rsid w:val="0079287F"/>
    <w:rsid w:val="00792A97"/>
    <w:rsid w:val="00792AE5"/>
    <w:rsid w:val="00793823"/>
    <w:rsid w:val="0079432E"/>
    <w:rsid w:val="007944BD"/>
    <w:rsid w:val="00794B60"/>
    <w:rsid w:val="0079533F"/>
    <w:rsid w:val="0079565C"/>
    <w:rsid w:val="00795AB1"/>
    <w:rsid w:val="00797B56"/>
    <w:rsid w:val="007A0262"/>
    <w:rsid w:val="007A0301"/>
    <w:rsid w:val="007A1F6C"/>
    <w:rsid w:val="007A2221"/>
    <w:rsid w:val="007A2DD6"/>
    <w:rsid w:val="007A2DF8"/>
    <w:rsid w:val="007A2FC0"/>
    <w:rsid w:val="007A360C"/>
    <w:rsid w:val="007A3FD5"/>
    <w:rsid w:val="007A4286"/>
    <w:rsid w:val="007A44FA"/>
    <w:rsid w:val="007A4DDA"/>
    <w:rsid w:val="007A50C4"/>
    <w:rsid w:val="007A5326"/>
    <w:rsid w:val="007A533C"/>
    <w:rsid w:val="007A5E56"/>
    <w:rsid w:val="007A71CB"/>
    <w:rsid w:val="007B23A1"/>
    <w:rsid w:val="007B381F"/>
    <w:rsid w:val="007B4D74"/>
    <w:rsid w:val="007B5886"/>
    <w:rsid w:val="007B59BD"/>
    <w:rsid w:val="007B630E"/>
    <w:rsid w:val="007B73A0"/>
    <w:rsid w:val="007C0D63"/>
    <w:rsid w:val="007C1883"/>
    <w:rsid w:val="007C38EF"/>
    <w:rsid w:val="007C3ECE"/>
    <w:rsid w:val="007C4CCC"/>
    <w:rsid w:val="007C4CFE"/>
    <w:rsid w:val="007C5F7B"/>
    <w:rsid w:val="007C6CDA"/>
    <w:rsid w:val="007C6D3F"/>
    <w:rsid w:val="007C7DB7"/>
    <w:rsid w:val="007D0803"/>
    <w:rsid w:val="007D1871"/>
    <w:rsid w:val="007D1E5C"/>
    <w:rsid w:val="007D38CE"/>
    <w:rsid w:val="007D523A"/>
    <w:rsid w:val="007D570C"/>
    <w:rsid w:val="007D7318"/>
    <w:rsid w:val="007D7A70"/>
    <w:rsid w:val="007D7EC6"/>
    <w:rsid w:val="007E0845"/>
    <w:rsid w:val="007E1425"/>
    <w:rsid w:val="007E14EB"/>
    <w:rsid w:val="007E260A"/>
    <w:rsid w:val="007E28AB"/>
    <w:rsid w:val="007E2CFF"/>
    <w:rsid w:val="007E41CA"/>
    <w:rsid w:val="007E41F6"/>
    <w:rsid w:val="007E4402"/>
    <w:rsid w:val="007E4738"/>
    <w:rsid w:val="007E4C54"/>
    <w:rsid w:val="007E4D2A"/>
    <w:rsid w:val="007E4EFA"/>
    <w:rsid w:val="007E6B11"/>
    <w:rsid w:val="007E6D5E"/>
    <w:rsid w:val="007E7509"/>
    <w:rsid w:val="007F1E5B"/>
    <w:rsid w:val="007F30E0"/>
    <w:rsid w:val="007F31AB"/>
    <w:rsid w:val="007F3306"/>
    <w:rsid w:val="007F3569"/>
    <w:rsid w:val="007F3657"/>
    <w:rsid w:val="007F49E1"/>
    <w:rsid w:val="007F52D3"/>
    <w:rsid w:val="007F5D0F"/>
    <w:rsid w:val="007F6361"/>
    <w:rsid w:val="007F6A91"/>
    <w:rsid w:val="007F796D"/>
    <w:rsid w:val="007F7AB3"/>
    <w:rsid w:val="007F7FB4"/>
    <w:rsid w:val="00800170"/>
    <w:rsid w:val="00800258"/>
    <w:rsid w:val="008005F9"/>
    <w:rsid w:val="0080217A"/>
    <w:rsid w:val="00802927"/>
    <w:rsid w:val="00802CFD"/>
    <w:rsid w:val="00803016"/>
    <w:rsid w:val="00803390"/>
    <w:rsid w:val="00803C27"/>
    <w:rsid w:val="008044FC"/>
    <w:rsid w:val="00804560"/>
    <w:rsid w:val="00804CFF"/>
    <w:rsid w:val="00804ED6"/>
    <w:rsid w:val="008052B4"/>
    <w:rsid w:val="00805FC8"/>
    <w:rsid w:val="0080682E"/>
    <w:rsid w:val="00806AF1"/>
    <w:rsid w:val="008077D8"/>
    <w:rsid w:val="0081045C"/>
    <w:rsid w:val="00810916"/>
    <w:rsid w:val="00811797"/>
    <w:rsid w:val="008121AF"/>
    <w:rsid w:val="008126DA"/>
    <w:rsid w:val="00812B74"/>
    <w:rsid w:val="00813132"/>
    <w:rsid w:val="00813231"/>
    <w:rsid w:val="008144A2"/>
    <w:rsid w:val="00814CB5"/>
    <w:rsid w:val="00815DD9"/>
    <w:rsid w:val="00816887"/>
    <w:rsid w:val="008168F3"/>
    <w:rsid w:val="008170AE"/>
    <w:rsid w:val="008172CE"/>
    <w:rsid w:val="00820276"/>
    <w:rsid w:val="00820593"/>
    <w:rsid w:val="0082082E"/>
    <w:rsid w:val="00820FBB"/>
    <w:rsid w:val="0082239E"/>
    <w:rsid w:val="00822675"/>
    <w:rsid w:val="00822699"/>
    <w:rsid w:val="00823744"/>
    <w:rsid w:val="008240F5"/>
    <w:rsid w:val="00824261"/>
    <w:rsid w:val="008269CF"/>
    <w:rsid w:val="008270BF"/>
    <w:rsid w:val="00827307"/>
    <w:rsid w:val="008306DB"/>
    <w:rsid w:val="008308C9"/>
    <w:rsid w:val="00830C30"/>
    <w:rsid w:val="008311F0"/>
    <w:rsid w:val="008316DB"/>
    <w:rsid w:val="00832000"/>
    <w:rsid w:val="0083254D"/>
    <w:rsid w:val="0083261F"/>
    <w:rsid w:val="00832716"/>
    <w:rsid w:val="0083285A"/>
    <w:rsid w:val="00833BBB"/>
    <w:rsid w:val="00833F99"/>
    <w:rsid w:val="00834BB8"/>
    <w:rsid w:val="0083555A"/>
    <w:rsid w:val="00835733"/>
    <w:rsid w:val="00835BD8"/>
    <w:rsid w:val="00835BDE"/>
    <w:rsid w:val="00835DD9"/>
    <w:rsid w:val="008364A1"/>
    <w:rsid w:val="008372D8"/>
    <w:rsid w:val="008379E3"/>
    <w:rsid w:val="00840B89"/>
    <w:rsid w:val="00842598"/>
    <w:rsid w:val="00843ABA"/>
    <w:rsid w:val="00844B31"/>
    <w:rsid w:val="00844BA4"/>
    <w:rsid w:val="00844BED"/>
    <w:rsid w:val="00846E7B"/>
    <w:rsid w:val="00846E8C"/>
    <w:rsid w:val="00847231"/>
    <w:rsid w:val="008515D5"/>
    <w:rsid w:val="00852029"/>
    <w:rsid w:val="008520F0"/>
    <w:rsid w:val="00852469"/>
    <w:rsid w:val="0085297C"/>
    <w:rsid w:val="00854DE5"/>
    <w:rsid w:val="00855549"/>
    <w:rsid w:val="00855EC6"/>
    <w:rsid w:val="00855F6D"/>
    <w:rsid w:val="00857406"/>
    <w:rsid w:val="00857AD0"/>
    <w:rsid w:val="00857CBD"/>
    <w:rsid w:val="008610B2"/>
    <w:rsid w:val="00862F73"/>
    <w:rsid w:val="0086385F"/>
    <w:rsid w:val="008639BC"/>
    <w:rsid w:val="00865396"/>
    <w:rsid w:val="008653BC"/>
    <w:rsid w:val="00865607"/>
    <w:rsid w:val="0086596E"/>
    <w:rsid w:val="00866CE5"/>
    <w:rsid w:val="00866E1A"/>
    <w:rsid w:val="00867FBB"/>
    <w:rsid w:val="00870264"/>
    <w:rsid w:val="0087091F"/>
    <w:rsid w:val="00871564"/>
    <w:rsid w:val="00871E9C"/>
    <w:rsid w:val="00872D31"/>
    <w:rsid w:val="00872FB6"/>
    <w:rsid w:val="008732F8"/>
    <w:rsid w:val="00874436"/>
    <w:rsid w:val="00875CED"/>
    <w:rsid w:val="0087684A"/>
    <w:rsid w:val="00876F9F"/>
    <w:rsid w:val="008771CA"/>
    <w:rsid w:val="00877FD3"/>
    <w:rsid w:val="008805FF"/>
    <w:rsid w:val="00880977"/>
    <w:rsid w:val="00881E0B"/>
    <w:rsid w:val="00882EDB"/>
    <w:rsid w:val="00883843"/>
    <w:rsid w:val="00884A8B"/>
    <w:rsid w:val="00884B7C"/>
    <w:rsid w:val="00884B81"/>
    <w:rsid w:val="0088557F"/>
    <w:rsid w:val="00887A64"/>
    <w:rsid w:val="008905F4"/>
    <w:rsid w:val="008910C3"/>
    <w:rsid w:val="008919F7"/>
    <w:rsid w:val="00891A93"/>
    <w:rsid w:val="00891C3C"/>
    <w:rsid w:val="008920F6"/>
    <w:rsid w:val="00892168"/>
    <w:rsid w:val="00892665"/>
    <w:rsid w:val="00893A38"/>
    <w:rsid w:val="0089422F"/>
    <w:rsid w:val="0089434D"/>
    <w:rsid w:val="00894753"/>
    <w:rsid w:val="00894C13"/>
    <w:rsid w:val="00897F1F"/>
    <w:rsid w:val="008A04E2"/>
    <w:rsid w:val="008A130B"/>
    <w:rsid w:val="008A3291"/>
    <w:rsid w:val="008A363D"/>
    <w:rsid w:val="008A53F6"/>
    <w:rsid w:val="008A55A3"/>
    <w:rsid w:val="008A5D20"/>
    <w:rsid w:val="008A632F"/>
    <w:rsid w:val="008A63F3"/>
    <w:rsid w:val="008A6F64"/>
    <w:rsid w:val="008A7877"/>
    <w:rsid w:val="008B0128"/>
    <w:rsid w:val="008B0218"/>
    <w:rsid w:val="008B1DFD"/>
    <w:rsid w:val="008B2630"/>
    <w:rsid w:val="008B2FDE"/>
    <w:rsid w:val="008B48D3"/>
    <w:rsid w:val="008B523B"/>
    <w:rsid w:val="008B5303"/>
    <w:rsid w:val="008B5F54"/>
    <w:rsid w:val="008B68BC"/>
    <w:rsid w:val="008B6A37"/>
    <w:rsid w:val="008B6A91"/>
    <w:rsid w:val="008B723D"/>
    <w:rsid w:val="008B73EF"/>
    <w:rsid w:val="008C0126"/>
    <w:rsid w:val="008C048A"/>
    <w:rsid w:val="008C068F"/>
    <w:rsid w:val="008C1715"/>
    <w:rsid w:val="008C17C8"/>
    <w:rsid w:val="008C1FA2"/>
    <w:rsid w:val="008C24E4"/>
    <w:rsid w:val="008C366E"/>
    <w:rsid w:val="008C37E1"/>
    <w:rsid w:val="008C416A"/>
    <w:rsid w:val="008C4AE4"/>
    <w:rsid w:val="008C4B9E"/>
    <w:rsid w:val="008C6F03"/>
    <w:rsid w:val="008C77AE"/>
    <w:rsid w:val="008D04BC"/>
    <w:rsid w:val="008D0CF3"/>
    <w:rsid w:val="008D140B"/>
    <w:rsid w:val="008D14BF"/>
    <w:rsid w:val="008D18F7"/>
    <w:rsid w:val="008D2FC8"/>
    <w:rsid w:val="008D45CA"/>
    <w:rsid w:val="008D48B0"/>
    <w:rsid w:val="008D4FB4"/>
    <w:rsid w:val="008D56CB"/>
    <w:rsid w:val="008D575A"/>
    <w:rsid w:val="008D59B6"/>
    <w:rsid w:val="008D5A8E"/>
    <w:rsid w:val="008D6BC4"/>
    <w:rsid w:val="008D7037"/>
    <w:rsid w:val="008D7632"/>
    <w:rsid w:val="008D78C6"/>
    <w:rsid w:val="008E0133"/>
    <w:rsid w:val="008E026A"/>
    <w:rsid w:val="008E044E"/>
    <w:rsid w:val="008E0C91"/>
    <w:rsid w:val="008E11B6"/>
    <w:rsid w:val="008E20B4"/>
    <w:rsid w:val="008E2910"/>
    <w:rsid w:val="008E3CFA"/>
    <w:rsid w:val="008E5DB8"/>
    <w:rsid w:val="008E61BB"/>
    <w:rsid w:val="008E6490"/>
    <w:rsid w:val="008E72EC"/>
    <w:rsid w:val="008E7D10"/>
    <w:rsid w:val="008F0880"/>
    <w:rsid w:val="008F09B1"/>
    <w:rsid w:val="008F0B58"/>
    <w:rsid w:val="008F2CC8"/>
    <w:rsid w:val="008F2D65"/>
    <w:rsid w:val="008F3575"/>
    <w:rsid w:val="008F3BD1"/>
    <w:rsid w:val="008F4080"/>
    <w:rsid w:val="008F4E88"/>
    <w:rsid w:val="008F501D"/>
    <w:rsid w:val="008F5315"/>
    <w:rsid w:val="008F55C3"/>
    <w:rsid w:val="008F567C"/>
    <w:rsid w:val="008F717D"/>
    <w:rsid w:val="008F76FD"/>
    <w:rsid w:val="008F7866"/>
    <w:rsid w:val="008F79FA"/>
    <w:rsid w:val="008F7CBA"/>
    <w:rsid w:val="00900F71"/>
    <w:rsid w:val="00900FD6"/>
    <w:rsid w:val="009022A3"/>
    <w:rsid w:val="009029A3"/>
    <w:rsid w:val="00903340"/>
    <w:rsid w:val="00903BED"/>
    <w:rsid w:val="00903CE5"/>
    <w:rsid w:val="00905BC9"/>
    <w:rsid w:val="00905CB9"/>
    <w:rsid w:val="00905FB5"/>
    <w:rsid w:val="00907AA4"/>
    <w:rsid w:val="00910928"/>
    <w:rsid w:val="009109C9"/>
    <w:rsid w:val="00911F48"/>
    <w:rsid w:val="0091289E"/>
    <w:rsid w:val="00912A8A"/>
    <w:rsid w:val="0091328B"/>
    <w:rsid w:val="009135C5"/>
    <w:rsid w:val="00915350"/>
    <w:rsid w:val="00915544"/>
    <w:rsid w:val="009158D5"/>
    <w:rsid w:val="00916066"/>
    <w:rsid w:val="00917AAD"/>
    <w:rsid w:val="00917BD5"/>
    <w:rsid w:val="0092053A"/>
    <w:rsid w:val="009206B5"/>
    <w:rsid w:val="009215E8"/>
    <w:rsid w:val="00921901"/>
    <w:rsid w:val="00921D0B"/>
    <w:rsid w:val="009221E9"/>
    <w:rsid w:val="0092261D"/>
    <w:rsid w:val="00922C9C"/>
    <w:rsid w:val="00923645"/>
    <w:rsid w:val="0092462F"/>
    <w:rsid w:val="00924CAB"/>
    <w:rsid w:val="00924DDD"/>
    <w:rsid w:val="0092504E"/>
    <w:rsid w:val="0092568A"/>
    <w:rsid w:val="00926084"/>
    <w:rsid w:val="00926C9B"/>
    <w:rsid w:val="00926CF7"/>
    <w:rsid w:val="009275D7"/>
    <w:rsid w:val="00927D08"/>
    <w:rsid w:val="009312B0"/>
    <w:rsid w:val="0093180A"/>
    <w:rsid w:val="009327F6"/>
    <w:rsid w:val="009330A8"/>
    <w:rsid w:val="009330A9"/>
    <w:rsid w:val="009330E1"/>
    <w:rsid w:val="0093331A"/>
    <w:rsid w:val="0093363F"/>
    <w:rsid w:val="00934569"/>
    <w:rsid w:val="009348BC"/>
    <w:rsid w:val="00935245"/>
    <w:rsid w:val="00935585"/>
    <w:rsid w:val="00935760"/>
    <w:rsid w:val="00935E22"/>
    <w:rsid w:val="0093619F"/>
    <w:rsid w:val="0093624A"/>
    <w:rsid w:val="009367D7"/>
    <w:rsid w:val="00936A98"/>
    <w:rsid w:val="00936DC7"/>
    <w:rsid w:val="00937114"/>
    <w:rsid w:val="009375B0"/>
    <w:rsid w:val="00937703"/>
    <w:rsid w:val="00940523"/>
    <w:rsid w:val="009409A2"/>
    <w:rsid w:val="00940F2E"/>
    <w:rsid w:val="0094141F"/>
    <w:rsid w:val="0094182C"/>
    <w:rsid w:val="00942992"/>
    <w:rsid w:val="009439E0"/>
    <w:rsid w:val="009452F6"/>
    <w:rsid w:val="00945BB7"/>
    <w:rsid w:val="00946D5D"/>
    <w:rsid w:val="00946E7C"/>
    <w:rsid w:val="0094711E"/>
    <w:rsid w:val="009471BF"/>
    <w:rsid w:val="009473D8"/>
    <w:rsid w:val="00950678"/>
    <w:rsid w:val="00950966"/>
    <w:rsid w:val="00950F1A"/>
    <w:rsid w:val="00951A96"/>
    <w:rsid w:val="00952A97"/>
    <w:rsid w:val="00953E48"/>
    <w:rsid w:val="00954F42"/>
    <w:rsid w:val="00956149"/>
    <w:rsid w:val="0095741A"/>
    <w:rsid w:val="009603E4"/>
    <w:rsid w:val="0096064E"/>
    <w:rsid w:val="009611B6"/>
    <w:rsid w:val="009620AD"/>
    <w:rsid w:val="00962E06"/>
    <w:rsid w:val="00963019"/>
    <w:rsid w:val="0096307B"/>
    <w:rsid w:val="0096346C"/>
    <w:rsid w:val="00964782"/>
    <w:rsid w:val="0096522C"/>
    <w:rsid w:val="00966FF8"/>
    <w:rsid w:val="009677FC"/>
    <w:rsid w:val="00967950"/>
    <w:rsid w:val="0097115D"/>
    <w:rsid w:val="009716A3"/>
    <w:rsid w:val="00973636"/>
    <w:rsid w:val="009742E7"/>
    <w:rsid w:val="00974908"/>
    <w:rsid w:val="00975A40"/>
    <w:rsid w:val="00975D05"/>
    <w:rsid w:val="00977222"/>
    <w:rsid w:val="009776C1"/>
    <w:rsid w:val="00977DCF"/>
    <w:rsid w:val="009801F4"/>
    <w:rsid w:val="0098095D"/>
    <w:rsid w:val="00981168"/>
    <w:rsid w:val="00981EDC"/>
    <w:rsid w:val="00983138"/>
    <w:rsid w:val="00983461"/>
    <w:rsid w:val="00983C92"/>
    <w:rsid w:val="00984362"/>
    <w:rsid w:val="009844A0"/>
    <w:rsid w:val="00984519"/>
    <w:rsid w:val="009850F5"/>
    <w:rsid w:val="009852FA"/>
    <w:rsid w:val="009856E9"/>
    <w:rsid w:val="00985AB6"/>
    <w:rsid w:val="00985CF3"/>
    <w:rsid w:val="009860C6"/>
    <w:rsid w:val="00987786"/>
    <w:rsid w:val="00990407"/>
    <w:rsid w:val="009905A4"/>
    <w:rsid w:val="00990736"/>
    <w:rsid w:val="0099102E"/>
    <w:rsid w:val="0099166C"/>
    <w:rsid w:val="0099267B"/>
    <w:rsid w:val="009928FD"/>
    <w:rsid w:val="00992C21"/>
    <w:rsid w:val="00993896"/>
    <w:rsid w:val="00993AAE"/>
    <w:rsid w:val="00993BD0"/>
    <w:rsid w:val="00994278"/>
    <w:rsid w:val="00995118"/>
    <w:rsid w:val="0099529E"/>
    <w:rsid w:val="00995953"/>
    <w:rsid w:val="0099598B"/>
    <w:rsid w:val="00995DC9"/>
    <w:rsid w:val="00995F20"/>
    <w:rsid w:val="00996D00"/>
    <w:rsid w:val="00996D2F"/>
    <w:rsid w:val="00996F8A"/>
    <w:rsid w:val="009973B0"/>
    <w:rsid w:val="00997F37"/>
    <w:rsid w:val="009A0005"/>
    <w:rsid w:val="009A042D"/>
    <w:rsid w:val="009A3352"/>
    <w:rsid w:val="009A3D16"/>
    <w:rsid w:val="009A3DAE"/>
    <w:rsid w:val="009A3EDB"/>
    <w:rsid w:val="009A4CD0"/>
    <w:rsid w:val="009A55B6"/>
    <w:rsid w:val="009A59B9"/>
    <w:rsid w:val="009A5A74"/>
    <w:rsid w:val="009A5DBB"/>
    <w:rsid w:val="009A6AE4"/>
    <w:rsid w:val="009A6B52"/>
    <w:rsid w:val="009A7065"/>
    <w:rsid w:val="009A74D9"/>
    <w:rsid w:val="009A7FFC"/>
    <w:rsid w:val="009B007F"/>
    <w:rsid w:val="009B177A"/>
    <w:rsid w:val="009B1C1C"/>
    <w:rsid w:val="009B1FBD"/>
    <w:rsid w:val="009B22DD"/>
    <w:rsid w:val="009B26B0"/>
    <w:rsid w:val="009B3671"/>
    <w:rsid w:val="009B40EC"/>
    <w:rsid w:val="009B4303"/>
    <w:rsid w:val="009B455D"/>
    <w:rsid w:val="009B481A"/>
    <w:rsid w:val="009B5B8F"/>
    <w:rsid w:val="009B61D1"/>
    <w:rsid w:val="009B72CC"/>
    <w:rsid w:val="009C0217"/>
    <w:rsid w:val="009C09C7"/>
    <w:rsid w:val="009C1481"/>
    <w:rsid w:val="009C2BFE"/>
    <w:rsid w:val="009C2C2E"/>
    <w:rsid w:val="009C3979"/>
    <w:rsid w:val="009C405D"/>
    <w:rsid w:val="009C4365"/>
    <w:rsid w:val="009C458E"/>
    <w:rsid w:val="009C473E"/>
    <w:rsid w:val="009C4BB2"/>
    <w:rsid w:val="009C501B"/>
    <w:rsid w:val="009C5926"/>
    <w:rsid w:val="009C5F26"/>
    <w:rsid w:val="009C6AF2"/>
    <w:rsid w:val="009C7385"/>
    <w:rsid w:val="009C73AD"/>
    <w:rsid w:val="009C75CB"/>
    <w:rsid w:val="009C77BA"/>
    <w:rsid w:val="009D01D4"/>
    <w:rsid w:val="009D0394"/>
    <w:rsid w:val="009D04FF"/>
    <w:rsid w:val="009D17B1"/>
    <w:rsid w:val="009D197E"/>
    <w:rsid w:val="009D225F"/>
    <w:rsid w:val="009D2C06"/>
    <w:rsid w:val="009D3012"/>
    <w:rsid w:val="009D3662"/>
    <w:rsid w:val="009D4CF6"/>
    <w:rsid w:val="009D4FF2"/>
    <w:rsid w:val="009D589F"/>
    <w:rsid w:val="009D5919"/>
    <w:rsid w:val="009D5CD8"/>
    <w:rsid w:val="009D6B10"/>
    <w:rsid w:val="009D6DF8"/>
    <w:rsid w:val="009D72F5"/>
    <w:rsid w:val="009E04D4"/>
    <w:rsid w:val="009E0822"/>
    <w:rsid w:val="009E0F7F"/>
    <w:rsid w:val="009E139A"/>
    <w:rsid w:val="009E1673"/>
    <w:rsid w:val="009E1A4D"/>
    <w:rsid w:val="009E226F"/>
    <w:rsid w:val="009E2B22"/>
    <w:rsid w:val="009E2E56"/>
    <w:rsid w:val="009E3987"/>
    <w:rsid w:val="009E491F"/>
    <w:rsid w:val="009E53A5"/>
    <w:rsid w:val="009E5B53"/>
    <w:rsid w:val="009E6DF8"/>
    <w:rsid w:val="009E7108"/>
    <w:rsid w:val="009E7D14"/>
    <w:rsid w:val="009E7DB4"/>
    <w:rsid w:val="009F1061"/>
    <w:rsid w:val="009F1DB9"/>
    <w:rsid w:val="009F264E"/>
    <w:rsid w:val="009F3628"/>
    <w:rsid w:val="009F4156"/>
    <w:rsid w:val="009F42EF"/>
    <w:rsid w:val="009F560D"/>
    <w:rsid w:val="009F577E"/>
    <w:rsid w:val="009F6987"/>
    <w:rsid w:val="009F6C0A"/>
    <w:rsid w:val="009F6D67"/>
    <w:rsid w:val="009F75EE"/>
    <w:rsid w:val="00A0186D"/>
    <w:rsid w:val="00A01CF4"/>
    <w:rsid w:val="00A02CFE"/>
    <w:rsid w:val="00A03B98"/>
    <w:rsid w:val="00A04405"/>
    <w:rsid w:val="00A04FD9"/>
    <w:rsid w:val="00A05523"/>
    <w:rsid w:val="00A05F4F"/>
    <w:rsid w:val="00A066DA"/>
    <w:rsid w:val="00A07D4D"/>
    <w:rsid w:val="00A07DFF"/>
    <w:rsid w:val="00A1086F"/>
    <w:rsid w:val="00A109AD"/>
    <w:rsid w:val="00A10FB3"/>
    <w:rsid w:val="00A110CD"/>
    <w:rsid w:val="00A1154B"/>
    <w:rsid w:val="00A119F7"/>
    <w:rsid w:val="00A11DDC"/>
    <w:rsid w:val="00A11E66"/>
    <w:rsid w:val="00A12263"/>
    <w:rsid w:val="00A12728"/>
    <w:rsid w:val="00A12A3A"/>
    <w:rsid w:val="00A12F85"/>
    <w:rsid w:val="00A1312A"/>
    <w:rsid w:val="00A133D7"/>
    <w:rsid w:val="00A1376E"/>
    <w:rsid w:val="00A13D10"/>
    <w:rsid w:val="00A13D44"/>
    <w:rsid w:val="00A1445E"/>
    <w:rsid w:val="00A14CF2"/>
    <w:rsid w:val="00A14F60"/>
    <w:rsid w:val="00A153E9"/>
    <w:rsid w:val="00A155CA"/>
    <w:rsid w:val="00A157AB"/>
    <w:rsid w:val="00A15953"/>
    <w:rsid w:val="00A16161"/>
    <w:rsid w:val="00A169F4"/>
    <w:rsid w:val="00A16F8E"/>
    <w:rsid w:val="00A1712A"/>
    <w:rsid w:val="00A176B5"/>
    <w:rsid w:val="00A17B15"/>
    <w:rsid w:val="00A202B5"/>
    <w:rsid w:val="00A2095C"/>
    <w:rsid w:val="00A21338"/>
    <w:rsid w:val="00A22B5F"/>
    <w:rsid w:val="00A235F1"/>
    <w:rsid w:val="00A252B0"/>
    <w:rsid w:val="00A2553A"/>
    <w:rsid w:val="00A26186"/>
    <w:rsid w:val="00A26A25"/>
    <w:rsid w:val="00A26FAA"/>
    <w:rsid w:val="00A2731B"/>
    <w:rsid w:val="00A2769C"/>
    <w:rsid w:val="00A27808"/>
    <w:rsid w:val="00A27C85"/>
    <w:rsid w:val="00A306DC"/>
    <w:rsid w:val="00A30FB6"/>
    <w:rsid w:val="00A31752"/>
    <w:rsid w:val="00A31B82"/>
    <w:rsid w:val="00A31C4D"/>
    <w:rsid w:val="00A32977"/>
    <w:rsid w:val="00A32F5F"/>
    <w:rsid w:val="00A33670"/>
    <w:rsid w:val="00A3466F"/>
    <w:rsid w:val="00A34BC4"/>
    <w:rsid w:val="00A34FC2"/>
    <w:rsid w:val="00A366BC"/>
    <w:rsid w:val="00A36C35"/>
    <w:rsid w:val="00A37470"/>
    <w:rsid w:val="00A374F3"/>
    <w:rsid w:val="00A37DFD"/>
    <w:rsid w:val="00A40140"/>
    <w:rsid w:val="00A41210"/>
    <w:rsid w:val="00A41977"/>
    <w:rsid w:val="00A42D90"/>
    <w:rsid w:val="00A43480"/>
    <w:rsid w:val="00A437BD"/>
    <w:rsid w:val="00A43E73"/>
    <w:rsid w:val="00A45280"/>
    <w:rsid w:val="00A46C48"/>
    <w:rsid w:val="00A46E05"/>
    <w:rsid w:val="00A475DA"/>
    <w:rsid w:val="00A476BB"/>
    <w:rsid w:val="00A47DF1"/>
    <w:rsid w:val="00A50D10"/>
    <w:rsid w:val="00A51315"/>
    <w:rsid w:val="00A51379"/>
    <w:rsid w:val="00A51920"/>
    <w:rsid w:val="00A51D48"/>
    <w:rsid w:val="00A52273"/>
    <w:rsid w:val="00A522C0"/>
    <w:rsid w:val="00A54172"/>
    <w:rsid w:val="00A5558D"/>
    <w:rsid w:val="00A56B5F"/>
    <w:rsid w:val="00A56FE0"/>
    <w:rsid w:val="00A5734B"/>
    <w:rsid w:val="00A574BF"/>
    <w:rsid w:val="00A57D67"/>
    <w:rsid w:val="00A603F7"/>
    <w:rsid w:val="00A60F61"/>
    <w:rsid w:val="00A6175D"/>
    <w:rsid w:val="00A617C8"/>
    <w:rsid w:val="00A61C4B"/>
    <w:rsid w:val="00A61C5A"/>
    <w:rsid w:val="00A62768"/>
    <w:rsid w:val="00A62FFB"/>
    <w:rsid w:val="00A631B1"/>
    <w:rsid w:val="00A63F12"/>
    <w:rsid w:val="00A64E31"/>
    <w:rsid w:val="00A658EE"/>
    <w:rsid w:val="00A65E5C"/>
    <w:rsid w:val="00A65FCC"/>
    <w:rsid w:val="00A663CE"/>
    <w:rsid w:val="00A66962"/>
    <w:rsid w:val="00A66AB2"/>
    <w:rsid w:val="00A6765A"/>
    <w:rsid w:val="00A67FAC"/>
    <w:rsid w:val="00A706F8"/>
    <w:rsid w:val="00A717DF"/>
    <w:rsid w:val="00A726E3"/>
    <w:rsid w:val="00A737EF"/>
    <w:rsid w:val="00A73F71"/>
    <w:rsid w:val="00A74EB8"/>
    <w:rsid w:val="00A75AAE"/>
    <w:rsid w:val="00A75DD0"/>
    <w:rsid w:val="00A75E3C"/>
    <w:rsid w:val="00A76603"/>
    <w:rsid w:val="00A767DB"/>
    <w:rsid w:val="00A7758B"/>
    <w:rsid w:val="00A77A3A"/>
    <w:rsid w:val="00A80158"/>
    <w:rsid w:val="00A80370"/>
    <w:rsid w:val="00A80AB5"/>
    <w:rsid w:val="00A81B1A"/>
    <w:rsid w:val="00A82034"/>
    <w:rsid w:val="00A83543"/>
    <w:rsid w:val="00A83DE6"/>
    <w:rsid w:val="00A844CA"/>
    <w:rsid w:val="00A85150"/>
    <w:rsid w:val="00A85483"/>
    <w:rsid w:val="00A86BDD"/>
    <w:rsid w:val="00A8712D"/>
    <w:rsid w:val="00A901F2"/>
    <w:rsid w:val="00A91261"/>
    <w:rsid w:val="00A9199C"/>
    <w:rsid w:val="00A91ADB"/>
    <w:rsid w:val="00A92A12"/>
    <w:rsid w:val="00A93AAB"/>
    <w:rsid w:val="00A95DD9"/>
    <w:rsid w:val="00A96BE6"/>
    <w:rsid w:val="00A96C86"/>
    <w:rsid w:val="00A971F6"/>
    <w:rsid w:val="00AA012F"/>
    <w:rsid w:val="00AA0C14"/>
    <w:rsid w:val="00AA1250"/>
    <w:rsid w:val="00AA1850"/>
    <w:rsid w:val="00AA2614"/>
    <w:rsid w:val="00AA2D17"/>
    <w:rsid w:val="00AA309C"/>
    <w:rsid w:val="00AA320A"/>
    <w:rsid w:val="00AA36D1"/>
    <w:rsid w:val="00AA471A"/>
    <w:rsid w:val="00AA4A7B"/>
    <w:rsid w:val="00AA50BE"/>
    <w:rsid w:val="00AA5506"/>
    <w:rsid w:val="00AA644A"/>
    <w:rsid w:val="00AA7318"/>
    <w:rsid w:val="00AB0D8E"/>
    <w:rsid w:val="00AB0EF6"/>
    <w:rsid w:val="00AB1937"/>
    <w:rsid w:val="00AB2B68"/>
    <w:rsid w:val="00AB37FE"/>
    <w:rsid w:val="00AB3BBE"/>
    <w:rsid w:val="00AB4BD3"/>
    <w:rsid w:val="00AB5020"/>
    <w:rsid w:val="00AB566B"/>
    <w:rsid w:val="00AB613B"/>
    <w:rsid w:val="00AB743F"/>
    <w:rsid w:val="00AC0E29"/>
    <w:rsid w:val="00AC21F1"/>
    <w:rsid w:val="00AC253E"/>
    <w:rsid w:val="00AC260B"/>
    <w:rsid w:val="00AC3B68"/>
    <w:rsid w:val="00AC433D"/>
    <w:rsid w:val="00AC4701"/>
    <w:rsid w:val="00AC4A8A"/>
    <w:rsid w:val="00AC4DEA"/>
    <w:rsid w:val="00AC5832"/>
    <w:rsid w:val="00AC5F56"/>
    <w:rsid w:val="00AC6133"/>
    <w:rsid w:val="00AC631A"/>
    <w:rsid w:val="00AC655E"/>
    <w:rsid w:val="00AC6C87"/>
    <w:rsid w:val="00AC7635"/>
    <w:rsid w:val="00AD02DA"/>
    <w:rsid w:val="00AD045C"/>
    <w:rsid w:val="00AD1133"/>
    <w:rsid w:val="00AD13D5"/>
    <w:rsid w:val="00AD1C79"/>
    <w:rsid w:val="00AD1D02"/>
    <w:rsid w:val="00AD1F09"/>
    <w:rsid w:val="00AD3821"/>
    <w:rsid w:val="00AD3E5A"/>
    <w:rsid w:val="00AD41A1"/>
    <w:rsid w:val="00AD4AE6"/>
    <w:rsid w:val="00AD5CB0"/>
    <w:rsid w:val="00AD5D4F"/>
    <w:rsid w:val="00AD76D6"/>
    <w:rsid w:val="00AD7B21"/>
    <w:rsid w:val="00AE21DA"/>
    <w:rsid w:val="00AE3ADE"/>
    <w:rsid w:val="00AE41C9"/>
    <w:rsid w:val="00AE619B"/>
    <w:rsid w:val="00AE62D6"/>
    <w:rsid w:val="00AE6371"/>
    <w:rsid w:val="00AE6648"/>
    <w:rsid w:val="00AE787A"/>
    <w:rsid w:val="00AF02EA"/>
    <w:rsid w:val="00AF0C95"/>
    <w:rsid w:val="00AF1494"/>
    <w:rsid w:val="00AF1649"/>
    <w:rsid w:val="00AF4148"/>
    <w:rsid w:val="00AF585D"/>
    <w:rsid w:val="00AF70D1"/>
    <w:rsid w:val="00B0046E"/>
    <w:rsid w:val="00B00EB3"/>
    <w:rsid w:val="00B016F5"/>
    <w:rsid w:val="00B020D2"/>
    <w:rsid w:val="00B029E7"/>
    <w:rsid w:val="00B02CBC"/>
    <w:rsid w:val="00B02E33"/>
    <w:rsid w:val="00B05884"/>
    <w:rsid w:val="00B0617D"/>
    <w:rsid w:val="00B06253"/>
    <w:rsid w:val="00B0625B"/>
    <w:rsid w:val="00B062FB"/>
    <w:rsid w:val="00B06B2D"/>
    <w:rsid w:val="00B07128"/>
    <w:rsid w:val="00B07DC4"/>
    <w:rsid w:val="00B109A6"/>
    <w:rsid w:val="00B119B9"/>
    <w:rsid w:val="00B1230C"/>
    <w:rsid w:val="00B12353"/>
    <w:rsid w:val="00B1236F"/>
    <w:rsid w:val="00B124F1"/>
    <w:rsid w:val="00B12A6B"/>
    <w:rsid w:val="00B136D8"/>
    <w:rsid w:val="00B13753"/>
    <w:rsid w:val="00B1386E"/>
    <w:rsid w:val="00B13A79"/>
    <w:rsid w:val="00B13C1C"/>
    <w:rsid w:val="00B14351"/>
    <w:rsid w:val="00B14A84"/>
    <w:rsid w:val="00B155FB"/>
    <w:rsid w:val="00B160C6"/>
    <w:rsid w:val="00B16A3B"/>
    <w:rsid w:val="00B16BE1"/>
    <w:rsid w:val="00B16C45"/>
    <w:rsid w:val="00B172B1"/>
    <w:rsid w:val="00B202F7"/>
    <w:rsid w:val="00B20DC8"/>
    <w:rsid w:val="00B21355"/>
    <w:rsid w:val="00B218D2"/>
    <w:rsid w:val="00B21D7F"/>
    <w:rsid w:val="00B22817"/>
    <w:rsid w:val="00B22BF2"/>
    <w:rsid w:val="00B22D4D"/>
    <w:rsid w:val="00B22DE8"/>
    <w:rsid w:val="00B22E0F"/>
    <w:rsid w:val="00B2312C"/>
    <w:rsid w:val="00B231DC"/>
    <w:rsid w:val="00B23C2D"/>
    <w:rsid w:val="00B24456"/>
    <w:rsid w:val="00B25AA0"/>
    <w:rsid w:val="00B25E11"/>
    <w:rsid w:val="00B26994"/>
    <w:rsid w:val="00B26C28"/>
    <w:rsid w:val="00B27CAB"/>
    <w:rsid w:val="00B30043"/>
    <w:rsid w:val="00B301A4"/>
    <w:rsid w:val="00B3024A"/>
    <w:rsid w:val="00B30379"/>
    <w:rsid w:val="00B30879"/>
    <w:rsid w:val="00B30ECA"/>
    <w:rsid w:val="00B315A9"/>
    <w:rsid w:val="00B32778"/>
    <w:rsid w:val="00B333E3"/>
    <w:rsid w:val="00B34AB0"/>
    <w:rsid w:val="00B350F8"/>
    <w:rsid w:val="00B371EA"/>
    <w:rsid w:val="00B377B6"/>
    <w:rsid w:val="00B37B44"/>
    <w:rsid w:val="00B4019E"/>
    <w:rsid w:val="00B40222"/>
    <w:rsid w:val="00B41360"/>
    <w:rsid w:val="00B41697"/>
    <w:rsid w:val="00B417ED"/>
    <w:rsid w:val="00B41876"/>
    <w:rsid w:val="00B4248E"/>
    <w:rsid w:val="00B42560"/>
    <w:rsid w:val="00B42A0E"/>
    <w:rsid w:val="00B42A27"/>
    <w:rsid w:val="00B43C7A"/>
    <w:rsid w:val="00B449E6"/>
    <w:rsid w:val="00B44C13"/>
    <w:rsid w:val="00B44D51"/>
    <w:rsid w:val="00B45B3C"/>
    <w:rsid w:val="00B45EEB"/>
    <w:rsid w:val="00B46070"/>
    <w:rsid w:val="00B46AB5"/>
    <w:rsid w:val="00B50664"/>
    <w:rsid w:val="00B50D46"/>
    <w:rsid w:val="00B50D8C"/>
    <w:rsid w:val="00B50F5E"/>
    <w:rsid w:val="00B529E1"/>
    <w:rsid w:val="00B52C3A"/>
    <w:rsid w:val="00B52FE1"/>
    <w:rsid w:val="00B536D6"/>
    <w:rsid w:val="00B53791"/>
    <w:rsid w:val="00B5380D"/>
    <w:rsid w:val="00B53D99"/>
    <w:rsid w:val="00B54309"/>
    <w:rsid w:val="00B5560A"/>
    <w:rsid w:val="00B55FA5"/>
    <w:rsid w:val="00B56724"/>
    <w:rsid w:val="00B57016"/>
    <w:rsid w:val="00B5714F"/>
    <w:rsid w:val="00B576FE"/>
    <w:rsid w:val="00B57C11"/>
    <w:rsid w:val="00B57F7A"/>
    <w:rsid w:val="00B604D4"/>
    <w:rsid w:val="00B61266"/>
    <w:rsid w:val="00B613B4"/>
    <w:rsid w:val="00B61536"/>
    <w:rsid w:val="00B62770"/>
    <w:rsid w:val="00B63B72"/>
    <w:rsid w:val="00B63E7D"/>
    <w:rsid w:val="00B63FA7"/>
    <w:rsid w:val="00B64EDD"/>
    <w:rsid w:val="00B65422"/>
    <w:rsid w:val="00B6611C"/>
    <w:rsid w:val="00B66130"/>
    <w:rsid w:val="00B675E4"/>
    <w:rsid w:val="00B6766F"/>
    <w:rsid w:val="00B70F7B"/>
    <w:rsid w:val="00B71B36"/>
    <w:rsid w:val="00B71FA6"/>
    <w:rsid w:val="00B73444"/>
    <w:rsid w:val="00B734C5"/>
    <w:rsid w:val="00B74B58"/>
    <w:rsid w:val="00B75F48"/>
    <w:rsid w:val="00B768B6"/>
    <w:rsid w:val="00B77037"/>
    <w:rsid w:val="00B77780"/>
    <w:rsid w:val="00B77E6D"/>
    <w:rsid w:val="00B80530"/>
    <w:rsid w:val="00B8061B"/>
    <w:rsid w:val="00B80A45"/>
    <w:rsid w:val="00B81569"/>
    <w:rsid w:val="00B81A21"/>
    <w:rsid w:val="00B81B9A"/>
    <w:rsid w:val="00B81DBF"/>
    <w:rsid w:val="00B83CD2"/>
    <w:rsid w:val="00B84163"/>
    <w:rsid w:val="00B84400"/>
    <w:rsid w:val="00B84BDD"/>
    <w:rsid w:val="00B85230"/>
    <w:rsid w:val="00B85606"/>
    <w:rsid w:val="00B8562E"/>
    <w:rsid w:val="00B86A8A"/>
    <w:rsid w:val="00B86B9A"/>
    <w:rsid w:val="00B86DB5"/>
    <w:rsid w:val="00B879B4"/>
    <w:rsid w:val="00B9130A"/>
    <w:rsid w:val="00B91945"/>
    <w:rsid w:val="00B91B72"/>
    <w:rsid w:val="00B924F8"/>
    <w:rsid w:val="00B93087"/>
    <w:rsid w:val="00B93A72"/>
    <w:rsid w:val="00B93C41"/>
    <w:rsid w:val="00B94AE7"/>
    <w:rsid w:val="00B95245"/>
    <w:rsid w:val="00B953CC"/>
    <w:rsid w:val="00B959DD"/>
    <w:rsid w:val="00B95B91"/>
    <w:rsid w:val="00B96290"/>
    <w:rsid w:val="00B9633F"/>
    <w:rsid w:val="00B96A16"/>
    <w:rsid w:val="00B96BDA"/>
    <w:rsid w:val="00B97D26"/>
    <w:rsid w:val="00B97E12"/>
    <w:rsid w:val="00B97F70"/>
    <w:rsid w:val="00BA10BF"/>
    <w:rsid w:val="00BA1147"/>
    <w:rsid w:val="00BA179E"/>
    <w:rsid w:val="00BA1B22"/>
    <w:rsid w:val="00BA1D27"/>
    <w:rsid w:val="00BA1EB8"/>
    <w:rsid w:val="00BA6128"/>
    <w:rsid w:val="00BA70AF"/>
    <w:rsid w:val="00BA7517"/>
    <w:rsid w:val="00BA7EDD"/>
    <w:rsid w:val="00BB0CED"/>
    <w:rsid w:val="00BB27A5"/>
    <w:rsid w:val="00BB34F8"/>
    <w:rsid w:val="00BB3E67"/>
    <w:rsid w:val="00BB4BE9"/>
    <w:rsid w:val="00BB56A9"/>
    <w:rsid w:val="00BB5847"/>
    <w:rsid w:val="00BB5D9F"/>
    <w:rsid w:val="00BB7F76"/>
    <w:rsid w:val="00BC0711"/>
    <w:rsid w:val="00BC175F"/>
    <w:rsid w:val="00BC26AB"/>
    <w:rsid w:val="00BC284B"/>
    <w:rsid w:val="00BC2B10"/>
    <w:rsid w:val="00BC3A79"/>
    <w:rsid w:val="00BC486C"/>
    <w:rsid w:val="00BC4DAD"/>
    <w:rsid w:val="00BC4E0B"/>
    <w:rsid w:val="00BC4FE2"/>
    <w:rsid w:val="00BC500A"/>
    <w:rsid w:val="00BC51CB"/>
    <w:rsid w:val="00BC5CB5"/>
    <w:rsid w:val="00BC6357"/>
    <w:rsid w:val="00BC6B87"/>
    <w:rsid w:val="00BD137E"/>
    <w:rsid w:val="00BD191E"/>
    <w:rsid w:val="00BD2186"/>
    <w:rsid w:val="00BD2B37"/>
    <w:rsid w:val="00BD2C5E"/>
    <w:rsid w:val="00BD32A1"/>
    <w:rsid w:val="00BD4677"/>
    <w:rsid w:val="00BD4D29"/>
    <w:rsid w:val="00BD53E7"/>
    <w:rsid w:val="00BD5946"/>
    <w:rsid w:val="00BD5B46"/>
    <w:rsid w:val="00BD6B0A"/>
    <w:rsid w:val="00BD6F5F"/>
    <w:rsid w:val="00BD6FF3"/>
    <w:rsid w:val="00BD76FF"/>
    <w:rsid w:val="00BD7A57"/>
    <w:rsid w:val="00BD7F90"/>
    <w:rsid w:val="00BE008A"/>
    <w:rsid w:val="00BE0E8B"/>
    <w:rsid w:val="00BE0EBB"/>
    <w:rsid w:val="00BE1327"/>
    <w:rsid w:val="00BE14E3"/>
    <w:rsid w:val="00BE287D"/>
    <w:rsid w:val="00BE3DFB"/>
    <w:rsid w:val="00BE47FD"/>
    <w:rsid w:val="00BE5885"/>
    <w:rsid w:val="00BE596D"/>
    <w:rsid w:val="00BE5B6C"/>
    <w:rsid w:val="00BE680E"/>
    <w:rsid w:val="00BE6AAD"/>
    <w:rsid w:val="00BF0992"/>
    <w:rsid w:val="00BF251C"/>
    <w:rsid w:val="00BF311B"/>
    <w:rsid w:val="00BF32AD"/>
    <w:rsid w:val="00BF3D6E"/>
    <w:rsid w:val="00BF4C57"/>
    <w:rsid w:val="00BF545E"/>
    <w:rsid w:val="00BF715F"/>
    <w:rsid w:val="00BF7594"/>
    <w:rsid w:val="00C00A30"/>
    <w:rsid w:val="00C00D2B"/>
    <w:rsid w:val="00C01534"/>
    <w:rsid w:val="00C01708"/>
    <w:rsid w:val="00C0176B"/>
    <w:rsid w:val="00C01C24"/>
    <w:rsid w:val="00C0257D"/>
    <w:rsid w:val="00C02A7E"/>
    <w:rsid w:val="00C02BAD"/>
    <w:rsid w:val="00C03298"/>
    <w:rsid w:val="00C03C93"/>
    <w:rsid w:val="00C041C8"/>
    <w:rsid w:val="00C0431C"/>
    <w:rsid w:val="00C05595"/>
    <w:rsid w:val="00C1001D"/>
    <w:rsid w:val="00C106C4"/>
    <w:rsid w:val="00C11944"/>
    <w:rsid w:val="00C11C84"/>
    <w:rsid w:val="00C12D33"/>
    <w:rsid w:val="00C12E1F"/>
    <w:rsid w:val="00C12E4F"/>
    <w:rsid w:val="00C12FA6"/>
    <w:rsid w:val="00C131F5"/>
    <w:rsid w:val="00C1340F"/>
    <w:rsid w:val="00C13610"/>
    <w:rsid w:val="00C13F15"/>
    <w:rsid w:val="00C13F7D"/>
    <w:rsid w:val="00C1406D"/>
    <w:rsid w:val="00C14E9A"/>
    <w:rsid w:val="00C14F33"/>
    <w:rsid w:val="00C15500"/>
    <w:rsid w:val="00C158DE"/>
    <w:rsid w:val="00C166FC"/>
    <w:rsid w:val="00C167C4"/>
    <w:rsid w:val="00C16D62"/>
    <w:rsid w:val="00C2003D"/>
    <w:rsid w:val="00C20A81"/>
    <w:rsid w:val="00C20FCB"/>
    <w:rsid w:val="00C2232B"/>
    <w:rsid w:val="00C22377"/>
    <w:rsid w:val="00C223E4"/>
    <w:rsid w:val="00C22502"/>
    <w:rsid w:val="00C22A08"/>
    <w:rsid w:val="00C22C27"/>
    <w:rsid w:val="00C22D3C"/>
    <w:rsid w:val="00C22EB8"/>
    <w:rsid w:val="00C24226"/>
    <w:rsid w:val="00C242AE"/>
    <w:rsid w:val="00C24406"/>
    <w:rsid w:val="00C2455E"/>
    <w:rsid w:val="00C24ED8"/>
    <w:rsid w:val="00C2545F"/>
    <w:rsid w:val="00C27336"/>
    <w:rsid w:val="00C27BA5"/>
    <w:rsid w:val="00C27C47"/>
    <w:rsid w:val="00C302D9"/>
    <w:rsid w:val="00C30E87"/>
    <w:rsid w:val="00C322EB"/>
    <w:rsid w:val="00C335A4"/>
    <w:rsid w:val="00C348C7"/>
    <w:rsid w:val="00C3543F"/>
    <w:rsid w:val="00C3559B"/>
    <w:rsid w:val="00C3677F"/>
    <w:rsid w:val="00C36871"/>
    <w:rsid w:val="00C36936"/>
    <w:rsid w:val="00C36C91"/>
    <w:rsid w:val="00C37148"/>
    <w:rsid w:val="00C37264"/>
    <w:rsid w:val="00C37947"/>
    <w:rsid w:val="00C37BDE"/>
    <w:rsid w:val="00C40051"/>
    <w:rsid w:val="00C400B6"/>
    <w:rsid w:val="00C40890"/>
    <w:rsid w:val="00C40D50"/>
    <w:rsid w:val="00C413A4"/>
    <w:rsid w:val="00C438E5"/>
    <w:rsid w:val="00C4411C"/>
    <w:rsid w:val="00C44BEF"/>
    <w:rsid w:val="00C4530C"/>
    <w:rsid w:val="00C456A9"/>
    <w:rsid w:val="00C46A7A"/>
    <w:rsid w:val="00C46CF1"/>
    <w:rsid w:val="00C46EF4"/>
    <w:rsid w:val="00C47277"/>
    <w:rsid w:val="00C47618"/>
    <w:rsid w:val="00C47643"/>
    <w:rsid w:val="00C500E2"/>
    <w:rsid w:val="00C508A5"/>
    <w:rsid w:val="00C52095"/>
    <w:rsid w:val="00C52684"/>
    <w:rsid w:val="00C52D0B"/>
    <w:rsid w:val="00C53970"/>
    <w:rsid w:val="00C53D2E"/>
    <w:rsid w:val="00C53D60"/>
    <w:rsid w:val="00C540EC"/>
    <w:rsid w:val="00C54715"/>
    <w:rsid w:val="00C55CA0"/>
    <w:rsid w:val="00C55ED3"/>
    <w:rsid w:val="00C56224"/>
    <w:rsid w:val="00C577FD"/>
    <w:rsid w:val="00C57E8A"/>
    <w:rsid w:val="00C60BA4"/>
    <w:rsid w:val="00C620BB"/>
    <w:rsid w:val="00C62D9A"/>
    <w:rsid w:val="00C62EFB"/>
    <w:rsid w:val="00C62F5B"/>
    <w:rsid w:val="00C6317B"/>
    <w:rsid w:val="00C65810"/>
    <w:rsid w:val="00C65A62"/>
    <w:rsid w:val="00C66FE6"/>
    <w:rsid w:val="00C67620"/>
    <w:rsid w:val="00C67938"/>
    <w:rsid w:val="00C70178"/>
    <w:rsid w:val="00C705BF"/>
    <w:rsid w:val="00C70D3D"/>
    <w:rsid w:val="00C7148B"/>
    <w:rsid w:val="00C715EC"/>
    <w:rsid w:val="00C71F6B"/>
    <w:rsid w:val="00C71F74"/>
    <w:rsid w:val="00C7227A"/>
    <w:rsid w:val="00C7243E"/>
    <w:rsid w:val="00C73495"/>
    <w:rsid w:val="00C740C9"/>
    <w:rsid w:val="00C74151"/>
    <w:rsid w:val="00C7550D"/>
    <w:rsid w:val="00C75E72"/>
    <w:rsid w:val="00C76025"/>
    <w:rsid w:val="00C7602B"/>
    <w:rsid w:val="00C766CD"/>
    <w:rsid w:val="00C807C0"/>
    <w:rsid w:val="00C81D34"/>
    <w:rsid w:val="00C82ADE"/>
    <w:rsid w:val="00C83052"/>
    <w:rsid w:val="00C8362A"/>
    <w:rsid w:val="00C843BD"/>
    <w:rsid w:val="00C8444E"/>
    <w:rsid w:val="00C85F44"/>
    <w:rsid w:val="00C86241"/>
    <w:rsid w:val="00C869A9"/>
    <w:rsid w:val="00C86A93"/>
    <w:rsid w:val="00C8728A"/>
    <w:rsid w:val="00C87570"/>
    <w:rsid w:val="00C87601"/>
    <w:rsid w:val="00C876C4"/>
    <w:rsid w:val="00C87F22"/>
    <w:rsid w:val="00C90A32"/>
    <w:rsid w:val="00C90A5A"/>
    <w:rsid w:val="00C91523"/>
    <w:rsid w:val="00C91D17"/>
    <w:rsid w:val="00C93C17"/>
    <w:rsid w:val="00C93D75"/>
    <w:rsid w:val="00C94FDC"/>
    <w:rsid w:val="00C96469"/>
    <w:rsid w:val="00C96601"/>
    <w:rsid w:val="00C96B7D"/>
    <w:rsid w:val="00C974A5"/>
    <w:rsid w:val="00C978F5"/>
    <w:rsid w:val="00CA07A3"/>
    <w:rsid w:val="00CA0C29"/>
    <w:rsid w:val="00CA0C2C"/>
    <w:rsid w:val="00CA1011"/>
    <w:rsid w:val="00CA170F"/>
    <w:rsid w:val="00CA1AB2"/>
    <w:rsid w:val="00CA2033"/>
    <w:rsid w:val="00CA254E"/>
    <w:rsid w:val="00CA3A6C"/>
    <w:rsid w:val="00CA5958"/>
    <w:rsid w:val="00CA5A96"/>
    <w:rsid w:val="00CA5D47"/>
    <w:rsid w:val="00CA6109"/>
    <w:rsid w:val="00CA611B"/>
    <w:rsid w:val="00CA75D9"/>
    <w:rsid w:val="00CB0205"/>
    <w:rsid w:val="00CB1000"/>
    <w:rsid w:val="00CB11D0"/>
    <w:rsid w:val="00CB12D6"/>
    <w:rsid w:val="00CB1575"/>
    <w:rsid w:val="00CB205F"/>
    <w:rsid w:val="00CB20A8"/>
    <w:rsid w:val="00CB31C6"/>
    <w:rsid w:val="00CB3A86"/>
    <w:rsid w:val="00CB42C8"/>
    <w:rsid w:val="00CB5AC4"/>
    <w:rsid w:val="00CB5C1A"/>
    <w:rsid w:val="00CB634C"/>
    <w:rsid w:val="00CB6584"/>
    <w:rsid w:val="00CB6898"/>
    <w:rsid w:val="00CB6D07"/>
    <w:rsid w:val="00CB70CD"/>
    <w:rsid w:val="00CB7582"/>
    <w:rsid w:val="00CB7585"/>
    <w:rsid w:val="00CC0179"/>
    <w:rsid w:val="00CC0310"/>
    <w:rsid w:val="00CC09CB"/>
    <w:rsid w:val="00CC0CEB"/>
    <w:rsid w:val="00CC1087"/>
    <w:rsid w:val="00CC1CA8"/>
    <w:rsid w:val="00CC2266"/>
    <w:rsid w:val="00CC22D2"/>
    <w:rsid w:val="00CC2840"/>
    <w:rsid w:val="00CC2A9A"/>
    <w:rsid w:val="00CC2B96"/>
    <w:rsid w:val="00CC34B3"/>
    <w:rsid w:val="00CC403C"/>
    <w:rsid w:val="00CC409D"/>
    <w:rsid w:val="00CC4F48"/>
    <w:rsid w:val="00CC5132"/>
    <w:rsid w:val="00CC523B"/>
    <w:rsid w:val="00CC58D2"/>
    <w:rsid w:val="00CC5FC5"/>
    <w:rsid w:val="00CC601E"/>
    <w:rsid w:val="00CC6723"/>
    <w:rsid w:val="00CC6E8E"/>
    <w:rsid w:val="00CC7A27"/>
    <w:rsid w:val="00CD09D7"/>
    <w:rsid w:val="00CD15FF"/>
    <w:rsid w:val="00CD2BA4"/>
    <w:rsid w:val="00CD3392"/>
    <w:rsid w:val="00CD4114"/>
    <w:rsid w:val="00CD442B"/>
    <w:rsid w:val="00CD4C90"/>
    <w:rsid w:val="00CD4EFC"/>
    <w:rsid w:val="00CD541A"/>
    <w:rsid w:val="00CD6259"/>
    <w:rsid w:val="00CD7652"/>
    <w:rsid w:val="00CD7763"/>
    <w:rsid w:val="00CD77E3"/>
    <w:rsid w:val="00CD7DE6"/>
    <w:rsid w:val="00CE016A"/>
    <w:rsid w:val="00CE0399"/>
    <w:rsid w:val="00CE15B6"/>
    <w:rsid w:val="00CE2742"/>
    <w:rsid w:val="00CE2A46"/>
    <w:rsid w:val="00CE307A"/>
    <w:rsid w:val="00CE4B20"/>
    <w:rsid w:val="00CE4BEF"/>
    <w:rsid w:val="00CE6177"/>
    <w:rsid w:val="00CE672C"/>
    <w:rsid w:val="00CE729E"/>
    <w:rsid w:val="00CE7410"/>
    <w:rsid w:val="00CE79E9"/>
    <w:rsid w:val="00CE7CE3"/>
    <w:rsid w:val="00CF01E4"/>
    <w:rsid w:val="00CF0BA5"/>
    <w:rsid w:val="00CF1B4B"/>
    <w:rsid w:val="00CF1DC1"/>
    <w:rsid w:val="00CF1FDA"/>
    <w:rsid w:val="00CF23C9"/>
    <w:rsid w:val="00CF43C3"/>
    <w:rsid w:val="00CF49FF"/>
    <w:rsid w:val="00CF53EF"/>
    <w:rsid w:val="00CF5828"/>
    <w:rsid w:val="00CF5F80"/>
    <w:rsid w:val="00CF6190"/>
    <w:rsid w:val="00CF6D10"/>
    <w:rsid w:val="00CF7409"/>
    <w:rsid w:val="00CF78C3"/>
    <w:rsid w:val="00CF7ECB"/>
    <w:rsid w:val="00CF7F7B"/>
    <w:rsid w:val="00D00B80"/>
    <w:rsid w:val="00D01491"/>
    <w:rsid w:val="00D01F00"/>
    <w:rsid w:val="00D0327D"/>
    <w:rsid w:val="00D032DC"/>
    <w:rsid w:val="00D04182"/>
    <w:rsid w:val="00D0480E"/>
    <w:rsid w:val="00D05F29"/>
    <w:rsid w:val="00D067F7"/>
    <w:rsid w:val="00D0714B"/>
    <w:rsid w:val="00D0770D"/>
    <w:rsid w:val="00D079AA"/>
    <w:rsid w:val="00D10270"/>
    <w:rsid w:val="00D10777"/>
    <w:rsid w:val="00D1116D"/>
    <w:rsid w:val="00D11A40"/>
    <w:rsid w:val="00D11ADE"/>
    <w:rsid w:val="00D11DF1"/>
    <w:rsid w:val="00D12BFC"/>
    <w:rsid w:val="00D14031"/>
    <w:rsid w:val="00D143DC"/>
    <w:rsid w:val="00D152C5"/>
    <w:rsid w:val="00D15520"/>
    <w:rsid w:val="00D1563C"/>
    <w:rsid w:val="00D1598D"/>
    <w:rsid w:val="00D17CF9"/>
    <w:rsid w:val="00D17ECD"/>
    <w:rsid w:val="00D2175C"/>
    <w:rsid w:val="00D219BC"/>
    <w:rsid w:val="00D22056"/>
    <w:rsid w:val="00D2367F"/>
    <w:rsid w:val="00D237B2"/>
    <w:rsid w:val="00D23FED"/>
    <w:rsid w:val="00D247C3"/>
    <w:rsid w:val="00D25934"/>
    <w:rsid w:val="00D30662"/>
    <w:rsid w:val="00D31280"/>
    <w:rsid w:val="00D31436"/>
    <w:rsid w:val="00D3185E"/>
    <w:rsid w:val="00D32F4C"/>
    <w:rsid w:val="00D3304B"/>
    <w:rsid w:val="00D342DB"/>
    <w:rsid w:val="00D35C0F"/>
    <w:rsid w:val="00D36C18"/>
    <w:rsid w:val="00D36D66"/>
    <w:rsid w:val="00D36DF3"/>
    <w:rsid w:val="00D372DD"/>
    <w:rsid w:val="00D37694"/>
    <w:rsid w:val="00D40517"/>
    <w:rsid w:val="00D408F5"/>
    <w:rsid w:val="00D40B5C"/>
    <w:rsid w:val="00D414ED"/>
    <w:rsid w:val="00D421BF"/>
    <w:rsid w:val="00D42E71"/>
    <w:rsid w:val="00D42F21"/>
    <w:rsid w:val="00D43ED6"/>
    <w:rsid w:val="00D445C0"/>
    <w:rsid w:val="00D44874"/>
    <w:rsid w:val="00D44D8C"/>
    <w:rsid w:val="00D45699"/>
    <w:rsid w:val="00D45BEC"/>
    <w:rsid w:val="00D463AA"/>
    <w:rsid w:val="00D47473"/>
    <w:rsid w:val="00D503F7"/>
    <w:rsid w:val="00D510C5"/>
    <w:rsid w:val="00D5250E"/>
    <w:rsid w:val="00D5281C"/>
    <w:rsid w:val="00D53A26"/>
    <w:rsid w:val="00D541D9"/>
    <w:rsid w:val="00D5669E"/>
    <w:rsid w:val="00D5715C"/>
    <w:rsid w:val="00D57DC4"/>
    <w:rsid w:val="00D57FE0"/>
    <w:rsid w:val="00D60B75"/>
    <w:rsid w:val="00D60D7D"/>
    <w:rsid w:val="00D62BD1"/>
    <w:rsid w:val="00D64098"/>
    <w:rsid w:val="00D6426D"/>
    <w:rsid w:val="00D64286"/>
    <w:rsid w:val="00D642D3"/>
    <w:rsid w:val="00D648B8"/>
    <w:rsid w:val="00D65E99"/>
    <w:rsid w:val="00D67A2A"/>
    <w:rsid w:val="00D67FC2"/>
    <w:rsid w:val="00D70332"/>
    <w:rsid w:val="00D703E1"/>
    <w:rsid w:val="00D70E1B"/>
    <w:rsid w:val="00D72456"/>
    <w:rsid w:val="00D73074"/>
    <w:rsid w:val="00D73385"/>
    <w:rsid w:val="00D73C0B"/>
    <w:rsid w:val="00D749DC"/>
    <w:rsid w:val="00D75C72"/>
    <w:rsid w:val="00D76451"/>
    <w:rsid w:val="00D77527"/>
    <w:rsid w:val="00D77ABC"/>
    <w:rsid w:val="00D77C4F"/>
    <w:rsid w:val="00D8083C"/>
    <w:rsid w:val="00D81243"/>
    <w:rsid w:val="00D817CE"/>
    <w:rsid w:val="00D81F6F"/>
    <w:rsid w:val="00D82050"/>
    <w:rsid w:val="00D8337A"/>
    <w:rsid w:val="00D8537F"/>
    <w:rsid w:val="00D85C9A"/>
    <w:rsid w:val="00D90045"/>
    <w:rsid w:val="00D9010E"/>
    <w:rsid w:val="00D918F3"/>
    <w:rsid w:val="00D91A99"/>
    <w:rsid w:val="00D92135"/>
    <w:rsid w:val="00D925C6"/>
    <w:rsid w:val="00D92D5E"/>
    <w:rsid w:val="00D92EAB"/>
    <w:rsid w:val="00D93A0A"/>
    <w:rsid w:val="00D94E66"/>
    <w:rsid w:val="00D951FA"/>
    <w:rsid w:val="00D953D4"/>
    <w:rsid w:val="00D95F6B"/>
    <w:rsid w:val="00D9639C"/>
    <w:rsid w:val="00D965F7"/>
    <w:rsid w:val="00D972C5"/>
    <w:rsid w:val="00D97DE9"/>
    <w:rsid w:val="00DA09A2"/>
    <w:rsid w:val="00DA0EFC"/>
    <w:rsid w:val="00DA1182"/>
    <w:rsid w:val="00DA1568"/>
    <w:rsid w:val="00DA1613"/>
    <w:rsid w:val="00DA1A20"/>
    <w:rsid w:val="00DA3047"/>
    <w:rsid w:val="00DA36E2"/>
    <w:rsid w:val="00DA3D73"/>
    <w:rsid w:val="00DA4DF1"/>
    <w:rsid w:val="00DA516D"/>
    <w:rsid w:val="00DA5186"/>
    <w:rsid w:val="00DA5B3E"/>
    <w:rsid w:val="00DA7FA9"/>
    <w:rsid w:val="00DB0326"/>
    <w:rsid w:val="00DB0A18"/>
    <w:rsid w:val="00DB1510"/>
    <w:rsid w:val="00DB1879"/>
    <w:rsid w:val="00DB2174"/>
    <w:rsid w:val="00DB22C3"/>
    <w:rsid w:val="00DB2401"/>
    <w:rsid w:val="00DB2C11"/>
    <w:rsid w:val="00DB2FAE"/>
    <w:rsid w:val="00DB324D"/>
    <w:rsid w:val="00DB3974"/>
    <w:rsid w:val="00DB3CAD"/>
    <w:rsid w:val="00DB45C3"/>
    <w:rsid w:val="00DB48FE"/>
    <w:rsid w:val="00DB4D08"/>
    <w:rsid w:val="00DB5BB9"/>
    <w:rsid w:val="00DB5C3F"/>
    <w:rsid w:val="00DB668E"/>
    <w:rsid w:val="00DB6852"/>
    <w:rsid w:val="00DB68C9"/>
    <w:rsid w:val="00DB6B6D"/>
    <w:rsid w:val="00DB7CE6"/>
    <w:rsid w:val="00DC000C"/>
    <w:rsid w:val="00DC1C0D"/>
    <w:rsid w:val="00DC1DB4"/>
    <w:rsid w:val="00DC2381"/>
    <w:rsid w:val="00DC26C9"/>
    <w:rsid w:val="00DC2DC5"/>
    <w:rsid w:val="00DC61AB"/>
    <w:rsid w:val="00DC669B"/>
    <w:rsid w:val="00DC6A04"/>
    <w:rsid w:val="00DC6EA4"/>
    <w:rsid w:val="00DC792E"/>
    <w:rsid w:val="00DC7A85"/>
    <w:rsid w:val="00DD0715"/>
    <w:rsid w:val="00DD12D2"/>
    <w:rsid w:val="00DD1633"/>
    <w:rsid w:val="00DD16E9"/>
    <w:rsid w:val="00DD2205"/>
    <w:rsid w:val="00DD2B67"/>
    <w:rsid w:val="00DD3672"/>
    <w:rsid w:val="00DD3BCB"/>
    <w:rsid w:val="00DD4A13"/>
    <w:rsid w:val="00DD6086"/>
    <w:rsid w:val="00DD62BF"/>
    <w:rsid w:val="00DD68E2"/>
    <w:rsid w:val="00DD6A51"/>
    <w:rsid w:val="00DD732E"/>
    <w:rsid w:val="00DE1FCF"/>
    <w:rsid w:val="00DE260D"/>
    <w:rsid w:val="00DE2B24"/>
    <w:rsid w:val="00DE3046"/>
    <w:rsid w:val="00DE36CA"/>
    <w:rsid w:val="00DE3759"/>
    <w:rsid w:val="00DE3CFC"/>
    <w:rsid w:val="00DE3FC0"/>
    <w:rsid w:val="00DE53E9"/>
    <w:rsid w:val="00DE5B5C"/>
    <w:rsid w:val="00DE5B80"/>
    <w:rsid w:val="00DE5D43"/>
    <w:rsid w:val="00DE6143"/>
    <w:rsid w:val="00DE6860"/>
    <w:rsid w:val="00DE693F"/>
    <w:rsid w:val="00DE7CB0"/>
    <w:rsid w:val="00DF17C3"/>
    <w:rsid w:val="00DF199E"/>
    <w:rsid w:val="00DF207F"/>
    <w:rsid w:val="00DF2E06"/>
    <w:rsid w:val="00DF2F18"/>
    <w:rsid w:val="00DF34EC"/>
    <w:rsid w:val="00DF38E9"/>
    <w:rsid w:val="00DF448F"/>
    <w:rsid w:val="00DF4B9D"/>
    <w:rsid w:val="00DF568D"/>
    <w:rsid w:val="00DF5D3B"/>
    <w:rsid w:val="00DF5EE7"/>
    <w:rsid w:val="00DF691F"/>
    <w:rsid w:val="00DF7106"/>
    <w:rsid w:val="00E0079D"/>
    <w:rsid w:val="00E00FFB"/>
    <w:rsid w:val="00E0189C"/>
    <w:rsid w:val="00E027F9"/>
    <w:rsid w:val="00E03026"/>
    <w:rsid w:val="00E031A3"/>
    <w:rsid w:val="00E0401A"/>
    <w:rsid w:val="00E0403B"/>
    <w:rsid w:val="00E0471A"/>
    <w:rsid w:val="00E0481B"/>
    <w:rsid w:val="00E04867"/>
    <w:rsid w:val="00E050B3"/>
    <w:rsid w:val="00E05F1D"/>
    <w:rsid w:val="00E062E0"/>
    <w:rsid w:val="00E0646B"/>
    <w:rsid w:val="00E07FC6"/>
    <w:rsid w:val="00E103B7"/>
    <w:rsid w:val="00E11CA9"/>
    <w:rsid w:val="00E12EFC"/>
    <w:rsid w:val="00E145C0"/>
    <w:rsid w:val="00E14D22"/>
    <w:rsid w:val="00E164E3"/>
    <w:rsid w:val="00E16931"/>
    <w:rsid w:val="00E16CB0"/>
    <w:rsid w:val="00E16D37"/>
    <w:rsid w:val="00E17107"/>
    <w:rsid w:val="00E2003E"/>
    <w:rsid w:val="00E204B1"/>
    <w:rsid w:val="00E207F2"/>
    <w:rsid w:val="00E20812"/>
    <w:rsid w:val="00E21A83"/>
    <w:rsid w:val="00E22022"/>
    <w:rsid w:val="00E2252F"/>
    <w:rsid w:val="00E2281A"/>
    <w:rsid w:val="00E237B3"/>
    <w:rsid w:val="00E2475B"/>
    <w:rsid w:val="00E24E9D"/>
    <w:rsid w:val="00E2532C"/>
    <w:rsid w:val="00E255AC"/>
    <w:rsid w:val="00E2568E"/>
    <w:rsid w:val="00E26388"/>
    <w:rsid w:val="00E26E0B"/>
    <w:rsid w:val="00E274E4"/>
    <w:rsid w:val="00E2751E"/>
    <w:rsid w:val="00E32C9E"/>
    <w:rsid w:val="00E33215"/>
    <w:rsid w:val="00E33B05"/>
    <w:rsid w:val="00E34108"/>
    <w:rsid w:val="00E350AE"/>
    <w:rsid w:val="00E353E7"/>
    <w:rsid w:val="00E3610E"/>
    <w:rsid w:val="00E36A32"/>
    <w:rsid w:val="00E36D34"/>
    <w:rsid w:val="00E37061"/>
    <w:rsid w:val="00E37548"/>
    <w:rsid w:val="00E375BA"/>
    <w:rsid w:val="00E37A60"/>
    <w:rsid w:val="00E4005C"/>
    <w:rsid w:val="00E401AC"/>
    <w:rsid w:val="00E4090F"/>
    <w:rsid w:val="00E41493"/>
    <w:rsid w:val="00E415B1"/>
    <w:rsid w:val="00E41BF6"/>
    <w:rsid w:val="00E41C8D"/>
    <w:rsid w:val="00E41DEF"/>
    <w:rsid w:val="00E42C35"/>
    <w:rsid w:val="00E433A7"/>
    <w:rsid w:val="00E435F3"/>
    <w:rsid w:val="00E45017"/>
    <w:rsid w:val="00E454C4"/>
    <w:rsid w:val="00E45837"/>
    <w:rsid w:val="00E45BFE"/>
    <w:rsid w:val="00E45CA4"/>
    <w:rsid w:val="00E4604F"/>
    <w:rsid w:val="00E464A4"/>
    <w:rsid w:val="00E46DAA"/>
    <w:rsid w:val="00E471C6"/>
    <w:rsid w:val="00E4773C"/>
    <w:rsid w:val="00E50688"/>
    <w:rsid w:val="00E5068E"/>
    <w:rsid w:val="00E522AF"/>
    <w:rsid w:val="00E5268E"/>
    <w:rsid w:val="00E543BE"/>
    <w:rsid w:val="00E56213"/>
    <w:rsid w:val="00E56E46"/>
    <w:rsid w:val="00E57BAF"/>
    <w:rsid w:val="00E57E8E"/>
    <w:rsid w:val="00E60B0D"/>
    <w:rsid w:val="00E60BA7"/>
    <w:rsid w:val="00E611F1"/>
    <w:rsid w:val="00E61AA0"/>
    <w:rsid w:val="00E61EA1"/>
    <w:rsid w:val="00E61F45"/>
    <w:rsid w:val="00E61F59"/>
    <w:rsid w:val="00E62139"/>
    <w:rsid w:val="00E6282E"/>
    <w:rsid w:val="00E62E17"/>
    <w:rsid w:val="00E6308E"/>
    <w:rsid w:val="00E630FE"/>
    <w:rsid w:val="00E633E3"/>
    <w:rsid w:val="00E638DF"/>
    <w:rsid w:val="00E64453"/>
    <w:rsid w:val="00E65244"/>
    <w:rsid w:val="00E65CA4"/>
    <w:rsid w:val="00E6624C"/>
    <w:rsid w:val="00E662CD"/>
    <w:rsid w:val="00E664BD"/>
    <w:rsid w:val="00E67001"/>
    <w:rsid w:val="00E67706"/>
    <w:rsid w:val="00E67A20"/>
    <w:rsid w:val="00E7036E"/>
    <w:rsid w:val="00E71EF3"/>
    <w:rsid w:val="00E72346"/>
    <w:rsid w:val="00E729B5"/>
    <w:rsid w:val="00E73610"/>
    <w:rsid w:val="00E73AF1"/>
    <w:rsid w:val="00E73DD7"/>
    <w:rsid w:val="00E7438B"/>
    <w:rsid w:val="00E74D8F"/>
    <w:rsid w:val="00E7556A"/>
    <w:rsid w:val="00E76014"/>
    <w:rsid w:val="00E76E26"/>
    <w:rsid w:val="00E77553"/>
    <w:rsid w:val="00E8052B"/>
    <w:rsid w:val="00E8080F"/>
    <w:rsid w:val="00E808B7"/>
    <w:rsid w:val="00E8110E"/>
    <w:rsid w:val="00E81F27"/>
    <w:rsid w:val="00E82114"/>
    <w:rsid w:val="00E827E4"/>
    <w:rsid w:val="00E827EB"/>
    <w:rsid w:val="00E8298F"/>
    <w:rsid w:val="00E83DB0"/>
    <w:rsid w:val="00E840BA"/>
    <w:rsid w:val="00E84988"/>
    <w:rsid w:val="00E85059"/>
    <w:rsid w:val="00E85366"/>
    <w:rsid w:val="00E856DA"/>
    <w:rsid w:val="00E861E4"/>
    <w:rsid w:val="00E86A39"/>
    <w:rsid w:val="00E86DC3"/>
    <w:rsid w:val="00E90009"/>
    <w:rsid w:val="00E902D3"/>
    <w:rsid w:val="00E9054C"/>
    <w:rsid w:val="00E9074D"/>
    <w:rsid w:val="00E909C6"/>
    <w:rsid w:val="00E91C89"/>
    <w:rsid w:val="00E91CD3"/>
    <w:rsid w:val="00E928EB"/>
    <w:rsid w:val="00E92D46"/>
    <w:rsid w:val="00E94D49"/>
    <w:rsid w:val="00E97CD1"/>
    <w:rsid w:val="00EA031D"/>
    <w:rsid w:val="00EA0373"/>
    <w:rsid w:val="00EA080D"/>
    <w:rsid w:val="00EA190E"/>
    <w:rsid w:val="00EA1D92"/>
    <w:rsid w:val="00EA1D98"/>
    <w:rsid w:val="00EA2853"/>
    <w:rsid w:val="00EA3159"/>
    <w:rsid w:val="00EA32E5"/>
    <w:rsid w:val="00EA36F2"/>
    <w:rsid w:val="00EA4955"/>
    <w:rsid w:val="00EA5259"/>
    <w:rsid w:val="00EA56CB"/>
    <w:rsid w:val="00EA5B02"/>
    <w:rsid w:val="00EA5BA6"/>
    <w:rsid w:val="00EA61C2"/>
    <w:rsid w:val="00EA65FF"/>
    <w:rsid w:val="00EA6AB3"/>
    <w:rsid w:val="00EA6FC7"/>
    <w:rsid w:val="00EB0294"/>
    <w:rsid w:val="00EB03E0"/>
    <w:rsid w:val="00EB060A"/>
    <w:rsid w:val="00EB0B2D"/>
    <w:rsid w:val="00EB0F31"/>
    <w:rsid w:val="00EB1799"/>
    <w:rsid w:val="00EB17FD"/>
    <w:rsid w:val="00EB1FD4"/>
    <w:rsid w:val="00EB2858"/>
    <w:rsid w:val="00EB2FCB"/>
    <w:rsid w:val="00EB39F5"/>
    <w:rsid w:val="00EB4152"/>
    <w:rsid w:val="00EB4161"/>
    <w:rsid w:val="00EB6052"/>
    <w:rsid w:val="00EB6889"/>
    <w:rsid w:val="00EB6C7A"/>
    <w:rsid w:val="00EB7121"/>
    <w:rsid w:val="00EB752A"/>
    <w:rsid w:val="00EB767A"/>
    <w:rsid w:val="00EB7F8B"/>
    <w:rsid w:val="00EB7FC0"/>
    <w:rsid w:val="00EC0AF1"/>
    <w:rsid w:val="00EC0C1F"/>
    <w:rsid w:val="00EC12D5"/>
    <w:rsid w:val="00EC30FE"/>
    <w:rsid w:val="00EC3A7D"/>
    <w:rsid w:val="00EC411B"/>
    <w:rsid w:val="00EC4CB2"/>
    <w:rsid w:val="00EC5F7A"/>
    <w:rsid w:val="00EC6B55"/>
    <w:rsid w:val="00EC73EC"/>
    <w:rsid w:val="00EC773A"/>
    <w:rsid w:val="00ED0660"/>
    <w:rsid w:val="00ED08A4"/>
    <w:rsid w:val="00ED09EF"/>
    <w:rsid w:val="00ED0D64"/>
    <w:rsid w:val="00ED28D5"/>
    <w:rsid w:val="00ED2CEA"/>
    <w:rsid w:val="00ED2F8B"/>
    <w:rsid w:val="00ED44C9"/>
    <w:rsid w:val="00ED4F88"/>
    <w:rsid w:val="00ED5BB2"/>
    <w:rsid w:val="00ED718B"/>
    <w:rsid w:val="00ED7568"/>
    <w:rsid w:val="00EE00C3"/>
    <w:rsid w:val="00EE07B8"/>
    <w:rsid w:val="00EE0BB5"/>
    <w:rsid w:val="00EE1D7A"/>
    <w:rsid w:val="00EE2B3A"/>
    <w:rsid w:val="00EE3120"/>
    <w:rsid w:val="00EE318F"/>
    <w:rsid w:val="00EE3350"/>
    <w:rsid w:val="00EE37FF"/>
    <w:rsid w:val="00EE3C52"/>
    <w:rsid w:val="00EE3E02"/>
    <w:rsid w:val="00EE44DC"/>
    <w:rsid w:val="00EE44F8"/>
    <w:rsid w:val="00EE4ACA"/>
    <w:rsid w:val="00EE5E98"/>
    <w:rsid w:val="00EE64F6"/>
    <w:rsid w:val="00EE77C1"/>
    <w:rsid w:val="00EE7EFC"/>
    <w:rsid w:val="00EF0254"/>
    <w:rsid w:val="00EF0262"/>
    <w:rsid w:val="00EF038E"/>
    <w:rsid w:val="00EF04F5"/>
    <w:rsid w:val="00EF0745"/>
    <w:rsid w:val="00EF2063"/>
    <w:rsid w:val="00EF27B7"/>
    <w:rsid w:val="00EF4004"/>
    <w:rsid w:val="00EF43E3"/>
    <w:rsid w:val="00EF4691"/>
    <w:rsid w:val="00EF4772"/>
    <w:rsid w:val="00EF5452"/>
    <w:rsid w:val="00EF5570"/>
    <w:rsid w:val="00EF59C1"/>
    <w:rsid w:val="00EF5B23"/>
    <w:rsid w:val="00EF6C22"/>
    <w:rsid w:val="00EF74C3"/>
    <w:rsid w:val="00EF74DB"/>
    <w:rsid w:val="00EF7CA1"/>
    <w:rsid w:val="00EF7D00"/>
    <w:rsid w:val="00EF7D70"/>
    <w:rsid w:val="00EF7E85"/>
    <w:rsid w:val="00F003F8"/>
    <w:rsid w:val="00F00F96"/>
    <w:rsid w:val="00F01B4B"/>
    <w:rsid w:val="00F01C50"/>
    <w:rsid w:val="00F01D5C"/>
    <w:rsid w:val="00F01F78"/>
    <w:rsid w:val="00F02A97"/>
    <w:rsid w:val="00F03545"/>
    <w:rsid w:val="00F03775"/>
    <w:rsid w:val="00F03A57"/>
    <w:rsid w:val="00F042E6"/>
    <w:rsid w:val="00F05763"/>
    <w:rsid w:val="00F05B0C"/>
    <w:rsid w:val="00F0612A"/>
    <w:rsid w:val="00F068F2"/>
    <w:rsid w:val="00F06EEC"/>
    <w:rsid w:val="00F0711E"/>
    <w:rsid w:val="00F0757C"/>
    <w:rsid w:val="00F07962"/>
    <w:rsid w:val="00F07E05"/>
    <w:rsid w:val="00F10630"/>
    <w:rsid w:val="00F10E09"/>
    <w:rsid w:val="00F110AB"/>
    <w:rsid w:val="00F113CE"/>
    <w:rsid w:val="00F11572"/>
    <w:rsid w:val="00F1183B"/>
    <w:rsid w:val="00F11932"/>
    <w:rsid w:val="00F11C58"/>
    <w:rsid w:val="00F12189"/>
    <w:rsid w:val="00F1312A"/>
    <w:rsid w:val="00F13681"/>
    <w:rsid w:val="00F138AF"/>
    <w:rsid w:val="00F13AF6"/>
    <w:rsid w:val="00F13CBA"/>
    <w:rsid w:val="00F13D48"/>
    <w:rsid w:val="00F14C80"/>
    <w:rsid w:val="00F160F2"/>
    <w:rsid w:val="00F1627F"/>
    <w:rsid w:val="00F16871"/>
    <w:rsid w:val="00F16E1E"/>
    <w:rsid w:val="00F170AB"/>
    <w:rsid w:val="00F17176"/>
    <w:rsid w:val="00F17B08"/>
    <w:rsid w:val="00F17B7B"/>
    <w:rsid w:val="00F204C7"/>
    <w:rsid w:val="00F2102A"/>
    <w:rsid w:val="00F21296"/>
    <w:rsid w:val="00F21728"/>
    <w:rsid w:val="00F21FDA"/>
    <w:rsid w:val="00F22CD5"/>
    <w:rsid w:val="00F230DC"/>
    <w:rsid w:val="00F23111"/>
    <w:rsid w:val="00F24CF1"/>
    <w:rsid w:val="00F2500E"/>
    <w:rsid w:val="00F25384"/>
    <w:rsid w:val="00F2580E"/>
    <w:rsid w:val="00F25BB7"/>
    <w:rsid w:val="00F2753E"/>
    <w:rsid w:val="00F27818"/>
    <w:rsid w:val="00F30762"/>
    <w:rsid w:val="00F3167D"/>
    <w:rsid w:val="00F32571"/>
    <w:rsid w:val="00F328DF"/>
    <w:rsid w:val="00F332DF"/>
    <w:rsid w:val="00F33A59"/>
    <w:rsid w:val="00F33C07"/>
    <w:rsid w:val="00F33CD7"/>
    <w:rsid w:val="00F34117"/>
    <w:rsid w:val="00F34DA6"/>
    <w:rsid w:val="00F35645"/>
    <w:rsid w:val="00F36DF0"/>
    <w:rsid w:val="00F37329"/>
    <w:rsid w:val="00F378D8"/>
    <w:rsid w:val="00F41581"/>
    <w:rsid w:val="00F41AE0"/>
    <w:rsid w:val="00F41E20"/>
    <w:rsid w:val="00F42A49"/>
    <w:rsid w:val="00F43672"/>
    <w:rsid w:val="00F43DB7"/>
    <w:rsid w:val="00F440D4"/>
    <w:rsid w:val="00F44823"/>
    <w:rsid w:val="00F45D35"/>
    <w:rsid w:val="00F46D16"/>
    <w:rsid w:val="00F47088"/>
    <w:rsid w:val="00F47F3C"/>
    <w:rsid w:val="00F500CF"/>
    <w:rsid w:val="00F50A31"/>
    <w:rsid w:val="00F50B66"/>
    <w:rsid w:val="00F51B8D"/>
    <w:rsid w:val="00F52EA5"/>
    <w:rsid w:val="00F5308C"/>
    <w:rsid w:val="00F5332B"/>
    <w:rsid w:val="00F53ABC"/>
    <w:rsid w:val="00F53F2A"/>
    <w:rsid w:val="00F542BB"/>
    <w:rsid w:val="00F548C6"/>
    <w:rsid w:val="00F54CA1"/>
    <w:rsid w:val="00F55552"/>
    <w:rsid w:val="00F555C3"/>
    <w:rsid w:val="00F55B2C"/>
    <w:rsid w:val="00F55C09"/>
    <w:rsid w:val="00F5770B"/>
    <w:rsid w:val="00F577AC"/>
    <w:rsid w:val="00F57CDE"/>
    <w:rsid w:val="00F609C5"/>
    <w:rsid w:val="00F60C39"/>
    <w:rsid w:val="00F60E65"/>
    <w:rsid w:val="00F610C5"/>
    <w:rsid w:val="00F62DE5"/>
    <w:rsid w:val="00F63188"/>
    <w:rsid w:val="00F63C6D"/>
    <w:rsid w:val="00F63F53"/>
    <w:rsid w:val="00F64ACD"/>
    <w:rsid w:val="00F65499"/>
    <w:rsid w:val="00F65B4C"/>
    <w:rsid w:val="00F65BC4"/>
    <w:rsid w:val="00F65F3D"/>
    <w:rsid w:val="00F66220"/>
    <w:rsid w:val="00F663A9"/>
    <w:rsid w:val="00F66EC0"/>
    <w:rsid w:val="00F702CD"/>
    <w:rsid w:val="00F71754"/>
    <w:rsid w:val="00F7192C"/>
    <w:rsid w:val="00F730AC"/>
    <w:rsid w:val="00F743F6"/>
    <w:rsid w:val="00F74AFC"/>
    <w:rsid w:val="00F74B13"/>
    <w:rsid w:val="00F74CAB"/>
    <w:rsid w:val="00F75308"/>
    <w:rsid w:val="00F75EDF"/>
    <w:rsid w:val="00F76471"/>
    <w:rsid w:val="00F800BE"/>
    <w:rsid w:val="00F8096F"/>
    <w:rsid w:val="00F81163"/>
    <w:rsid w:val="00F81B95"/>
    <w:rsid w:val="00F81D06"/>
    <w:rsid w:val="00F82166"/>
    <w:rsid w:val="00F8295C"/>
    <w:rsid w:val="00F82B8C"/>
    <w:rsid w:val="00F837D7"/>
    <w:rsid w:val="00F83A1C"/>
    <w:rsid w:val="00F8410B"/>
    <w:rsid w:val="00F84166"/>
    <w:rsid w:val="00F845E9"/>
    <w:rsid w:val="00F846F0"/>
    <w:rsid w:val="00F85CDE"/>
    <w:rsid w:val="00F8645E"/>
    <w:rsid w:val="00F867FB"/>
    <w:rsid w:val="00F874D6"/>
    <w:rsid w:val="00F87BF8"/>
    <w:rsid w:val="00F90F68"/>
    <w:rsid w:val="00F911EE"/>
    <w:rsid w:val="00F912F4"/>
    <w:rsid w:val="00F91C12"/>
    <w:rsid w:val="00F92257"/>
    <w:rsid w:val="00F92310"/>
    <w:rsid w:val="00F92389"/>
    <w:rsid w:val="00F92BCB"/>
    <w:rsid w:val="00F944D2"/>
    <w:rsid w:val="00F94764"/>
    <w:rsid w:val="00F94B3A"/>
    <w:rsid w:val="00F94FA4"/>
    <w:rsid w:val="00F95318"/>
    <w:rsid w:val="00F958EA"/>
    <w:rsid w:val="00F95940"/>
    <w:rsid w:val="00F95A0A"/>
    <w:rsid w:val="00F95D00"/>
    <w:rsid w:val="00F95F4D"/>
    <w:rsid w:val="00F96E42"/>
    <w:rsid w:val="00F9715C"/>
    <w:rsid w:val="00F977BC"/>
    <w:rsid w:val="00F97992"/>
    <w:rsid w:val="00F97C05"/>
    <w:rsid w:val="00FA0988"/>
    <w:rsid w:val="00FA2EC6"/>
    <w:rsid w:val="00FA2FFD"/>
    <w:rsid w:val="00FA4C16"/>
    <w:rsid w:val="00FA5E9D"/>
    <w:rsid w:val="00FA69F2"/>
    <w:rsid w:val="00FA704F"/>
    <w:rsid w:val="00FA7495"/>
    <w:rsid w:val="00FB023D"/>
    <w:rsid w:val="00FB0BBC"/>
    <w:rsid w:val="00FB162F"/>
    <w:rsid w:val="00FB2526"/>
    <w:rsid w:val="00FB52E4"/>
    <w:rsid w:val="00FB558D"/>
    <w:rsid w:val="00FB621F"/>
    <w:rsid w:val="00FB7096"/>
    <w:rsid w:val="00FB7251"/>
    <w:rsid w:val="00FB7754"/>
    <w:rsid w:val="00FB7F25"/>
    <w:rsid w:val="00FC1021"/>
    <w:rsid w:val="00FC3652"/>
    <w:rsid w:val="00FC43BE"/>
    <w:rsid w:val="00FC44D0"/>
    <w:rsid w:val="00FC4F2C"/>
    <w:rsid w:val="00FC52D0"/>
    <w:rsid w:val="00FC5D46"/>
    <w:rsid w:val="00FC5F7B"/>
    <w:rsid w:val="00FC64A7"/>
    <w:rsid w:val="00FD0504"/>
    <w:rsid w:val="00FD0545"/>
    <w:rsid w:val="00FD09AE"/>
    <w:rsid w:val="00FD0C1E"/>
    <w:rsid w:val="00FD0E9D"/>
    <w:rsid w:val="00FD214C"/>
    <w:rsid w:val="00FD23F1"/>
    <w:rsid w:val="00FD2A9F"/>
    <w:rsid w:val="00FD42E1"/>
    <w:rsid w:val="00FD4CC7"/>
    <w:rsid w:val="00FD5296"/>
    <w:rsid w:val="00FD52F1"/>
    <w:rsid w:val="00FD54B7"/>
    <w:rsid w:val="00FD5B3E"/>
    <w:rsid w:val="00FD74F3"/>
    <w:rsid w:val="00FE0493"/>
    <w:rsid w:val="00FE0758"/>
    <w:rsid w:val="00FE10CE"/>
    <w:rsid w:val="00FE21EE"/>
    <w:rsid w:val="00FE2AC7"/>
    <w:rsid w:val="00FE2B0A"/>
    <w:rsid w:val="00FE43D0"/>
    <w:rsid w:val="00FE580E"/>
    <w:rsid w:val="00FE5C70"/>
    <w:rsid w:val="00FE7478"/>
    <w:rsid w:val="00FE7EEB"/>
    <w:rsid w:val="00FF0CE3"/>
    <w:rsid w:val="00FF0F3D"/>
    <w:rsid w:val="00FF1128"/>
    <w:rsid w:val="00FF1A27"/>
    <w:rsid w:val="00FF23E2"/>
    <w:rsid w:val="00FF3174"/>
    <w:rsid w:val="00FF4019"/>
    <w:rsid w:val="00FF5779"/>
    <w:rsid w:val="00FF59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395EEE"/>
  <w15:chartTrackingRefBased/>
  <w15:docId w15:val="{E7799BA1-A8AC-4FC6-A9D7-448237AC8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HTML Definition" w:semiHidden="1"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44CA"/>
    <w:pPr>
      <w:widowControl w:val="0"/>
      <w:jc w:val="both"/>
    </w:pPr>
    <w:rPr>
      <w:kern w:val="2"/>
      <w:sz w:val="21"/>
      <w:szCs w:val="24"/>
    </w:rPr>
  </w:style>
  <w:style w:type="paragraph" w:styleId="1">
    <w:name w:val="heading 1"/>
    <w:aliases w:val="标题 1 Char Char Char Char Char Char Char Char Char Char Char Char Char Char Char Char Char Char Char Char Char Char Char Char Char Char Char Char Char Char Char Char Char Char"/>
    <w:basedOn w:val="a"/>
    <w:next w:val="a"/>
    <w:qFormat/>
    <w:pPr>
      <w:keepNext/>
      <w:keepLines/>
      <w:numPr>
        <w:numId w:val="1"/>
      </w:numPr>
      <w:spacing w:before="120" w:after="120" w:line="578" w:lineRule="auto"/>
      <w:jc w:val="left"/>
      <w:outlineLvl w:val="0"/>
    </w:pPr>
    <w:rPr>
      <w:rFonts w:ascii="Arial" w:hAnsi="Arial"/>
      <w:b/>
      <w:bCs/>
      <w:kern w:val="44"/>
      <w:sz w:val="28"/>
      <w:szCs w:val="44"/>
    </w:rPr>
  </w:style>
  <w:style w:type="paragraph" w:styleId="2">
    <w:name w:val="heading 2"/>
    <w:basedOn w:val="a"/>
    <w:next w:val="a"/>
    <w:link w:val="20"/>
    <w:qFormat/>
    <w:pPr>
      <w:keepNext/>
      <w:keepLines/>
      <w:numPr>
        <w:ilvl w:val="1"/>
        <w:numId w:val="1"/>
      </w:numPr>
      <w:spacing w:before="60" w:after="60" w:line="415" w:lineRule="auto"/>
      <w:jc w:val="left"/>
      <w:outlineLvl w:val="1"/>
    </w:pPr>
    <w:rPr>
      <w:rFonts w:ascii="Arial" w:hAnsi="Arial"/>
      <w:b/>
      <w:bCs/>
      <w:kern w:val="4"/>
      <w:sz w:val="24"/>
      <w:szCs w:val="32"/>
    </w:rPr>
  </w:style>
  <w:style w:type="paragraph" w:styleId="3">
    <w:name w:val="heading 3"/>
    <w:basedOn w:val="a"/>
    <w:next w:val="a"/>
    <w:link w:val="30"/>
    <w:qFormat/>
    <w:pPr>
      <w:keepNext/>
      <w:keepLines/>
      <w:numPr>
        <w:ilvl w:val="2"/>
        <w:numId w:val="1"/>
      </w:numPr>
      <w:spacing w:before="40" w:after="40" w:line="415" w:lineRule="auto"/>
      <w:jc w:val="left"/>
      <w:outlineLvl w:val="2"/>
    </w:pPr>
    <w:rPr>
      <w:rFonts w:ascii="Arial" w:hAnsi="Arial"/>
      <w:b/>
      <w:bCs/>
      <w:szCs w:val="32"/>
    </w:rPr>
  </w:style>
  <w:style w:type="paragraph" w:styleId="4">
    <w:name w:val="heading 4"/>
    <w:basedOn w:val="a"/>
    <w:next w:val="a"/>
    <w:qFormat/>
    <w:pPr>
      <w:keepNext/>
      <w:keepLines/>
      <w:numPr>
        <w:ilvl w:val="3"/>
        <w:numId w:val="1"/>
      </w:numPr>
      <w:tabs>
        <w:tab w:val="clear" w:pos="1106"/>
        <w:tab w:val="num" w:pos="860"/>
      </w:tabs>
      <w:spacing w:before="20" w:after="20" w:line="377" w:lineRule="auto"/>
      <w:ind w:left="860"/>
      <w:outlineLvl w:val="3"/>
    </w:pPr>
    <w:rPr>
      <w:rFonts w:ascii="Arial" w:hAnsi="Arial"/>
      <w:bCs/>
      <w:szCs w:val="28"/>
    </w:rPr>
  </w:style>
  <w:style w:type="paragraph" w:styleId="5">
    <w:name w:val="heading 5"/>
    <w:basedOn w:val="a"/>
    <w:next w:val="a"/>
    <w:qFormat/>
    <w:pPr>
      <w:keepNext/>
      <w:keepLines/>
      <w:numPr>
        <w:ilvl w:val="4"/>
        <w:numId w:val="1"/>
      </w:numPr>
      <w:tabs>
        <w:tab w:val="clear" w:pos="1080"/>
        <w:tab w:val="left" w:pos="433"/>
      </w:tabs>
      <w:spacing w:before="20" w:after="20" w:line="319" w:lineRule="auto"/>
      <w:ind w:hanging="557"/>
      <w:outlineLvl w:val="4"/>
    </w:pPr>
    <w:rPr>
      <w:rFonts w:ascii="Arial" w:hAnsi="Arial"/>
      <w:bCs/>
      <w:szCs w:val="28"/>
    </w:rPr>
  </w:style>
  <w:style w:type="paragraph" w:styleId="6">
    <w:name w:val="heading 6"/>
    <w:aliases w:val="段内分级1"/>
    <w:basedOn w:val="a"/>
    <w:next w:val="a"/>
    <w:qFormat/>
    <w:pPr>
      <w:keepNext/>
      <w:keepLines/>
      <w:numPr>
        <w:ilvl w:val="5"/>
        <w:numId w:val="1"/>
      </w:numPr>
      <w:tabs>
        <w:tab w:val="clear" w:pos="794"/>
        <w:tab w:val="left" w:pos="540"/>
      </w:tabs>
      <w:spacing w:line="319" w:lineRule="auto"/>
      <w:ind w:hanging="614"/>
      <w:outlineLvl w:val="5"/>
    </w:pPr>
    <w:rPr>
      <w:rFonts w:ascii="Arial" w:hAnsi="Arial"/>
      <w:bCs/>
    </w:rPr>
  </w:style>
  <w:style w:type="paragraph" w:styleId="7">
    <w:name w:val="heading 7"/>
    <w:aliases w:val="标题 7，段内分级2"/>
    <w:basedOn w:val="a"/>
    <w:next w:val="a"/>
    <w:qFormat/>
    <w:pPr>
      <w:keepNext/>
      <w:keepLines/>
      <w:numPr>
        <w:ilvl w:val="6"/>
        <w:numId w:val="1"/>
      </w:numPr>
      <w:tabs>
        <w:tab w:val="clear" w:pos="794"/>
        <w:tab w:val="left" w:pos="433"/>
        <w:tab w:val="num" w:pos="720"/>
        <w:tab w:val="left" w:pos="900"/>
      </w:tabs>
      <w:spacing w:line="319" w:lineRule="auto"/>
      <w:ind w:leftChars="222" w:left="718" w:hangingChars="120" w:hanging="252"/>
      <w:outlineLvl w:val="6"/>
    </w:pPr>
    <w:rPr>
      <w:rFonts w:ascii="Arial" w:hAnsi="Arial"/>
      <w:bCs/>
    </w:rPr>
  </w:style>
  <w:style w:type="paragraph" w:styleId="8">
    <w:name w:val="heading 8"/>
    <w:basedOn w:val="a"/>
    <w:next w:val="a"/>
    <w:qFormat/>
    <w:pPr>
      <w:keepNext/>
      <w:keepLines/>
      <w:spacing w:before="240" w:after="64" w:line="320" w:lineRule="auto"/>
      <w:outlineLvl w:val="7"/>
    </w:pPr>
    <w:rPr>
      <w:rFonts w:ascii="Arial" w:eastAsia="黑体" w:hAnsi="Arial"/>
      <w:sz w:val="24"/>
    </w:rPr>
  </w:style>
  <w:style w:type="paragraph" w:styleId="9">
    <w:name w:val="heading 9"/>
    <w:basedOn w:val="a"/>
    <w:next w:val="a"/>
    <w:qFormat/>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CharCharCharCharCharCharCharCharCharCharCharCharCharCharCharCharCharCharCharCharCharCharCharCharCharCharCharCharCharCharCharCharCharCharChar">
    <w:name w:val="标题 1 Char Char Char Char Char Char Char Char Char Char Char Char Char Char Char Char Char Char Char Char Char Char Char Char Char Char Char Char Char Char Char Char Char Char Char Char"/>
    <w:rPr>
      <w:rFonts w:ascii="Arial" w:eastAsia="宋体" w:hAnsi="Arial"/>
      <w:b/>
      <w:bCs/>
      <w:kern w:val="44"/>
      <w:sz w:val="28"/>
      <w:szCs w:val="44"/>
      <w:lang w:val="en-US" w:eastAsia="zh-CN" w:bidi="ar-SA"/>
    </w:rPr>
  </w:style>
  <w:style w:type="paragraph" w:styleId="a3">
    <w:name w:val="header"/>
    <w:basedOn w:val="a"/>
    <w:link w:val="a4"/>
    <w:pPr>
      <w:pBdr>
        <w:bottom w:val="single" w:sz="6" w:space="1" w:color="auto"/>
      </w:pBdr>
      <w:tabs>
        <w:tab w:val="center" w:pos="4153"/>
        <w:tab w:val="right" w:pos="8306"/>
      </w:tabs>
      <w:snapToGrid w:val="0"/>
      <w:jc w:val="center"/>
    </w:pPr>
    <w:rPr>
      <w:sz w:val="18"/>
      <w:szCs w:val="18"/>
    </w:rPr>
  </w:style>
  <w:style w:type="paragraph" w:styleId="a5">
    <w:name w:val="footer"/>
    <w:basedOn w:val="a"/>
    <w:link w:val="a6"/>
    <w:pPr>
      <w:tabs>
        <w:tab w:val="center" w:pos="4153"/>
        <w:tab w:val="right" w:pos="8306"/>
      </w:tabs>
      <w:snapToGrid w:val="0"/>
      <w:jc w:val="left"/>
    </w:pPr>
    <w:rPr>
      <w:sz w:val="18"/>
      <w:szCs w:val="18"/>
    </w:rPr>
  </w:style>
  <w:style w:type="character" w:styleId="a7">
    <w:name w:val="Hyperlink"/>
    <w:uiPriority w:val="99"/>
    <w:rPr>
      <w:color w:val="0000FF"/>
      <w:u w:val="single"/>
    </w:rPr>
  </w:style>
  <w:style w:type="paragraph" w:styleId="a8">
    <w:name w:val="caption"/>
    <w:basedOn w:val="a"/>
    <w:next w:val="a"/>
    <w:qFormat/>
    <w:pPr>
      <w:spacing w:before="152" w:after="160"/>
    </w:pPr>
    <w:rPr>
      <w:rFonts w:ascii="Arial" w:eastAsia="黑体" w:hAnsi="Arial" w:cs="Arial"/>
      <w:sz w:val="20"/>
      <w:szCs w:val="20"/>
    </w:rPr>
  </w:style>
  <w:style w:type="paragraph" w:styleId="10">
    <w:name w:val="toc 1"/>
    <w:basedOn w:val="a"/>
    <w:next w:val="a"/>
    <w:autoRedefine/>
    <w:uiPriority w:val="39"/>
    <w:pPr>
      <w:spacing w:before="120" w:after="120"/>
      <w:jc w:val="left"/>
    </w:pPr>
    <w:rPr>
      <w:b/>
      <w:bCs/>
      <w:caps/>
    </w:rPr>
  </w:style>
  <w:style w:type="paragraph" w:styleId="31">
    <w:name w:val="toc 3"/>
    <w:basedOn w:val="a"/>
    <w:next w:val="a"/>
    <w:autoRedefine/>
    <w:uiPriority w:val="39"/>
    <w:pPr>
      <w:ind w:left="420"/>
      <w:jc w:val="left"/>
    </w:pPr>
    <w:rPr>
      <w:iCs/>
    </w:rPr>
  </w:style>
  <w:style w:type="paragraph" w:styleId="a9">
    <w:name w:val="Title"/>
    <w:basedOn w:val="a"/>
    <w:qFormat/>
    <w:pPr>
      <w:spacing w:before="240" w:after="60"/>
      <w:jc w:val="center"/>
      <w:outlineLvl w:val="0"/>
    </w:pPr>
    <w:rPr>
      <w:rFonts w:ascii="Arial" w:hAnsi="Arial" w:cs="Arial"/>
      <w:b/>
      <w:bCs/>
      <w:sz w:val="44"/>
      <w:szCs w:val="32"/>
    </w:rPr>
  </w:style>
  <w:style w:type="paragraph" w:styleId="80">
    <w:name w:val="toc 8"/>
    <w:basedOn w:val="a"/>
    <w:next w:val="a"/>
    <w:autoRedefine/>
    <w:semiHidden/>
    <w:pPr>
      <w:ind w:left="1470"/>
      <w:jc w:val="left"/>
    </w:pPr>
    <w:rPr>
      <w:szCs w:val="21"/>
    </w:rPr>
  </w:style>
  <w:style w:type="paragraph" w:styleId="21">
    <w:name w:val="toc 2"/>
    <w:basedOn w:val="a"/>
    <w:next w:val="a"/>
    <w:autoRedefine/>
    <w:uiPriority w:val="39"/>
    <w:rsid w:val="00B9633F"/>
    <w:pPr>
      <w:tabs>
        <w:tab w:val="left" w:pos="840"/>
        <w:tab w:val="right" w:leader="dot" w:pos="8296"/>
      </w:tabs>
      <w:ind w:left="210"/>
      <w:jc w:val="left"/>
    </w:pPr>
    <w:rPr>
      <w:smallCaps/>
    </w:rPr>
  </w:style>
  <w:style w:type="paragraph" w:styleId="40">
    <w:name w:val="toc 4"/>
    <w:basedOn w:val="a"/>
    <w:next w:val="a"/>
    <w:autoRedefine/>
    <w:uiPriority w:val="39"/>
    <w:pPr>
      <w:ind w:left="630"/>
      <w:jc w:val="left"/>
    </w:pPr>
    <w:rPr>
      <w:szCs w:val="21"/>
    </w:rPr>
  </w:style>
  <w:style w:type="paragraph" w:styleId="50">
    <w:name w:val="toc 5"/>
    <w:basedOn w:val="a"/>
    <w:next w:val="a"/>
    <w:autoRedefine/>
    <w:semiHidden/>
    <w:pPr>
      <w:ind w:left="840"/>
      <w:jc w:val="left"/>
    </w:pPr>
    <w:rPr>
      <w:szCs w:val="21"/>
    </w:rPr>
  </w:style>
  <w:style w:type="paragraph" w:styleId="60">
    <w:name w:val="toc 6"/>
    <w:basedOn w:val="a"/>
    <w:next w:val="a"/>
    <w:autoRedefine/>
    <w:semiHidden/>
    <w:pPr>
      <w:ind w:left="1050"/>
      <w:jc w:val="left"/>
    </w:pPr>
    <w:rPr>
      <w:szCs w:val="21"/>
    </w:rPr>
  </w:style>
  <w:style w:type="paragraph" w:styleId="70">
    <w:name w:val="toc 7"/>
    <w:basedOn w:val="a"/>
    <w:next w:val="a"/>
    <w:autoRedefine/>
    <w:semiHidden/>
    <w:pPr>
      <w:ind w:left="1260"/>
      <w:jc w:val="left"/>
    </w:pPr>
    <w:rPr>
      <w:szCs w:val="21"/>
    </w:rPr>
  </w:style>
  <w:style w:type="paragraph" w:styleId="90">
    <w:name w:val="toc 9"/>
    <w:basedOn w:val="a"/>
    <w:next w:val="a"/>
    <w:autoRedefine/>
    <w:semiHidden/>
    <w:pPr>
      <w:ind w:left="1680"/>
      <w:jc w:val="left"/>
    </w:pPr>
    <w:rPr>
      <w:szCs w:val="21"/>
    </w:rPr>
  </w:style>
  <w:style w:type="paragraph" w:styleId="aa">
    <w:name w:val="Document Map"/>
    <w:basedOn w:val="a"/>
    <w:semiHidden/>
    <w:pPr>
      <w:shd w:val="clear" w:color="auto" w:fill="000080"/>
    </w:pPr>
  </w:style>
  <w:style w:type="paragraph" w:customStyle="1" w:styleId="Web">
    <w:name w:val="普通 (Web)"/>
    <w:basedOn w:val="a"/>
    <w:pPr>
      <w:widowControl/>
      <w:spacing w:before="100" w:beforeAutospacing="1" w:after="100" w:afterAutospacing="1"/>
      <w:jc w:val="left"/>
    </w:pPr>
    <w:rPr>
      <w:rFonts w:ascii="宋体" w:hAnsi="宋体"/>
      <w:kern w:val="0"/>
      <w:sz w:val="24"/>
    </w:rPr>
  </w:style>
  <w:style w:type="character" w:styleId="ab">
    <w:name w:val="Strong"/>
    <w:qFormat/>
    <w:rPr>
      <w:b/>
      <w:bCs/>
    </w:rPr>
  </w:style>
  <w:style w:type="paragraph" w:customStyle="1" w:styleId="BlockLabel">
    <w:name w:val="Block Label"/>
    <w:basedOn w:val="a"/>
    <w:next w:val="a"/>
    <w:pPr>
      <w:overflowPunct w:val="0"/>
      <w:autoSpaceDE w:val="0"/>
      <w:autoSpaceDN w:val="0"/>
      <w:adjustRightInd w:val="0"/>
      <w:spacing w:after="120"/>
      <w:jc w:val="left"/>
      <w:textAlignment w:val="baseline"/>
    </w:pPr>
    <w:rPr>
      <w:b/>
      <w:kern w:val="0"/>
      <w:sz w:val="22"/>
      <w:szCs w:val="20"/>
      <w:lang w:val="en-NZ"/>
    </w:rPr>
  </w:style>
  <w:style w:type="paragraph" w:customStyle="1" w:styleId="tablebody">
    <w:name w:val="tablebody"/>
    <w:basedOn w:val="a"/>
    <w:pPr>
      <w:widowControl/>
      <w:overflowPunct w:val="0"/>
      <w:autoSpaceDE w:val="0"/>
      <w:autoSpaceDN w:val="0"/>
      <w:adjustRightInd w:val="0"/>
      <w:spacing w:before="40" w:after="20" w:line="216" w:lineRule="auto"/>
      <w:jc w:val="left"/>
      <w:textAlignment w:val="baseline"/>
    </w:pPr>
    <w:rPr>
      <w:rFonts w:ascii="Gill Sans" w:hAnsi="Gill Sans"/>
      <w:kern w:val="0"/>
      <w:sz w:val="22"/>
      <w:szCs w:val="20"/>
      <w:lang w:val="en-GB"/>
    </w:rPr>
  </w:style>
  <w:style w:type="paragraph" w:customStyle="1" w:styleId="tablebodycentre">
    <w:name w:val="tablebodycentre"/>
    <w:basedOn w:val="tablebody"/>
    <w:pPr>
      <w:jc w:val="center"/>
    </w:pPr>
  </w:style>
  <w:style w:type="paragraph" w:customStyle="1" w:styleId="OutBox1">
    <w:name w:val="Out Box 1"/>
    <w:basedOn w:val="a"/>
    <w:pPr>
      <w:widowControl/>
      <w:overflowPunct w:val="0"/>
      <w:autoSpaceDE w:val="0"/>
      <w:autoSpaceDN w:val="0"/>
      <w:adjustRightInd w:val="0"/>
      <w:spacing w:before="120"/>
      <w:ind w:left="1170" w:right="86" w:hanging="450"/>
      <w:jc w:val="left"/>
      <w:textAlignment w:val="baseline"/>
    </w:pPr>
    <w:rPr>
      <w:rFonts w:ascii="Times" w:hAnsi="Times"/>
      <w:color w:val="000000"/>
      <w:kern w:val="0"/>
      <w:sz w:val="20"/>
      <w:szCs w:val="20"/>
    </w:rPr>
  </w:style>
  <w:style w:type="character" w:customStyle="1" w:styleId="ac">
    <w:name w:val="已访问的超链接"/>
    <w:rPr>
      <w:color w:val="800080"/>
      <w:u w:val="single"/>
    </w:rPr>
  </w:style>
  <w:style w:type="paragraph" w:styleId="22">
    <w:name w:val="Body Text Indent 2"/>
    <w:basedOn w:val="a"/>
    <w:pPr>
      <w:ind w:firstLineChars="200" w:firstLine="400"/>
    </w:pPr>
    <w:rPr>
      <w:rFonts w:ascii="宋体" w:hAnsi="宋体"/>
      <w:sz w:val="20"/>
      <w:szCs w:val="20"/>
    </w:rPr>
  </w:style>
  <w:style w:type="paragraph" w:styleId="ad">
    <w:name w:val="Body Text Indent"/>
    <w:basedOn w:val="a"/>
    <w:pPr>
      <w:spacing w:after="120"/>
      <w:ind w:leftChars="200" w:left="420"/>
    </w:pPr>
  </w:style>
  <w:style w:type="paragraph" w:styleId="ae">
    <w:name w:val="annotation text"/>
    <w:basedOn w:val="a"/>
    <w:link w:val="af"/>
    <w:semiHidden/>
    <w:pPr>
      <w:overflowPunct w:val="0"/>
      <w:autoSpaceDE w:val="0"/>
      <w:autoSpaceDN w:val="0"/>
      <w:adjustRightInd w:val="0"/>
      <w:spacing w:after="120"/>
      <w:jc w:val="left"/>
      <w:textAlignment w:val="baseline"/>
    </w:pPr>
    <w:rPr>
      <w:kern w:val="0"/>
      <w:sz w:val="20"/>
      <w:szCs w:val="20"/>
      <w:lang w:val="en-NZ"/>
    </w:rPr>
  </w:style>
  <w:style w:type="paragraph" w:styleId="32">
    <w:name w:val="Body Text Indent 3"/>
    <w:basedOn w:val="a"/>
    <w:pPr>
      <w:ind w:leftChars="200" w:left="420" w:firstLineChars="200" w:firstLine="420"/>
    </w:pPr>
    <w:rPr>
      <w:color w:val="FF0000"/>
      <w:szCs w:val="21"/>
    </w:rPr>
  </w:style>
  <w:style w:type="paragraph" w:styleId="af0">
    <w:name w:val="Balloon Text"/>
    <w:basedOn w:val="a"/>
    <w:semiHidden/>
    <w:rsid w:val="003F7623"/>
    <w:rPr>
      <w:sz w:val="18"/>
      <w:szCs w:val="18"/>
    </w:rPr>
  </w:style>
  <w:style w:type="table" w:styleId="af1">
    <w:name w:val="Table Grid"/>
    <w:basedOn w:val="a1"/>
    <w:rsid w:val="002C1FB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List Paragraph"/>
    <w:basedOn w:val="a"/>
    <w:uiPriority w:val="34"/>
    <w:qFormat/>
    <w:rsid w:val="00653BA5"/>
    <w:pPr>
      <w:widowControl/>
      <w:ind w:left="720" w:firstLine="360"/>
      <w:contextualSpacing/>
      <w:jc w:val="left"/>
    </w:pPr>
    <w:rPr>
      <w:rFonts w:ascii="Franklin Gothic Book" w:eastAsia="黑体" w:hAnsi="Franklin Gothic Book"/>
      <w:kern w:val="0"/>
      <w:sz w:val="22"/>
      <w:szCs w:val="22"/>
      <w:lang w:eastAsia="en-US" w:bidi="en-US"/>
    </w:rPr>
  </w:style>
  <w:style w:type="character" w:styleId="af3">
    <w:name w:val="annotation reference"/>
    <w:rsid w:val="00F3167D"/>
    <w:rPr>
      <w:sz w:val="21"/>
      <w:szCs w:val="21"/>
    </w:rPr>
  </w:style>
  <w:style w:type="paragraph" w:styleId="af4">
    <w:name w:val="annotation subject"/>
    <w:basedOn w:val="ae"/>
    <w:next w:val="ae"/>
    <w:link w:val="af5"/>
    <w:rsid w:val="00F3167D"/>
    <w:pPr>
      <w:overflowPunct/>
      <w:autoSpaceDE/>
      <w:autoSpaceDN/>
      <w:adjustRightInd/>
      <w:spacing w:after="0"/>
      <w:textAlignment w:val="auto"/>
    </w:pPr>
    <w:rPr>
      <w:b/>
      <w:bCs/>
      <w:kern w:val="2"/>
      <w:sz w:val="21"/>
      <w:szCs w:val="24"/>
      <w:lang w:val="en-US"/>
    </w:rPr>
  </w:style>
  <w:style w:type="character" w:customStyle="1" w:styleId="af">
    <w:name w:val="批注文字 字符"/>
    <w:link w:val="ae"/>
    <w:semiHidden/>
    <w:rsid w:val="00F3167D"/>
    <w:rPr>
      <w:lang w:val="en-NZ"/>
    </w:rPr>
  </w:style>
  <w:style w:type="character" w:customStyle="1" w:styleId="af5">
    <w:name w:val="批注主题 字符"/>
    <w:link w:val="af4"/>
    <w:rsid w:val="00F3167D"/>
    <w:rPr>
      <w:b/>
      <w:bCs/>
      <w:kern w:val="2"/>
      <w:sz w:val="21"/>
      <w:szCs w:val="24"/>
      <w:lang w:val="en-NZ"/>
    </w:rPr>
  </w:style>
  <w:style w:type="paragraph" w:styleId="af6">
    <w:name w:val="Date"/>
    <w:basedOn w:val="a"/>
    <w:next w:val="a"/>
    <w:link w:val="af7"/>
    <w:rsid w:val="0099598B"/>
    <w:pPr>
      <w:ind w:leftChars="2500" w:left="100"/>
    </w:pPr>
  </w:style>
  <w:style w:type="character" w:customStyle="1" w:styleId="af7">
    <w:name w:val="日期 字符"/>
    <w:link w:val="af6"/>
    <w:rsid w:val="0099598B"/>
    <w:rPr>
      <w:kern w:val="2"/>
      <w:sz w:val="21"/>
      <w:szCs w:val="24"/>
    </w:rPr>
  </w:style>
  <w:style w:type="character" w:customStyle="1" w:styleId="20">
    <w:name w:val="标题 2 字符"/>
    <w:basedOn w:val="a0"/>
    <w:link w:val="2"/>
    <w:rsid w:val="005F6896"/>
    <w:rPr>
      <w:rFonts w:ascii="Arial" w:hAnsi="Arial"/>
      <w:b/>
      <w:bCs/>
      <w:kern w:val="4"/>
      <w:sz w:val="24"/>
      <w:szCs w:val="32"/>
    </w:rPr>
  </w:style>
  <w:style w:type="character" w:customStyle="1" w:styleId="30">
    <w:name w:val="标题 3 字符"/>
    <w:basedOn w:val="a0"/>
    <w:link w:val="3"/>
    <w:rsid w:val="005F6896"/>
    <w:rPr>
      <w:rFonts w:ascii="Arial" w:hAnsi="Arial"/>
      <w:b/>
      <w:bCs/>
      <w:kern w:val="2"/>
      <w:sz w:val="21"/>
      <w:szCs w:val="32"/>
    </w:rPr>
  </w:style>
  <w:style w:type="character" w:customStyle="1" w:styleId="a4">
    <w:name w:val="页眉 字符"/>
    <w:basedOn w:val="a0"/>
    <w:link w:val="a3"/>
    <w:rsid w:val="000D3737"/>
    <w:rPr>
      <w:kern w:val="2"/>
      <w:sz w:val="18"/>
      <w:szCs w:val="18"/>
    </w:rPr>
  </w:style>
  <w:style w:type="character" w:customStyle="1" w:styleId="a6">
    <w:name w:val="页脚 字符"/>
    <w:basedOn w:val="a0"/>
    <w:link w:val="a5"/>
    <w:rsid w:val="000D3737"/>
    <w:rPr>
      <w:kern w:val="2"/>
      <w:sz w:val="18"/>
      <w:szCs w:val="18"/>
    </w:rPr>
  </w:style>
  <w:style w:type="paragraph" w:styleId="af8">
    <w:name w:val="Normal (Web)"/>
    <w:basedOn w:val="a"/>
    <w:rsid w:val="002D1BF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3330">
      <w:bodyDiv w:val="1"/>
      <w:marLeft w:val="0"/>
      <w:marRight w:val="0"/>
      <w:marTop w:val="0"/>
      <w:marBottom w:val="0"/>
      <w:divBdr>
        <w:top w:val="none" w:sz="0" w:space="0" w:color="auto"/>
        <w:left w:val="none" w:sz="0" w:space="0" w:color="auto"/>
        <w:bottom w:val="none" w:sz="0" w:space="0" w:color="auto"/>
        <w:right w:val="none" w:sz="0" w:space="0" w:color="auto"/>
      </w:divBdr>
    </w:div>
    <w:div w:id="10765826">
      <w:bodyDiv w:val="1"/>
      <w:marLeft w:val="0"/>
      <w:marRight w:val="0"/>
      <w:marTop w:val="0"/>
      <w:marBottom w:val="0"/>
      <w:divBdr>
        <w:top w:val="none" w:sz="0" w:space="0" w:color="auto"/>
        <w:left w:val="none" w:sz="0" w:space="0" w:color="auto"/>
        <w:bottom w:val="none" w:sz="0" w:space="0" w:color="auto"/>
        <w:right w:val="none" w:sz="0" w:space="0" w:color="auto"/>
      </w:divBdr>
    </w:div>
    <w:div w:id="101460840">
      <w:bodyDiv w:val="1"/>
      <w:marLeft w:val="0"/>
      <w:marRight w:val="0"/>
      <w:marTop w:val="0"/>
      <w:marBottom w:val="0"/>
      <w:divBdr>
        <w:top w:val="none" w:sz="0" w:space="0" w:color="auto"/>
        <w:left w:val="none" w:sz="0" w:space="0" w:color="auto"/>
        <w:bottom w:val="none" w:sz="0" w:space="0" w:color="auto"/>
        <w:right w:val="none" w:sz="0" w:space="0" w:color="auto"/>
      </w:divBdr>
    </w:div>
    <w:div w:id="135804954">
      <w:bodyDiv w:val="1"/>
      <w:marLeft w:val="0"/>
      <w:marRight w:val="0"/>
      <w:marTop w:val="0"/>
      <w:marBottom w:val="0"/>
      <w:divBdr>
        <w:top w:val="none" w:sz="0" w:space="0" w:color="auto"/>
        <w:left w:val="none" w:sz="0" w:space="0" w:color="auto"/>
        <w:bottom w:val="none" w:sz="0" w:space="0" w:color="auto"/>
        <w:right w:val="none" w:sz="0" w:space="0" w:color="auto"/>
      </w:divBdr>
    </w:div>
    <w:div w:id="140123155">
      <w:bodyDiv w:val="1"/>
      <w:marLeft w:val="0"/>
      <w:marRight w:val="0"/>
      <w:marTop w:val="0"/>
      <w:marBottom w:val="0"/>
      <w:divBdr>
        <w:top w:val="none" w:sz="0" w:space="0" w:color="auto"/>
        <w:left w:val="none" w:sz="0" w:space="0" w:color="auto"/>
        <w:bottom w:val="none" w:sz="0" w:space="0" w:color="auto"/>
        <w:right w:val="none" w:sz="0" w:space="0" w:color="auto"/>
      </w:divBdr>
    </w:div>
    <w:div w:id="144468293">
      <w:bodyDiv w:val="1"/>
      <w:marLeft w:val="0"/>
      <w:marRight w:val="0"/>
      <w:marTop w:val="0"/>
      <w:marBottom w:val="0"/>
      <w:divBdr>
        <w:top w:val="none" w:sz="0" w:space="0" w:color="auto"/>
        <w:left w:val="none" w:sz="0" w:space="0" w:color="auto"/>
        <w:bottom w:val="none" w:sz="0" w:space="0" w:color="auto"/>
        <w:right w:val="none" w:sz="0" w:space="0" w:color="auto"/>
      </w:divBdr>
    </w:div>
    <w:div w:id="241450096">
      <w:bodyDiv w:val="1"/>
      <w:marLeft w:val="0"/>
      <w:marRight w:val="0"/>
      <w:marTop w:val="0"/>
      <w:marBottom w:val="0"/>
      <w:divBdr>
        <w:top w:val="none" w:sz="0" w:space="0" w:color="auto"/>
        <w:left w:val="none" w:sz="0" w:space="0" w:color="auto"/>
        <w:bottom w:val="none" w:sz="0" w:space="0" w:color="auto"/>
        <w:right w:val="none" w:sz="0" w:space="0" w:color="auto"/>
      </w:divBdr>
    </w:div>
    <w:div w:id="389614691">
      <w:bodyDiv w:val="1"/>
      <w:marLeft w:val="0"/>
      <w:marRight w:val="0"/>
      <w:marTop w:val="0"/>
      <w:marBottom w:val="0"/>
      <w:divBdr>
        <w:top w:val="none" w:sz="0" w:space="0" w:color="auto"/>
        <w:left w:val="none" w:sz="0" w:space="0" w:color="auto"/>
        <w:bottom w:val="none" w:sz="0" w:space="0" w:color="auto"/>
        <w:right w:val="none" w:sz="0" w:space="0" w:color="auto"/>
      </w:divBdr>
    </w:div>
    <w:div w:id="413816130">
      <w:bodyDiv w:val="1"/>
      <w:marLeft w:val="0"/>
      <w:marRight w:val="0"/>
      <w:marTop w:val="0"/>
      <w:marBottom w:val="0"/>
      <w:divBdr>
        <w:top w:val="none" w:sz="0" w:space="0" w:color="auto"/>
        <w:left w:val="none" w:sz="0" w:space="0" w:color="auto"/>
        <w:bottom w:val="none" w:sz="0" w:space="0" w:color="auto"/>
        <w:right w:val="none" w:sz="0" w:space="0" w:color="auto"/>
      </w:divBdr>
    </w:div>
    <w:div w:id="446431639">
      <w:bodyDiv w:val="1"/>
      <w:marLeft w:val="0"/>
      <w:marRight w:val="0"/>
      <w:marTop w:val="0"/>
      <w:marBottom w:val="0"/>
      <w:divBdr>
        <w:top w:val="none" w:sz="0" w:space="0" w:color="auto"/>
        <w:left w:val="none" w:sz="0" w:space="0" w:color="auto"/>
        <w:bottom w:val="none" w:sz="0" w:space="0" w:color="auto"/>
        <w:right w:val="none" w:sz="0" w:space="0" w:color="auto"/>
      </w:divBdr>
    </w:div>
    <w:div w:id="504250625">
      <w:bodyDiv w:val="1"/>
      <w:marLeft w:val="0"/>
      <w:marRight w:val="0"/>
      <w:marTop w:val="0"/>
      <w:marBottom w:val="0"/>
      <w:divBdr>
        <w:top w:val="none" w:sz="0" w:space="0" w:color="auto"/>
        <w:left w:val="none" w:sz="0" w:space="0" w:color="auto"/>
        <w:bottom w:val="none" w:sz="0" w:space="0" w:color="auto"/>
        <w:right w:val="none" w:sz="0" w:space="0" w:color="auto"/>
      </w:divBdr>
    </w:div>
    <w:div w:id="556941711">
      <w:bodyDiv w:val="1"/>
      <w:marLeft w:val="0"/>
      <w:marRight w:val="0"/>
      <w:marTop w:val="0"/>
      <w:marBottom w:val="0"/>
      <w:divBdr>
        <w:top w:val="none" w:sz="0" w:space="0" w:color="auto"/>
        <w:left w:val="none" w:sz="0" w:space="0" w:color="auto"/>
        <w:bottom w:val="none" w:sz="0" w:space="0" w:color="auto"/>
        <w:right w:val="none" w:sz="0" w:space="0" w:color="auto"/>
      </w:divBdr>
    </w:div>
    <w:div w:id="574240079">
      <w:bodyDiv w:val="1"/>
      <w:marLeft w:val="0"/>
      <w:marRight w:val="0"/>
      <w:marTop w:val="0"/>
      <w:marBottom w:val="0"/>
      <w:divBdr>
        <w:top w:val="none" w:sz="0" w:space="0" w:color="auto"/>
        <w:left w:val="none" w:sz="0" w:space="0" w:color="auto"/>
        <w:bottom w:val="none" w:sz="0" w:space="0" w:color="auto"/>
        <w:right w:val="none" w:sz="0" w:space="0" w:color="auto"/>
      </w:divBdr>
    </w:div>
    <w:div w:id="609702897">
      <w:bodyDiv w:val="1"/>
      <w:marLeft w:val="0"/>
      <w:marRight w:val="0"/>
      <w:marTop w:val="0"/>
      <w:marBottom w:val="0"/>
      <w:divBdr>
        <w:top w:val="none" w:sz="0" w:space="0" w:color="auto"/>
        <w:left w:val="none" w:sz="0" w:space="0" w:color="auto"/>
        <w:bottom w:val="none" w:sz="0" w:space="0" w:color="auto"/>
        <w:right w:val="none" w:sz="0" w:space="0" w:color="auto"/>
      </w:divBdr>
    </w:div>
    <w:div w:id="647587434">
      <w:bodyDiv w:val="1"/>
      <w:marLeft w:val="0"/>
      <w:marRight w:val="0"/>
      <w:marTop w:val="0"/>
      <w:marBottom w:val="0"/>
      <w:divBdr>
        <w:top w:val="none" w:sz="0" w:space="0" w:color="auto"/>
        <w:left w:val="none" w:sz="0" w:space="0" w:color="auto"/>
        <w:bottom w:val="none" w:sz="0" w:space="0" w:color="auto"/>
        <w:right w:val="none" w:sz="0" w:space="0" w:color="auto"/>
      </w:divBdr>
    </w:div>
    <w:div w:id="758911459">
      <w:bodyDiv w:val="1"/>
      <w:marLeft w:val="0"/>
      <w:marRight w:val="0"/>
      <w:marTop w:val="0"/>
      <w:marBottom w:val="0"/>
      <w:divBdr>
        <w:top w:val="none" w:sz="0" w:space="0" w:color="auto"/>
        <w:left w:val="none" w:sz="0" w:space="0" w:color="auto"/>
        <w:bottom w:val="none" w:sz="0" w:space="0" w:color="auto"/>
        <w:right w:val="none" w:sz="0" w:space="0" w:color="auto"/>
      </w:divBdr>
    </w:div>
    <w:div w:id="851796836">
      <w:bodyDiv w:val="1"/>
      <w:marLeft w:val="0"/>
      <w:marRight w:val="0"/>
      <w:marTop w:val="0"/>
      <w:marBottom w:val="0"/>
      <w:divBdr>
        <w:top w:val="none" w:sz="0" w:space="0" w:color="auto"/>
        <w:left w:val="none" w:sz="0" w:space="0" w:color="auto"/>
        <w:bottom w:val="none" w:sz="0" w:space="0" w:color="auto"/>
        <w:right w:val="none" w:sz="0" w:space="0" w:color="auto"/>
      </w:divBdr>
    </w:div>
    <w:div w:id="853302186">
      <w:bodyDiv w:val="1"/>
      <w:marLeft w:val="0"/>
      <w:marRight w:val="0"/>
      <w:marTop w:val="0"/>
      <w:marBottom w:val="0"/>
      <w:divBdr>
        <w:top w:val="none" w:sz="0" w:space="0" w:color="auto"/>
        <w:left w:val="none" w:sz="0" w:space="0" w:color="auto"/>
        <w:bottom w:val="none" w:sz="0" w:space="0" w:color="auto"/>
        <w:right w:val="none" w:sz="0" w:space="0" w:color="auto"/>
      </w:divBdr>
    </w:div>
    <w:div w:id="894394186">
      <w:bodyDiv w:val="1"/>
      <w:marLeft w:val="0"/>
      <w:marRight w:val="0"/>
      <w:marTop w:val="0"/>
      <w:marBottom w:val="0"/>
      <w:divBdr>
        <w:top w:val="none" w:sz="0" w:space="0" w:color="auto"/>
        <w:left w:val="none" w:sz="0" w:space="0" w:color="auto"/>
        <w:bottom w:val="none" w:sz="0" w:space="0" w:color="auto"/>
        <w:right w:val="none" w:sz="0" w:space="0" w:color="auto"/>
      </w:divBdr>
    </w:div>
    <w:div w:id="916014183">
      <w:bodyDiv w:val="1"/>
      <w:marLeft w:val="0"/>
      <w:marRight w:val="0"/>
      <w:marTop w:val="0"/>
      <w:marBottom w:val="0"/>
      <w:divBdr>
        <w:top w:val="none" w:sz="0" w:space="0" w:color="auto"/>
        <w:left w:val="none" w:sz="0" w:space="0" w:color="auto"/>
        <w:bottom w:val="none" w:sz="0" w:space="0" w:color="auto"/>
        <w:right w:val="none" w:sz="0" w:space="0" w:color="auto"/>
      </w:divBdr>
    </w:div>
    <w:div w:id="1043403923">
      <w:bodyDiv w:val="1"/>
      <w:marLeft w:val="0"/>
      <w:marRight w:val="0"/>
      <w:marTop w:val="0"/>
      <w:marBottom w:val="0"/>
      <w:divBdr>
        <w:top w:val="none" w:sz="0" w:space="0" w:color="auto"/>
        <w:left w:val="none" w:sz="0" w:space="0" w:color="auto"/>
        <w:bottom w:val="none" w:sz="0" w:space="0" w:color="auto"/>
        <w:right w:val="none" w:sz="0" w:space="0" w:color="auto"/>
      </w:divBdr>
    </w:div>
    <w:div w:id="1135098710">
      <w:bodyDiv w:val="1"/>
      <w:marLeft w:val="0"/>
      <w:marRight w:val="0"/>
      <w:marTop w:val="0"/>
      <w:marBottom w:val="0"/>
      <w:divBdr>
        <w:top w:val="none" w:sz="0" w:space="0" w:color="auto"/>
        <w:left w:val="none" w:sz="0" w:space="0" w:color="auto"/>
        <w:bottom w:val="none" w:sz="0" w:space="0" w:color="auto"/>
        <w:right w:val="none" w:sz="0" w:space="0" w:color="auto"/>
      </w:divBdr>
    </w:div>
    <w:div w:id="1154105637">
      <w:bodyDiv w:val="1"/>
      <w:marLeft w:val="0"/>
      <w:marRight w:val="0"/>
      <w:marTop w:val="0"/>
      <w:marBottom w:val="0"/>
      <w:divBdr>
        <w:top w:val="none" w:sz="0" w:space="0" w:color="auto"/>
        <w:left w:val="none" w:sz="0" w:space="0" w:color="auto"/>
        <w:bottom w:val="none" w:sz="0" w:space="0" w:color="auto"/>
        <w:right w:val="none" w:sz="0" w:space="0" w:color="auto"/>
      </w:divBdr>
    </w:div>
    <w:div w:id="1198662581">
      <w:bodyDiv w:val="1"/>
      <w:marLeft w:val="0"/>
      <w:marRight w:val="0"/>
      <w:marTop w:val="0"/>
      <w:marBottom w:val="0"/>
      <w:divBdr>
        <w:top w:val="none" w:sz="0" w:space="0" w:color="auto"/>
        <w:left w:val="none" w:sz="0" w:space="0" w:color="auto"/>
        <w:bottom w:val="none" w:sz="0" w:space="0" w:color="auto"/>
        <w:right w:val="none" w:sz="0" w:space="0" w:color="auto"/>
      </w:divBdr>
    </w:div>
    <w:div w:id="1218861456">
      <w:bodyDiv w:val="1"/>
      <w:marLeft w:val="0"/>
      <w:marRight w:val="0"/>
      <w:marTop w:val="0"/>
      <w:marBottom w:val="0"/>
      <w:divBdr>
        <w:top w:val="none" w:sz="0" w:space="0" w:color="auto"/>
        <w:left w:val="none" w:sz="0" w:space="0" w:color="auto"/>
        <w:bottom w:val="none" w:sz="0" w:space="0" w:color="auto"/>
        <w:right w:val="none" w:sz="0" w:space="0" w:color="auto"/>
      </w:divBdr>
    </w:div>
    <w:div w:id="1224677966">
      <w:bodyDiv w:val="1"/>
      <w:marLeft w:val="0"/>
      <w:marRight w:val="0"/>
      <w:marTop w:val="0"/>
      <w:marBottom w:val="0"/>
      <w:divBdr>
        <w:top w:val="none" w:sz="0" w:space="0" w:color="auto"/>
        <w:left w:val="none" w:sz="0" w:space="0" w:color="auto"/>
        <w:bottom w:val="none" w:sz="0" w:space="0" w:color="auto"/>
        <w:right w:val="none" w:sz="0" w:space="0" w:color="auto"/>
      </w:divBdr>
    </w:div>
    <w:div w:id="1380399253">
      <w:bodyDiv w:val="1"/>
      <w:marLeft w:val="0"/>
      <w:marRight w:val="0"/>
      <w:marTop w:val="0"/>
      <w:marBottom w:val="0"/>
      <w:divBdr>
        <w:top w:val="none" w:sz="0" w:space="0" w:color="auto"/>
        <w:left w:val="none" w:sz="0" w:space="0" w:color="auto"/>
        <w:bottom w:val="none" w:sz="0" w:space="0" w:color="auto"/>
        <w:right w:val="none" w:sz="0" w:space="0" w:color="auto"/>
      </w:divBdr>
    </w:div>
    <w:div w:id="1401055805">
      <w:bodyDiv w:val="1"/>
      <w:marLeft w:val="0"/>
      <w:marRight w:val="0"/>
      <w:marTop w:val="0"/>
      <w:marBottom w:val="0"/>
      <w:divBdr>
        <w:top w:val="none" w:sz="0" w:space="0" w:color="auto"/>
        <w:left w:val="none" w:sz="0" w:space="0" w:color="auto"/>
        <w:bottom w:val="none" w:sz="0" w:space="0" w:color="auto"/>
        <w:right w:val="none" w:sz="0" w:space="0" w:color="auto"/>
      </w:divBdr>
    </w:div>
    <w:div w:id="1426614918">
      <w:bodyDiv w:val="1"/>
      <w:marLeft w:val="0"/>
      <w:marRight w:val="0"/>
      <w:marTop w:val="0"/>
      <w:marBottom w:val="0"/>
      <w:divBdr>
        <w:top w:val="none" w:sz="0" w:space="0" w:color="auto"/>
        <w:left w:val="none" w:sz="0" w:space="0" w:color="auto"/>
        <w:bottom w:val="none" w:sz="0" w:space="0" w:color="auto"/>
        <w:right w:val="none" w:sz="0" w:space="0" w:color="auto"/>
      </w:divBdr>
    </w:div>
    <w:div w:id="1505318280">
      <w:bodyDiv w:val="1"/>
      <w:marLeft w:val="0"/>
      <w:marRight w:val="0"/>
      <w:marTop w:val="0"/>
      <w:marBottom w:val="0"/>
      <w:divBdr>
        <w:top w:val="none" w:sz="0" w:space="0" w:color="auto"/>
        <w:left w:val="none" w:sz="0" w:space="0" w:color="auto"/>
        <w:bottom w:val="none" w:sz="0" w:space="0" w:color="auto"/>
        <w:right w:val="none" w:sz="0" w:space="0" w:color="auto"/>
      </w:divBdr>
    </w:div>
    <w:div w:id="1634677096">
      <w:bodyDiv w:val="1"/>
      <w:marLeft w:val="0"/>
      <w:marRight w:val="0"/>
      <w:marTop w:val="0"/>
      <w:marBottom w:val="0"/>
      <w:divBdr>
        <w:top w:val="none" w:sz="0" w:space="0" w:color="auto"/>
        <w:left w:val="none" w:sz="0" w:space="0" w:color="auto"/>
        <w:bottom w:val="none" w:sz="0" w:space="0" w:color="auto"/>
        <w:right w:val="none" w:sz="0" w:space="0" w:color="auto"/>
      </w:divBdr>
    </w:div>
    <w:div w:id="1715302351">
      <w:bodyDiv w:val="1"/>
      <w:marLeft w:val="0"/>
      <w:marRight w:val="0"/>
      <w:marTop w:val="0"/>
      <w:marBottom w:val="0"/>
      <w:divBdr>
        <w:top w:val="none" w:sz="0" w:space="0" w:color="auto"/>
        <w:left w:val="none" w:sz="0" w:space="0" w:color="auto"/>
        <w:bottom w:val="none" w:sz="0" w:space="0" w:color="auto"/>
        <w:right w:val="none" w:sz="0" w:space="0" w:color="auto"/>
      </w:divBdr>
    </w:div>
    <w:div w:id="1741978737">
      <w:bodyDiv w:val="1"/>
      <w:marLeft w:val="0"/>
      <w:marRight w:val="0"/>
      <w:marTop w:val="0"/>
      <w:marBottom w:val="0"/>
      <w:divBdr>
        <w:top w:val="none" w:sz="0" w:space="0" w:color="auto"/>
        <w:left w:val="none" w:sz="0" w:space="0" w:color="auto"/>
        <w:bottom w:val="none" w:sz="0" w:space="0" w:color="auto"/>
        <w:right w:val="none" w:sz="0" w:space="0" w:color="auto"/>
      </w:divBdr>
    </w:div>
    <w:div w:id="1756584750">
      <w:bodyDiv w:val="1"/>
      <w:marLeft w:val="0"/>
      <w:marRight w:val="0"/>
      <w:marTop w:val="0"/>
      <w:marBottom w:val="0"/>
      <w:divBdr>
        <w:top w:val="none" w:sz="0" w:space="0" w:color="auto"/>
        <w:left w:val="none" w:sz="0" w:space="0" w:color="auto"/>
        <w:bottom w:val="none" w:sz="0" w:space="0" w:color="auto"/>
        <w:right w:val="none" w:sz="0" w:space="0" w:color="auto"/>
      </w:divBdr>
    </w:div>
    <w:div w:id="1758864663">
      <w:bodyDiv w:val="1"/>
      <w:marLeft w:val="0"/>
      <w:marRight w:val="0"/>
      <w:marTop w:val="0"/>
      <w:marBottom w:val="0"/>
      <w:divBdr>
        <w:top w:val="none" w:sz="0" w:space="0" w:color="auto"/>
        <w:left w:val="none" w:sz="0" w:space="0" w:color="auto"/>
        <w:bottom w:val="none" w:sz="0" w:space="0" w:color="auto"/>
        <w:right w:val="none" w:sz="0" w:space="0" w:color="auto"/>
      </w:divBdr>
    </w:div>
    <w:div w:id="1967348725">
      <w:bodyDiv w:val="1"/>
      <w:marLeft w:val="0"/>
      <w:marRight w:val="0"/>
      <w:marTop w:val="0"/>
      <w:marBottom w:val="0"/>
      <w:divBdr>
        <w:top w:val="none" w:sz="0" w:space="0" w:color="auto"/>
        <w:left w:val="none" w:sz="0" w:space="0" w:color="auto"/>
        <w:bottom w:val="none" w:sz="0" w:space="0" w:color="auto"/>
        <w:right w:val="none" w:sz="0" w:space="0" w:color="auto"/>
      </w:divBdr>
    </w:div>
    <w:div w:id="1993177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26"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7" Type="http://schemas.microsoft.com/office/2016/09/relationships/commentsIds" Target="commentsIds.xml"/></Relationships>
</file>

<file path=word/_rels/settings.xml.rels><?xml version="1.0" encoding="UTF-8" standalone="yes"?>
<Relationships xmlns="http://schemas.openxmlformats.org/package/2006/relationships"><Relationship Id="rId1" Type="http://schemas.openxmlformats.org/officeDocument/2006/relationships/attachedTemplate" Target="file:///G:\&#24037;&#20316;&#22841;\&#22823;&#35805;II&#25991;&#26723;\&#22823;&#35805;&#35199;&#28216;2.5\&#22823;&#35805;2.5&#25991;&#26723;&#27169;&#29256;\&#31574;&#21010;&#31867;&#25991;&#26723;&#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6DEAC-D4C7-4BD4-BE15-952803242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策划类文档模板.dot</Template>
  <TotalTime>16642</TotalTime>
  <Pages>24</Pages>
  <Words>1739</Words>
  <Characters>9917</Characters>
  <Application>Microsoft Office Word</Application>
  <DocSecurity>0</DocSecurity>
  <Lines>82</Lines>
  <Paragraphs>23</Paragraphs>
  <ScaleCrop>false</ScaleCrop>
  <Company/>
  <LinksUpToDate>false</LinksUpToDate>
  <CharactersWithSpaces>11633</CharactersWithSpaces>
  <SharedDoc>false</SharedDoc>
  <HLinks>
    <vt:vector size="60" baseType="variant">
      <vt:variant>
        <vt:i4>1245233</vt:i4>
      </vt:variant>
      <vt:variant>
        <vt:i4>56</vt:i4>
      </vt:variant>
      <vt:variant>
        <vt:i4>0</vt:i4>
      </vt:variant>
      <vt:variant>
        <vt:i4>5</vt:i4>
      </vt:variant>
      <vt:variant>
        <vt:lpwstr/>
      </vt:variant>
      <vt:variant>
        <vt:lpwstr>_Toc521959067</vt:lpwstr>
      </vt:variant>
      <vt:variant>
        <vt:i4>1245233</vt:i4>
      </vt:variant>
      <vt:variant>
        <vt:i4>50</vt:i4>
      </vt:variant>
      <vt:variant>
        <vt:i4>0</vt:i4>
      </vt:variant>
      <vt:variant>
        <vt:i4>5</vt:i4>
      </vt:variant>
      <vt:variant>
        <vt:lpwstr/>
      </vt:variant>
      <vt:variant>
        <vt:lpwstr>_Toc521959066</vt:lpwstr>
      </vt:variant>
      <vt:variant>
        <vt:i4>1245233</vt:i4>
      </vt:variant>
      <vt:variant>
        <vt:i4>44</vt:i4>
      </vt:variant>
      <vt:variant>
        <vt:i4>0</vt:i4>
      </vt:variant>
      <vt:variant>
        <vt:i4>5</vt:i4>
      </vt:variant>
      <vt:variant>
        <vt:lpwstr/>
      </vt:variant>
      <vt:variant>
        <vt:lpwstr>_Toc521959065</vt:lpwstr>
      </vt:variant>
      <vt:variant>
        <vt:i4>1245233</vt:i4>
      </vt:variant>
      <vt:variant>
        <vt:i4>38</vt:i4>
      </vt:variant>
      <vt:variant>
        <vt:i4>0</vt:i4>
      </vt:variant>
      <vt:variant>
        <vt:i4>5</vt:i4>
      </vt:variant>
      <vt:variant>
        <vt:lpwstr/>
      </vt:variant>
      <vt:variant>
        <vt:lpwstr>_Toc521959064</vt:lpwstr>
      </vt:variant>
      <vt:variant>
        <vt:i4>1245233</vt:i4>
      </vt:variant>
      <vt:variant>
        <vt:i4>32</vt:i4>
      </vt:variant>
      <vt:variant>
        <vt:i4>0</vt:i4>
      </vt:variant>
      <vt:variant>
        <vt:i4>5</vt:i4>
      </vt:variant>
      <vt:variant>
        <vt:lpwstr/>
      </vt:variant>
      <vt:variant>
        <vt:lpwstr>_Toc521959063</vt:lpwstr>
      </vt:variant>
      <vt:variant>
        <vt:i4>1245233</vt:i4>
      </vt:variant>
      <vt:variant>
        <vt:i4>26</vt:i4>
      </vt:variant>
      <vt:variant>
        <vt:i4>0</vt:i4>
      </vt:variant>
      <vt:variant>
        <vt:i4>5</vt:i4>
      </vt:variant>
      <vt:variant>
        <vt:lpwstr/>
      </vt:variant>
      <vt:variant>
        <vt:lpwstr>_Toc521959062</vt:lpwstr>
      </vt:variant>
      <vt:variant>
        <vt:i4>1245233</vt:i4>
      </vt:variant>
      <vt:variant>
        <vt:i4>20</vt:i4>
      </vt:variant>
      <vt:variant>
        <vt:i4>0</vt:i4>
      </vt:variant>
      <vt:variant>
        <vt:i4>5</vt:i4>
      </vt:variant>
      <vt:variant>
        <vt:lpwstr/>
      </vt:variant>
      <vt:variant>
        <vt:lpwstr>_Toc521959061</vt:lpwstr>
      </vt:variant>
      <vt:variant>
        <vt:i4>1245233</vt:i4>
      </vt:variant>
      <vt:variant>
        <vt:i4>14</vt:i4>
      </vt:variant>
      <vt:variant>
        <vt:i4>0</vt:i4>
      </vt:variant>
      <vt:variant>
        <vt:i4>5</vt:i4>
      </vt:variant>
      <vt:variant>
        <vt:lpwstr/>
      </vt:variant>
      <vt:variant>
        <vt:lpwstr>_Toc521959060</vt:lpwstr>
      </vt:variant>
      <vt:variant>
        <vt:i4>1048625</vt:i4>
      </vt:variant>
      <vt:variant>
        <vt:i4>8</vt:i4>
      </vt:variant>
      <vt:variant>
        <vt:i4>0</vt:i4>
      </vt:variant>
      <vt:variant>
        <vt:i4>5</vt:i4>
      </vt:variant>
      <vt:variant>
        <vt:lpwstr/>
      </vt:variant>
      <vt:variant>
        <vt:lpwstr>_Toc521959059</vt:lpwstr>
      </vt:variant>
      <vt:variant>
        <vt:i4>1048625</vt:i4>
      </vt:variant>
      <vt:variant>
        <vt:i4>2</vt:i4>
      </vt:variant>
      <vt:variant>
        <vt:i4>0</vt:i4>
      </vt:variant>
      <vt:variant>
        <vt:i4>5</vt:i4>
      </vt:variant>
      <vt:variant>
        <vt:lpwstr/>
      </vt:variant>
      <vt:variant>
        <vt:lpwstr>_Toc521959058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李雨飞</cp:lastModifiedBy>
  <cp:revision>46</cp:revision>
  <dcterms:created xsi:type="dcterms:W3CDTF">2019-09-05T02:44:00Z</dcterms:created>
  <dcterms:modified xsi:type="dcterms:W3CDTF">2022-11-17T13:40:00Z</dcterms:modified>
</cp:coreProperties>
</file>