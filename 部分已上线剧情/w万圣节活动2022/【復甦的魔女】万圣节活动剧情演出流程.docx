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6E2B1" w14:textId="487E6F65" w:rsidR="00653BA5" w:rsidRPr="00844B31" w:rsidRDefault="00AD20D3" w:rsidP="00132390">
      <w:pPr>
        <w:jc w:val="center"/>
        <w:rPr>
          <w:rFonts w:ascii="微软雅黑" w:eastAsia="微软雅黑" w:hAnsi="微软雅黑" w:cs="Arial"/>
          <w:b/>
          <w:bCs/>
          <w:sz w:val="44"/>
          <w:szCs w:val="32"/>
          <w:lang w:bidi="en-US"/>
        </w:rPr>
      </w:pPr>
      <w:r>
        <w:rPr>
          <w:rFonts w:ascii="微软雅黑" w:eastAsia="微软雅黑" w:hAnsi="微软雅黑" w:cs="Arial" w:hint="eastAsia"/>
          <w:b/>
          <w:bCs/>
          <w:sz w:val="44"/>
          <w:szCs w:val="32"/>
          <w:lang w:bidi="en-US"/>
        </w:rPr>
        <w:t>万圣节</w:t>
      </w:r>
      <w:r w:rsidR="0000649A">
        <w:rPr>
          <w:rFonts w:ascii="微软雅黑" w:eastAsia="微软雅黑" w:hAnsi="微软雅黑" w:cs="Arial" w:hint="eastAsia"/>
          <w:b/>
          <w:bCs/>
          <w:sz w:val="44"/>
          <w:szCs w:val="32"/>
          <w:lang w:bidi="en-US"/>
        </w:rPr>
        <w:t>活动</w:t>
      </w:r>
      <w:r w:rsidR="003654A7">
        <w:rPr>
          <w:rFonts w:ascii="微软雅黑" w:eastAsia="微软雅黑" w:hAnsi="微软雅黑" w:cs="Arial" w:hint="eastAsia"/>
          <w:b/>
          <w:bCs/>
          <w:sz w:val="44"/>
          <w:szCs w:val="32"/>
          <w:lang w:bidi="en-US"/>
        </w:rPr>
        <w:t>剧情演出</w:t>
      </w:r>
      <w:r w:rsidR="003654A7">
        <w:rPr>
          <w:rFonts w:ascii="微软雅黑" w:eastAsia="微软雅黑" w:hAnsi="微软雅黑" w:cs="Arial"/>
          <w:b/>
          <w:bCs/>
          <w:sz w:val="44"/>
          <w:szCs w:val="32"/>
          <w:lang w:bidi="en-US"/>
        </w:rPr>
        <w:t>流程</w:t>
      </w:r>
    </w:p>
    <w:p w14:paraId="14C39E09" w14:textId="77777777" w:rsidR="00A13D10" w:rsidRPr="00844B31" w:rsidRDefault="00A13D10" w:rsidP="009D04FF">
      <w:pPr>
        <w:rPr>
          <w:rFonts w:ascii="微软雅黑" w:eastAsia="微软雅黑" w:hAnsi="微软雅黑"/>
          <w:b/>
          <w:bCs/>
        </w:rPr>
      </w:pPr>
      <w:r w:rsidRPr="00844B31">
        <w:rPr>
          <w:rFonts w:ascii="微软雅黑" w:eastAsia="微软雅黑" w:hAnsi="微软雅黑" w:hint="eastAsia"/>
          <w:b/>
          <w:bCs/>
        </w:rPr>
        <w:t>目录：</w:t>
      </w:r>
    </w:p>
    <w:p w14:paraId="6A9B60DC" w14:textId="4B8E49C6" w:rsidR="00774FE3" w:rsidRDefault="00A13D10">
      <w:pPr>
        <w:pStyle w:val="10"/>
        <w:rPr>
          <w:rFonts w:asciiTheme="minorHAnsi" w:eastAsiaTheme="minorEastAsia" w:hAnsiTheme="minorHAnsi" w:cstheme="minorBidi"/>
          <w:b w:val="0"/>
          <w:bCs w:val="0"/>
          <w:caps w:val="0"/>
          <w:sz w:val="21"/>
          <w:szCs w:val="22"/>
        </w:rPr>
      </w:pPr>
      <w:r w:rsidRPr="00844B31">
        <w:rPr>
          <w:rFonts w:ascii="微软雅黑" w:eastAsia="微软雅黑" w:hAnsi="微软雅黑"/>
        </w:rPr>
        <w:fldChar w:fldCharType="begin"/>
      </w:r>
      <w:r w:rsidRPr="00844B31">
        <w:rPr>
          <w:rFonts w:ascii="微软雅黑" w:eastAsia="微软雅黑" w:hAnsi="微软雅黑"/>
        </w:rPr>
        <w:instrText xml:space="preserve"> TOC </w:instrText>
      </w:r>
      <w:r w:rsidRPr="00844B31">
        <w:rPr>
          <w:rFonts w:ascii="微软雅黑" w:eastAsia="微软雅黑" w:hAnsi="微软雅黑" w:hint="eastAsia"/>
        </w:rPr>
        <w:instrText>\o "2-7" \h \z \t "标题 1,1"</w:instrText>
      </w:r>
      <w:r w:rsidRPr="00844B31">
        <w:rPr>
          <w:rFonts w:ascii="微软雅黑" w:eastAsia="微软雅黑" w:hAnsi="微软雅黑"/>
        </w:rPr>
        <w:instrText xml:space="preserve"> </w:instrText>
      </w:r>
      <w:r w:rsidRPr="00844B31">
        <w:rPr>
          <w:rFonts w:ascii="微软雅黑" w:eastAsia="微软雅黑" w:hAnsi="微软雅黑"/>
        </w:rPr>
        <w:fldChar w:fldCharType="separate"/>
      </w:r>
      <w:hyperlink w:anchor="_Toc111994336" w:history="1">
        <w:r w:rsidR="00774FE3" w:rsidRPr="00055A00">
          <w:rPr>
            <w:rStyle w:val="a7"/>
          </w:rPr>
          <w:t>1</w:t>
        </w:r>
        <w:r w:rsidR="00774FE3">
          <w:rPr>
            <w:rFonts w:asciiTheme="minorHAnsi" w:eastAsiaTheme="minorEastAsia" w:hAnsiTheme="minorHAnsi" w:cstheme="minorBidi"/>
            <w:b w:val="0"/>
            <w:bCs w:val="0"/>
            <w:caps w:val="0"/>
            <w:sz w:val="21"/>
            <w:szCs w:val="22"/>
          </w:rPr>
          <w:tab/>
        </w:r>
        <w:r w:rsidR="00774FE3" w:rsidRPr="00055A00">
          <w:rPr>
            <w:rStyle w:val="a7"/>
            <w:rFonts w:ascii="微软雅黑" w:eastAsia="微软雅黑" w:hAnsi="微软雅黑"/>
          </w:rPr>
          <w:t>修改列表</w:t>
        </w:r>
        <w:r w:rsidR="00774FE3">
          <w:rPr>
            <w:webHidden/>
          </w:rPr>
          <w:tab/>
        </w:r>
        <w:r w:rsidR="00774FE3">
          <w:rPr>
            <w:webHidden/>
          </w:rPr>
          <w:fldChar w:fldCharType="begin"/>
        </w:r>
        <w:r w:rsidR="00774FE3">
          <w:rPr>
            <w:webHidden/>
          </w:rPr>
          <w:instrText xml:space="preserve"> PAGEREF _Toc111994336 \h </w:instrText>
        </w:r>
        <w:r w:rsidR="00774FE3">
          <w:rPr>
            <w:webHidden/>
          </w:rPr>
        </w:r>
        <w:r w:rsidR="00774FE3">
          <w:rPr>
            <w:webHidden/>
          </w:rPr>
          <w:fldChar w:fldCharType="separate"/>
        </w:r>
        <w:r w:rsidR="00774FE3">
          <w:rPr>
            <w:webHidden/>
          </w:rPr>
          <w:t>2</w:t>
        </w:r>
        <w:r w:rsidR="00774FE3">
          <w:rPr>
            <w:webHidden/>
          </w:rPr>
          <w:fldChar w:fldCharType="end"/>
        </w:r>
      </w:hyperlink>
    </w:p>
    <w:p w14:paraId="65DFB8CD" w14:textId="64E0B285" w:rsidR="00774FE3" w:rsidRDefault="00784C48">
      <w:pPr>
        <w:pStyle w:val="10"/>
        <w:rPr>
          <w:rFonts w:asciiTheme="minorHAnsi" w:eastAsiaTheme="minorEastAsia" w:hAnsiTheme="minorHAnsi" w:cstheme="minorBidi"/>
          <w:b w:val="0"/>
          <w:bCs w:val="0"/>
          <w:caps w:val="0"/>
          <w:sz w:val="21"/>
          <w:szCs w:val="22"/>
        </w:rPr>
      </w:pPr>
      <w:hyperlink w:anchor="_Toc111994337" w:history="1">
        <w:r w:rsidR="00774FE3" w:rsidRPr="00055A00">
          <w:rPr>
            <w:rStyle w:val="a7"/>
          </w:rPr>
          <w:t>2</w:t>
        </w:r>
        <w:r w:rsidR="00774FE3">
          <w:rPr>
            <w:rFonts w:asciiTheme="minorHAnsi" w:eastAsiaTheme="minorEastAsia" w:hAnsiTheme="minorHAnsi" w:cstheme="minorBidi"/>
            <w:b w:val="0"/>
            <w:bCs w:val="0"/>
            <w:caps w:val="0"/>
            <w:sz w:val="21"/>
            <w:szCs w:val="22"/>
          </w:rPr>
          <w:tab/>
        </w:r>
        <w:r w:rsidR="00774FE3" w:rsidRPr="00055A00">
          <w:rPr>
            <w:rStyle w:val="a7"/>
            <w:rFonts w:ascii="微软雅黑" w:eastAsia="微软雅黑" w:hAnsi="微软雅黑"/>
          </w:rPr>
          <w:t>评审意见</w:t>
        </w:r>
        <w:r w:rsidR="00774FE3">
          <w:rPr>
            <w:webHidden/>
          </w:rPr>
          <w:tab/>
        </w:r>
        <w:r w:rsidR="00774FE3">
          <w:rPr>
            <w:webHidden/>
          </w:rPr>
          <w:fldChar w:fldCharType="begin"/>
        </w:r>
        <w:r w:rsidR="00774FE3">
          <w:rPr>
            <w:webHidden/>
          </w:rPr>
          <w:instrText xml:space="preserve"> PAGEREF _Toc111994337 \h </w:instrText>
        </w:r>
        <w:r w:rsidR="00774FE3">
          <w:rPr>
            <w:webHidden/>
          </w:rPr>
        </w:r>
        <w:r w:rsidR="00774FE3">
          <w:rPr>
            <w:webHidden/>
          </w:rPr>
          <w:fldChar w:fldCharType="separate"/>
        </w:r>
        <w:r w:rsidR="00774FE3">
          <w:rPr>
            <w:webHidden/>
          </w:rPr>
          <w:t>2</w:t>
        </w:r>
        <w:r w:rsidR="00774FE3">
          <w:rPr>
            <w:webHidden/>
          </w:rPr>
          <w:fldChar w:fldCharType="end"/>
        </w:r>
      </w:hyperlink>
    </w:p>
    <w:p w14:paraId="52C18B5B" w14:textId="0E6ABEBD" w:rsidR="00774FE3" w:rsidRDefault="00784C48">
      <w:pPr>
        <w:pStyle w:val="10"/>
        <w:rPr>
          <w:rFonts w:asciiTheme="minorHAnsi" w:eastAsiaTheme="minorEastAsia" w:hAnsiTheme="minorHAnsi" w:cstheme="minorBidi"/>
          <w:b w:val="0"/>
          <w:bCs w:val="0"/>
          <w:caps w:val="0"/>
          <w:sz w:val="21"/>
          <w:szCs w:val="22"/>
        </w:rPr>
      </w:pPr>
      <w:hyperlink w:anchor="_Toc111994338" w:history="1">
        <w:r w:rsidR="00774FE3" w:rsidRPr="00055A00">
          <w:rPr>
            <w:rStyle w:val="a7"/>
          </w:rPr>
          <w:t>3</w:t>
        </w:r>
        <w:r w:rsidR="00774FE3">
          <w:rPr>
            <w:rFonts w:asciiTheme="minorHAnsi" w:eastAsiaTheme="minorEastAsia" w:hAnsiTheme="minorHAnsi" w:cstheme="minorBidi"/>
            <w:b w:val="0"/>
            <w:bCs w:val="0"/>
            <w:caps w:val="0"/>
            <w:sz w:val="21"/>
            <w:szCs w:val="22"/>
          </w:rPr>
          <w:tab/>
        </w:r>
        <w:r w:rsidR="00774FE3" w:rsidRPr="00055A00">
          <w:rPr>
            <w:rStyle w:val="a7"/>
            <w:rFonts w:ascii="微软雅黑" w:eastAsia="微软雅黑" w:hAnsi="微软雅黑"/>
          </w:rPr>
          <w:t>登场角色</w:t>
        </w:r>
        <w:r w:rsidR="00774FE3">
          <w:rPr>
            <w:webHidden/>
          </w:rPr>
          <w:tab/>
        </w:r>
        <w:r w:rsidR="00774FE3">
          <w:rPr>
            <w:webHidden/>
          </w:rPr>
          <w:fldChar w:fldCharType="begin"/>
        </w:r>
        <w:r w:rsidR="00774FE3">
          <w:rPr>
            <w:webHidden/>
          </w:rPr>
          <w:instrText xml:space="preserve"> PAGEREF _Toc111994338 \h </w:instrText>
        </w:r>
        <w:r w:rsidR="00774FE3">
          <w:rPr>
            <w:webHidden/>
          </w:rPr>
        </w:r>
        <w:r w:rsidR="00774FE3">
          <w:rPr>
            <w:webHidden/>
          </w:rPr>
          <w:fldChar w:fldCharType="separate"/>
        </w:r>
        <w:r w:rsidR="00774FE3">
          <w:rPr>
            <w:webHidden/>
          </w:rPr>
          <w:t>2</w:t>
        </w:r>
        <w:r w:rsidR="00774FE3">
          <w:rPr>
            <w:webHidden/>
          </w:rPr>
          <w:fldChar w:fldCharType="end"/>
        </w:r>
      </w:hyperlink>
    </w:p>
    <w:p w14:paraId="660BF7B3" w14:textId="15CF8F8D" w:rsidR="00774FE3" w:rsidRDefault="00784C48">
      <w:pPr>
        <w:pStyle w:val="31"/>
        <w:tabs>
          <w:tab w:val="left" w:pos="1260"/>
          <w:tab w:val="right" w:leader="dot" w:pos="8296"/>
        </w:tabs>
        <w:rPr>
          <w:rFonts w:asciiTheme="minorHAnsi" w:eastAsiaTheme="minorEastAsia" w:hAnsiTheme="minorHAnsi" w:cstheme="minorBidi"/>
          <w:iCs w:val="0"/>
          <w:noProof/>
          <w:szCs w:val="22"/>
        </w:rPr>
      </w:pPr>
      <w:hyperlink w:anchor="_Toc111994339" w:history="1">
        <w:r w:rsidR="00774FE3" w:rsidRPr="00055A00">
          <w:rPr>
            <w:rStyle w:val="a7"/>
            <w:noProof/>
          </w:rPr>
          <w:t>3.1.1</w:t>
        </w:r>
        <w:r w:rsidR="00774FE3">
          <w:rPr>
            <w:rFonts w:asciiTheme="minorHAnsi" w:eastAsiaTheme="minorEastAsia" w:hAnsiTheme="minorHAnsi" w:cstheme="minorBidi"/>
            <w:iCs w:val="0"/>
            <w:noProof/>
            <w:szCs w:val="22"/>
          </w:rPr>
          <w:tab/>
        </w:r>
        <w:r w:rsidR="00774FE3" w:rsidRPr="00055A00">
          <w:rPr>
            <w:rStyle w:val="a7"/>
            <w:noProof/>
          </w:rPr>
          <w:t>艾琳娜</w:t>
        </w:r>
        <w:r w:rsidR="00774FE3">
          <w:rPr>
            <w:noProof/>
            <w:webHidden/>
          </w:rPr>
          <w:tab/>
        </w:r>
        <w:r w:rsidR="00774FE3">
          <w:rPr>
            <w:noProof/>
            <w:webHidden/>
          </w:rPr>
          <w:fldChar w:fldCharType="begin"/>
        </w:r>
        <w:r w:rsidR="00774FE3">
          <w:rPr>
            <w:noProof/>
            <w:webHidden/>
          </w:rPr>
          <w:instrText xml:space="preserve"> PAGEREF _Toc111994339 \h </w:instrText>
        </w:r>
        <w:r w:rsidR="00774FE3">
          <w:rPr>
            <w:noProof/>
            <w:webHidden/>
          </w:rPr>
        </w:r>
        <w:r w:rsidR="00774FE3">
          <w:rPr>
            <w:noProof/>
            <w:webHidden/>
          </w:rPr>
          <w:fldChar w:fldCharType="separate"/>
        </w:r>
        <w:r w:rsidR="00774FE3">
          <w:rPr>
            <w:noProof/>
            <w:webHidden/>
          </w:rPr>
          <w:t>2</w:t>
        </w:r>
        <w:r w:rsidR="00774FE3">
          <w:rPr>
            <w:noProof/>
            <w:webHidden/>
          </w:rPr>
          <w:fldChar w:fldCharType="end"/>
        </w:r>
      </w:hyperlink>
    </w:p>
    <w:p w14:paraId="742A7F77" w14:textId="30EB93FB" w:rsidR="00774FE3" w:rsidRDefault="00784C48">
      <w:pPr>
        <w:pStyle w:val="31"/>
        <w:tabs>
          <w:tab w:val="left" w:pos="1260"/>
          <w:tab w:val="right" w:leader="dot" w:pos="8296"/>
        </w:tabs>
        <w:rPr>
          <w:rFonts w:asciiTheme="minorHAnsi" w:eastAsiaTheme="minorEastAsia" w:hAnsiTheme="minorHAnsi" w:cstheme="minorBidi"/>
          <w:iCs w:val="0"/>
          <w:noProof/>
          <w:szCs w:val="22"/>
        </w:rPr>
      </w:pPr>
      <w:hyperlink w:anchor="_Toc111994340" w:history="1">
        <w:r w:rsidR="00774FE3" w:rsidRPr="00055A00">
          <w:rPr>
            <w:rStyle w:val="a7"/>
            <w:noProof/>
          </w:rPr>
          <w:t>3.1.2</w:t>
        </w:r>
        <w:r w:rsidR="00774FE3">
          <w:rPr>
            <w:rFonts w:asciiTheme="minorHAnsi" w:eastAsiaTheme="minorEastAsia" w:hAnsiTheme="minorHAnsi" w:cstheme="minorBidi"/>
            <w:iCs w:val="0"/>
            <w:noProof/>
            <w:szCs w:val="22"/>
          </w:rPr>
          <w:tab/>
        </w:r>
        <w:r w:rsidR="00C44CAA">
          <w:rPr>
            <w:rStyle w:val="a7"/>
            <w:noProof/>
          </w:rPr>
          <w:t>诺忒娜</w:t>
        </w:r>
        <w:r w:rsidR="00774FE3">
          <w:rPr>
            <w:noProof/>
            <w:webHidden/>
          </w:rPr>
          <w:tab/>
        </w:r>
        <w:r w:rsidR="00774FE3">
          <w:rPr>
            <w:noProof/>
            <w:webHidden/>
          </w:rPr>
          <w:fldChar w:fldCharType="begin"/>
        </w:r>
        <w:r w:rsidR="00774FE3">
          <w:rPr>
            <w:noProof/>
            <w:webHidden/>
          </w:rPr>
          <w:instrText xml:space="preserve"> PAGEREF _Toc111994340 \h </w:instrText>
        </w:r>
        <w:r w:rsidR="00774FE3">
          <w:rPr>
            <w:noProof/>
            <w:webHidden/>
          </w:rPr>
        </w:r>
        <w:r w:rsidR="00774FE3">
          <w:rPr>
            <w:noProof/>
            <w:webHidden/>
          </w:rPr>
          <w:fldChar w:fldCharType="separate"/>
        </w:r>
        <w:r w:rsidR="00774FE3">
          <w:rPr>
            <w:noProof/>
            <w:webHidden/>
          </w:rPr>
          <w:t>3</w:t>
        </w:r>
        <w:r w:rsidR="00774FE3">
          <w:rPr>
            <w:noProof/>
            <w:webHidden/>
          </w:rPr>
          <w:fldChar w:fldCharType="end"/>
        </w:r>
      </w:hyperlink>
    </w:p>
    <w:p w14:paraId="1D68F896" w14:textId="79083085" w:rsidR="00774FE3" w:rsidRDefault="00784C48">
      <w:pPr>
        <w:pStyle w:val="31"/>
        <w:tabs>
          <w:tab w:val="left" w:pos="1260"/>
          <w:tab w:val="right" w:leader="dot" w:pos="8296"/>
        </w:tabs>
        <w:rPr>
          <w:rFonts w:asciiTheme="minorHAnsi" w:eastAsiaTheme="minorEastAsia" w:hAnsiTheme="minorHAnsi" w:cstheme="minorBidi"/>
          <w:iCs w:val="0"/>
          <w:noProof/>
          <w:szCs w:val="22"/>
        </w:rPr>
      </w:pPr>
      <w:hyperlink w:anchor="_Toc111994341" w:history="1">
        <w:r w:rsidR="00774FE3" w:rsidRPr="00055A00">
          <w:rPr>
            <w:rStyle w:val="a7"/>
            <w:noProof/>
          </w:rPr>
          <w:t>3.1.3</w:t>
        </w:r>
        <w:r w:rsidR="00774FE3">
          <w:rPr>
            <w:rFonts w:asciiTheme="minorHAnsi" w:eastAsiaTheme="minorEastAsia" w:hAnsiTheme="minorHAnsi" w:cstheme="minorBidi"/>
            <w:iCs w:val="0"/>
            <w:noProof/>
            <w:szCs w:val="22"/>
          </w:rPr>
          <w:tab/>
        </w:r>
        <w:r w:rsidR="00774FE3" w:rsidRPr="00055A00">
          <w:rPr>
            <w:rStyle w:val="a7"/>
            <w:noProof/>
          </w:rPr>
          <w:t>散华</w:t>
        </w:r>
        <w:r w:rsidR="00774FE3">
          <w:rPr>
            <w:noProof/>
            <w:webHidden/>
          </w:rPr>
          <w:tab/>
        </w:r>
        <w:r w:rsidR="00774FE3">
          <w:rPr>
            <w:noProof/>
            <w:webHidden/>
          </w:rPr>
          <w:fldChar w:fldCharType="begin"/>
        </w:r>
        <w:r w:rsidR="00774FE3">
          <w:rPr>
            <w:noProof/>
            <w:webHidden/>
          </w:rPr>
          <w:instrText xml:space="preserve"> PAGEREF _Toc111994341 \h </w:instrText>
        </w:r>
        <w:r w:rsidR="00774FE3">
          <w:rPr>
            <w:noProof/>
            <w:webHidden/>
          </w:rPr>
        </w:r>
        <w:r w:rsidR="00774FE3">
          <w:rPr>
            <w:noProof/>
            <w:webHidden/>
          </w:rPr>
          <w:fldChar w:fldCharType="separate"/>
        </w:r>
        <w:r w:rsidR="00774FE3">
          <w:rPr>
            <w:noProof/>
            <w:webHidden/>
          </w:rPr>
          <w:t>3</w:t>
        </w:r>
        <w:r w:rsidR="00774FE3">
          <w:rPr>
            <w:noProof/>
            <w:webHidden/>
          </w:rPr>
          <w:fldChar w:fldCharType="end"/>
        </w:r>
      </w:hyperlink>
    </w:p>
    <w:p w14:paraId="5F154BD0" w14:textId="698F9449" w:rsidR="00774FE3" w:rsidRDefault="00784C48">
      <w:pPr>
        <w:pStyle w:val="31"/>
        <w:tabs>
          <w:tab w:val="left" w:pos="1260"/>
          <w:tab w:val="right" w:leader="dot" w:pos="8296"/>
        </w:tabs>
        <w:rPr>
          <w:rFonts w:asciiTheme="minorHAnsi" w:eastAsiaTheme="minorEastAsia" w:hAnsiTheme="minorHAnsi" w:cstheme="minorBidi"/>
          <w:iCs w:val="0"/>
          <w:noProof/>
          <w:szCs w:val="22"/>
        </w:rPr>
      </w:pPr>
      <w:hyperlink w:anchor="_Toc111994342" w:history="1">
        <w:r w:rsidR="00774FE3" w:rsidRPr="00055A00">
          <w:rPr>
            <w:rStyle w:val="a7"/>
            <w:noProof/>
          </w:rPr>
          <w:t>3.1.4</w:t>
        </w:r>
        <w:r w:rsidR="00774FE3">
          <w:rPr>
            <w:rFonts w:asciiTheme="minorHAnsi" w:eastAsiaTheme="minorEastAsia" w:hAnsiTheme="minorHAnsi" w:cstheme="minorBidi"/>
            <w:iCs w:val="0"/>
            <w:noProof/>
            <w:szCs w:val="22"/>
          </w:rPr>
          <w:tab/>
        </w:r>
        <w:r w:rsidR="00774FE3" w:rsidRPr="00055A00">
          <w:rPr>
            <w:rStyle w:val="a7"/>
            <w:noProof/>
          </w:rPr>
          <w:t>艾拉</w:t>
        </w:r>
        <w:r w:rsidR="00774FE3">
          <w:rPr>
            <w:noProof/>
            <w:webHidden/>
          </w:rPr>
          <w:tab/>
        </w:r>
        <w:r w:rsidR="00774FE3">
          <w:rPr>
            <w:noProof/>
            <w:webHidden/>
          </w:rPr>
          <w:fldChar w:fldCharType="begin"/>
        </w:r>
        <w:r w:rsidR="00774FE3">
          <w:rPr>
            <w:noProof/>
            <w:webHidden/>
          </w:rPr>
          <w:instrText xml:space="preserve"> PAGEREF _Toc111994342 \h </w:instrText>
        </w:r>
        <w:r w:rsidR="00774FE3">
          <w:rPr>
            <w:noProof/>
            <w:webHidden/>
          </w:rPr>
        </w:r>
        <w:r w:rsidR="00774FE3">
          <w:rPr>
            <w:noProof/>
            <w:webHidden/>
          </w:rPr>
          <w:fldChar w:fldCharType="separate"/>
        </w:r>
        <w:r w:rsidR="00774FE3">
          <w:rPr>
            <w:noProof/>
            <w:webHidden/>
          </w:rPr>
          <w:t>4</w:t>
        </w:r>
        <w:r w:rsidR="00774FE3">
          <w:rPr>
            <w:noProof/>
            <w:webHidden/>
          </w:rPr>
          <w:fldChar w:fldCharType="end"/>
        </w:r>
      </w:hyperlink>
    </w:p>
    <w:p w14:paraId="4F0A42AD" w14:textId="11057A12" w:rsidR="00774FE3" w:rsidRDefault="00784C48">
      <w:pPr>
        <w:pStyle w:val="31"/>
        <w:tabs>
          <w:tab w:val="left" w:pos="1260"/>
          <w:tab w:val="right" w:leader="dot" w:pos="8296"/>
        </w:tabs>
        <w:rPr>
          <w:rFonts w:asciiTheme="minorHAnsi" w:eastAsiaTheme="minorEastAsia" w:hAnsiTheme="minorHAnsi" w:cstheme="minorBidi"/>
          <w:iCs w:val="0"/>
          <w:noProof/>
          <w:szCs w:val="22"/>
        </w:rPr>
      </w:pPr>
      <w:hyperlink w:anchor="_Toc111994343" w:history="1">
        <w:r w:rsidR="00774FE3" w:rsidRPr="00055A00">
          <w:rPr>
            <w:rStyle w:val="a7"/>
            <w:noProof/>
          </w:rPr>
          <w:t>3.1.5</w:t>
        </w:r>
        <w:r w:rsidR="00774FE3">
          <w:rPr>
            <w:rFonts w:asciiTheme="minorHAnsi" w:eastAsiaTheme="minorEastAsia" w:hAnsiTheme="minorHAnsi" w:cstheme="minorBidi"/>
            <w:iCs w:val="0"/>
            <w:noProof/>
            <w:szCs w:val="22"/>
          </w:rPr>
          <w:tab/>
        </w:r>
        <w:r w:rsidR="00774FE3" w:rsidRPr="00055A00">
          <w:rPr>
            <w:rStyle w:val="a7"/>
            <w:noProof/>
          </w:rPr>
          <w:t>梅莫菲斯</w:t>
        </w:r>
        <w:r w:rsidR="00774FE3">
          <w:rPr>
            <w:noProof/>
            <w:webHidden/>
          </w:rPr>
          <w:tab/>
        </w:r>
        <w:r w:rsidR="00774FE3">
          <w:rPr>
            <w:noProof/>
            <w:webHidden/>
          </w:rPr>
          <w:fldChar w:fldCharType="begin"/>
        </w:r>
        <w:r w:rsidR="00774FE3">
          <w:rPr>
            <w:noProof/>
            <w:webHidden/>
          </w:rPr>
          <w:instrText xml:space="preserve"> PAGEREF _Toc111994343 \h </w:instrText>
        </w:r>
        <w:r w:rsidR="00774FE3">
          <w:rPr>
            <w:noProof/>
            <w:webHidden/>
          </w:rPr>
        </w:r>
        <w:r w:rsidR="00774FE3">
          <w:rPr>
            <w:noProof/>
            <w:webHidden/>
          </w:rPr>
          <w:fldChar w:fldCharType="separate"/>
        </w:r>
        <w:r w:rsidR="00774FE3">
          <w:rPr>
            <w:noProof/>
            <w:webHidden/>
          </w:rPr>
          <w:t>4</w:t>
        </w:r>
        <w:r w:rsidR="00774FE3">
          <w:rPr>
            <w:noProof/>
            <w:webHidden/>
          </w:rPr>
          <w:fldChar w:fldCharType="end"/>
        </w:r>
      </w:hyperlink>
    </w:p>
    <w:p w14:paraId="57ACD810" w14:textId="546F7779" w:rsidR="00774FE3" w:rsidRDefault="00784C48">
      <w:pPr>
        <w:pStyle w:val="31"/>
        <w:tabs>
          <w:tab w:val="left" w:pos="1260"/>
          <w:tab w:val="right" w:leader="dot" w:pos="8296"/>
        </w:tabs>
        <w:rPr>
          <w:rFonts w:asciiTheme="minorHAnsi" w:eastAsiaTheme="minorEastAsia" w:hAnsiTheme="minorHAnsi" w:cstheme="minorBidi"/>
          <w:iCs w:val="0"/>
          <w:noProof/>
          <w:szCs w:val="22"/>
        </w:rPr>
      </w:pPr>
      <w:hyperlink w:anchor="_Toc111994344" w:history="1">
        <w:r w:rsidR="00774FE3" w:rsidRPr="00055A00">
          <w:rPr>
            <w:rStyle w:val="a7"/>
            <w:noProof/>
          </w:rPr>
          <w:t>3.1.6</w:t>
        </w:r>
        <w:r w:rsidR="00774FE3">
          <w:rPr>
            <w:rFonts w:asciiTheme="minorHAnsi" w:eastAsiaTheme="minorEastAsia" w:hAnsiTheme="minorHAnsi" w:cstheme="minorBidi"/>
            <w:iCs w:val="0"/>
            <w:noProof/>
            <w:szCs w:val="22"/>
          </w:rPr>
          <w:tab/>
        </w:r>
        <w:r w:rsidR="00774FE3" w:rsidRPr="00055A00">
          <w:rPr>
            <w:rStyle w:val="a7"/>
            <w:noProof/>
          </w:rPr>
          <w:t>凯瑟琳（凯瑟琳</w:t>
        </w:r>
        <w:r w:rsidR="00774FE3" w:rsidRPr="00055A00">
          <w:rPr>
            <w:rStyle w:val="a7"/>
            <w:noProof/>
          </w:rPr>
          <w:t>·</w:t>
        </w:r>
        <w:r w:rsidR="00774FE3" w:rsidRPr="00055A00">
          <w:rPr>
            <w:rStyle w:val="a7"/>
            <w:noProof/>
          </w:rPr>
          <w:t>万圣节外观）</w:t>
        </w:r>
        <w:r w:rsidR="00774FE3">
          <w:rPr>
            <w:noProof/>
            <w:webHidden/>
          </w:rPr>
          <w:tab/>
        </w:r>
        <w:r w:rsidR="00774FE3">
          <w:rPr>
            <w:noProof/>
            <w:webHidden/>
          </w:rPr>
          <w:fldChar w:fldCharType="begin"/>
        </w:r>
        <w:r w:rsidR="00774FE3">
          <w:rPr>
            <w:noProof/>
            <w:webHidden/>
          </w:rPr>
          <w:instrText xml:space="preserve"> PAGEREF _Toc111994344 \h </w:instrText>
        </w:r>
        <w:r w:rsidR="00774FE3">
          <w:rPr>
            <w:noProof/>
            <w:webHidden/>
          </w:rPr>
        </w:r>
        <w:r w:rsidR="00774FE3">
          <w:rPr>
            <w:noProof/>
            <w:webHidden/>
          </w:rPr>
          <w:fldChar w:fldCharType="separate"/>
        </w:r>
        <w:r w:rsidR="00774FE3">
          <w:rPr>
            <w:noProof/>
            <w:webHidden/>
          </w:rPr>
          <w:t>5</w:t>
        </w:r>
        <w:r w:rsidR="00774FE3">
          <w:rPr>
            <w:noProof/>
            <w:webHidden/>
          </w:rPr>
          <w:fldChar w:fldCharType="end"/>
        </w:r>
      </w:hyperlink>
    </w:p>
    <w:p w14:paraId="1CE9C943" w14:textId="7BD1277F" w:rsidR="00774FE3" w:rsidRDefault="00784C48">
      <w:pPr>
        <w:pStyle w:val="31"/>
        <w:tabs>
          <w:tab w:val="left" w:pos="1260"/>
          <w:tab w:val="right" w:leader="dot" w:pos="8296"/>
        </w:tabs>
        <w:rPr>
          <w:rFonts w:asciiTheme="minorHAnsi" w:eastAsiaTheme="minorEastAsia" w:hAnsiTheme="minorHAnsi" w:cstheme="minorBidi"/>
          <w:iCs w:val="0"/>
          <w:noProof/>
          <w:szCs w:val="22"/>
        </w:rPr>
      </w:pPr>
      <w:hyperlink w:anchor="_Toc111994345" w:history="1">
        <w:r w:rsidR="00774FE3" w:rsidRPr="00055A00">
          <w:rPr>
            <w:rStyle w:val="a7"/>
            <w:noProof/>
          </w:rPr>
          <w:t>3.1.7</w:t>
        </w:r>
        <w:r w:rsidR="00774FE3">
          <w:rPr>
            <w:rFonts w:asciiTheme="minorHAnsi" w:eastAsiaTheme="minorEastAsia" w:hAnsiTheme="minorHAnsi" w:cstheme="minorBidi"/>
            <w:iCs w:val="0"/>
            <w:noProof/>
            <w:szCs w:val="22"/>
          </w:rPr>
          <w:tab/>
        </w:r>
        <w:r w:rsidR="00774FE3" w:rsidRPr="00055A00">
          <w:rPr>
            <w:rStyle w:val="a7"/>
            <w:noProof/>
          </w:rPr>
          <w:t>誓约仆从（原版诺忒娜立绘）</w:t>
        </w:r>
        <w:r w:rsidR="00774FE3">
          <w:rPr>
            <w:noProof/>
            <w:webHidden/>
          </w:rPr>
          <w:tab/>
        </w:r>
        <w:r w:rsidR="00774FE3">
          <w:rPr>
            <w:noProof/>
            <w:webHidden/>
          </w:rPr>
          <w:fldChar w:fldCharType="begin"/>
        </w:r>
        <w:r w:rsidR="00774FE3">
          <w:rPr>
            <w:noProof/>
            <w:webHidden/>
          </w:rPr>
          <w:instrText xml:space="preserve"> PAGEREF _Toc111994345 \h </w:instrText>
        </w:r>
        <w:r w:rsidR="00774FE3">
          <w:rPr>
            <w:noProof/>
            <w:webHidden/>
          </w:rPr>
        </w:r>
        <w:r w:rsidR="00774FE3">
          <w:rPr>
            <w:noProof/>
            <w:webHidden/>
          </w:rPr>
          <w:fldChar w:fldCharType="separate"/>
        </w:r>
        <w:r w:rsidR="00774FE3">
          <w:rPr>
            <w:noProof/>
            <w:webHidden/>
          </w:rPr>
          <w:t>5</w:t>
        </w:r>
        <w:r w:rsidR="00774FE3">
          <w:rPr>
            <w:noProof/>
            <w:webHidden/>
          </w:rPr>
          <w:fldChar w:fldCharType="end"/>
        </w:r>
      </w:hyperlink>
    </w:p>
    <w:p w14:paraId="4FDAD4F3" w14:textId="03876785" w:rsidR="00774FE3" w:rsidRDefault="00784C48">
      <w:pPr>
        <w:pStyle w:val="10"/>
        <w:rPr>
          <w:rFonts w:asciiTheme="minorHAnsi" w:eastAsiaTheme="minorEastAsia" w:hAnsiTheme="minorHAnsi" w:cstheme="minorBidi"/>
          <w:b w:val="0"/>
          <w:bCs w:val="0"/>
          <w:caps w:val="0"/>
          <w:sz w:val="21"/>
          <w:szCs w:val="22"/>
        </w:rPr>
      </w:pPr>
      <w:hyperlink w:anchor="_Toc111994346" w:history="1">
        <w:r w:rsidR="00774FE3" w:rsidRPr="00055A00">
          <w:rPr>
            <w:rStyle w:val="a7"/>
          </w:rPr>
          <w:t>4</w:t>
        </w:r>
        <w:r w:rsidR="00774FE3">
          <w:rPr>
            <w:rFonts w:asciiTheme="minorHAnsi" w:eastAsiaTheme="minorEastAsia" w:hAnsiTheme="minorHAnsi" w:cstheme="minorBidi"/>
            <w:b w:val="0"/>
            <w:bCs w:val="0"/>
            <w:caps w:val="0"/>
            <w:sz w:val="21"/>
            <w:szCs w:val="22"/>
          </w:rPr>
          <w:tab/>
        </w:r>
        <w:r w:rsidR="00774FE3" w:rsidRPr="00055A00">
          <w:rPr>
            <w:rStyle w:val="a7"/>
            <w:rFonts w:ascii="微软雅黑" w:eastAsia="微软雅黑" w:hAnsi="微软雅黑"/>
          </w:rPr>
          <w:t>详细设计</w:t>
        </w:r>
        <w:r w:rsidR="00774FE3">
          <w:rPr>
            <w:webHidden/>
          </w:rPr>
          <w:tab/>
        </w:r>
        <w:r w:rsidR="00774FE3">
          <w:rPr>
            <w:webHidden/>
          </w:rPr>
          <w:fldChar w:fldCharType="begin"/>
        </w:r>
        <w:r w:rsidR="00774FE3">
          <w:rPr>
            <w:webHidden/>
          </w:rPr>
          <w:instrText xml:space="preserve"> PAGEREF _Toc111994346 \h </w:instrText>
        </w:r>
        <w:r w:rsidR="00774FE3">
          <w:rPr>
            <w:webHidden/>
          </w:rPr>
        </w:r>
        <w:r w:rsidR="00774FE3">
          <w:rPr>
            <w:webHidden/>
          </w:rPr>
          <w:fldChar w:fldCharType="separate"/>
        </w:r>
        <w:r w:rsidR="00774FE3">
          <w:rPr>
            <w:webHidden/>
          </w:rPr>
          <w:t>6</w:t>
        </w:r>
        <w:r w:rsidR="00774FE3">
          <w:rPr>
            <w:webHidden/>
          </w:rPr>
          <w:fldChar w:fldCharType="end"/>
        </w:r>
      </w:hyperlink>
    </w:p>
    <w:p w14:paraId="19283E4E" w14:textId="243686CD" w:rsidR="00774FE3" w:rsidRDefault="00784C48">
      <w:pPr>
        <w:pStyle w:val="21"/>
        <w:rPr>
          <w:rFonts w:asciiTheme="minorHAnsi" w:eastAsiaTheme="minorEastAsia" w:hAnsiTheme="minorHAnsi" w:cstheme="minorBidi"/>
          <w:smallCaps w:val="0"/>
          <w:noProof/>
          <w:szCs w:val="22"/>
        </w:rPr>
      </w:pPr>
      <w:hyperlink w:anchor="_Toc111994347"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4.1</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序章（主城对话）</w:t>
        </w:r>
        <w:r w:rsidR="00774FE3">
          <w:rPr>
            <w:noProof/>
            <w:webHidden/>
          </w:rPr>
          <w:tab/>
        </w:r>
        <w:r w:rsidR="00774FE3">
          <w:rPr>
            <w:noProof/>
            <w:webHidden/>
          </w:rPr>
          <w:fldChar w:fldCharType="begin"/>
        </w:r>
        <w:r w:rsidR="00774FE3">
          <w:rPr>
            <w:noProof/>
            <w:webHidden/>
          </w:rPr>
          <w:instrText xml:space="preserve"> PAGEREF _Toc111994347 \h </w:instrText>
        </w:r>
        <w:r w:rsidR="00774FE3">
          <w:rPr>
            <w:noProof/>
            <w:webHidden/>
          </w:rPr>
        </w:r>
        <w:r w:rsidR="00774FE3">
          <w:rPr>
            <w:noProof/>
            <w:webHidden/>
          </w:rPr>
          <w:fldChar w:fldCharType="separate"/>
        </w:r>
        <w:r w:rsidR="00774FE3">
          <w:rPr>
            <w:noProof/>
            <w:webHidden/>
          </w:rPr>
          <w:t>6</w:t>
        </w:r>
        <w:r w:rsidR="00774FE3">
          <w:rPr>
            <w:noProof/>
            <w:webHidden/>
          </w:rPr>
          <w:fldChar w:fldCharType="end"/>
        </w:r>
      </w:hyperlink>
    </w:p>
    <w:p w14:paraId="37EAE983" w14:textId="00132EE6" w:rsidR="00774FE3" w:rsidRDefault="00784C48">
      <w:pPr>
        <w:pStyle w:val="21"/>
        <w:rPr>
          <w:rFonts w:asciiTheme="minorHAnsi" w:eastAsiaTheme="minorEastAsia" w:hAnsiTheme="minorHAnsi" w:cstheme="minorBidi"/>
          <w:smallCaps w:val="0"/>
          <w:noProof/>
          <w:szCs w:val="22"/>
        </w:rPr>
      </w:pPr>
      <w:hyperlink w:anchor="_Toc111994348"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4.2</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黄昏村落（第一关）</w:t>
        </w:r>
        <w:r w:rsidR="00774FE3">
          <w:rPr>
            <w:noProof/>
            <w:webHidden/>
          </w:rPr>
          <w:tab/>
        </w:r>
        <w:r w:rsidR="00774FE3">
          <w:rPr>
            <w:noProof/>
            <w:webHidden/>
          </w:rPr>
          <w:fldChar w:fldCharType="begin"/>
        </w:r>
        <w:r w:rsidR="00774FE3">
          <w:rPr>
            <w:noProof/>
            <w:webHidden/>
          </w:rPr>
          <w:instrText xml:space="preserve"> PAGEREF _Toc111994348 \h </w:instrText>
        </w:r>
        <w:r w:rsidR="00774FE3">
          <w:rPr>
            <w:noProof/>
            <w:webHidden/>
          </w:rPr>
        </w:r>
        <w:r w:rsidR="00774FE3">
          <w:rPr>
            <w:noProof/>
            <w:webHidden/>
          </w:rPr>
          <w:fldChar w:fldCharType="separate"/>
        </w:r>
        <w:r w:rsidR="00774FE3">
          <w:rPr>
            <w:noProof/>
            <w:webHidden/>
          </w:rPr>
          <w:t>6</w:t>
        </w:r>
        <w:r w:rsidR="00774FE3">
          <w:rPr>
            <w:noProof/>
            <w:webHidden/>
          </w:rPr>
          <w:fldChar w:fldCharType="end"/>
        </w:r>
      </w:hyperlink>
    </w:p>
    <w:p w14:paraId="4A0D22C0" w14:textId="6A79A089" w:rsidR="00774FE3" w:rsidRDefault="00784C48">
      <w:pPr>
        <w:pStyle w:val="21"/>
        <w:rPr>
          <w:rFonts w:asciiTheme="minorHAnsi" w:eastAsiaTheme="minorEastAsia" w:hAnsiTheme="minorHAnsi" w:cstheme="minorBidi"/>
          <w:smallCaps w:val="0"/>
          <w:noProof/>
          <w:szCs w:val="22"/>
        </w:rPr>
      </w:pPr>
      <w:hyperlink w:anchor="_Toc111994349"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4.3</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荒芜墓园（第二关）</w:t>
        </w:r>
        <w:r w:rsidR="00774FE3">
          <w:rPr>
            <w:noProof/>
            <w:webHidden/>
          </w:rPr>
          <w:tab/>
        </w:r>
        <w:r w:rsidR="00774FE3">
          <w:rPr>
            <w:noProof/>
            <w:webHidden/>
          </w:rPr>
          <w:fldChar w:fldCharType="begin"/>
        </w:r>
        <w:r w:rsidR="00774FE3">
          <w:rPr>
            <w:noProof/>
            <w:webHidden/>
          </w:rPr>
          <w:instrText xml:space="preserve"> PAGEREF _Toc111994349 \h </w:instrText>
        </w:r>
        <w:r w:rsidR="00774FE3">
          <w:rPr>
            <w:noProof/>
            <w:webHidden/>
          </w:rPr>
        </w:r>
        <w:r w:rsidR="00774FE3">
          <w:rPr>
            <w:noProof/>
            <w:webHidden/>
          </w:rPr>
          <w:fldChar w:fldCharType="separate"/>
        </w:r>
        <w:r w:rsidR="00774FE3">
          <w:rPr>
            <w:noProof/>
            <w:webHidden/>
          </w:rPr>
          <w:t>10</w:t>
        </w:r>
        <w:r w:rsidR="00774FE3">
          <w:rPr>
            <w:noProof/>
            <w:webHidden/>
          </w:rPr>
          <w:fldChar w:fldCharType="end"/>
        </w:r>
      </w:hyperlink>
    </w:p>
    <w:p w14:paraId="74FB099F" w14:textId="08265D33" w:rsidR="00774FE3" w:rsidRDefault="00784C48">
      <w:pPr>
        <w:pStyle w:val="21"/>
        <w:rPr>
          <w:rFonts w:asciiTheme="minorHAnsi" w:eastAsiaTheme="minorEastAsia" w:hAnsiTheme="minorHAnsi" w:cstheme="minorBidi"/>
          <w:smallCaps w:val="0"/>
          <w:noProof/>
          <w:szCs w:val="22"/>
        </w:rPr>
      </w:pPr>
      <w:hyperlink w:anchor="_Toc111994350"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4.4</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山间小路（第三关）</w:t>
        </w:r>
        <w:r w:rsidR="00774FE3">
          <w:rPr>
            <w:noProof/>
            <w:webHidden/>
          </w:rPr>
          <w:tab/>
        </w:r>
        <w:r w:rsidR="00774FE3">
          <w:rPr>
            <w:noProof/>
            <w:webHidden/>
          </w:rPr>
          <w:fldChar w:fldCharType="begin"/>
        </w:r>
        <w:r w:rsidR="00774FE3">
          <w:rPr>
            <w:noProof/>
            <w:webHidden/>
          </w:rPr>
          <w:instrText xml:space="preserve"> PAGEREF _Toc111994350 \h </w:instrText>
        </w:r>
        <w:r w:rsidR="00774FE3">
          <w:rPr>
            <w:noProof/>
            <w:webHidden/>
          </w:rPr>
        </w:r>
        <w:r w:rsidR="00774FE3">
          <w:rPr>
            <w:noProof/>
            <w:webHidden/>
          </w:rPr>
          <w:fldChar w:fldCharType="separate"/>
        </w:r>
        <w:r w:rsidR="00774FE3">
          <w:rPr>
            <w:noProof/>
            <w:webHidden/>
          </w:rPr>
          <w:t>12</w:t>
        </w:r>
        <w:r w:rsidR="00774FE3">
          <w:rPr>
            <w:noProof/>
            <w:webHidden/>
          </w:rPr>
          <w:fldChar w:fldCharType="end"/>
        </w:r>
      </w:hyperlink>
    </w:p>
    <w:p w14:paraId="5DAD0BDA" w14:textId="685A2A72" w:rsidR="00774FE3" w:rsidRDefault="00784C48">
      <w:pPr>
        <w:pStyle w:val="21"/>
        <w:rPr>
          <w:rFonts w:asciiTheme="minorHAnsi" w:eastAsiaTheme="minorEastAsia" w:hAnsiTheme="minorHAnsi" w:cstheme="minorBidi"/>
          <w:smallCaps w:val="0"/>
          <w:noProof/>
          <w:szCs w:val="22"/>
        </w:rPr>
      </w:pPr>
      <w:hyperlink w:anchor="_Toc111994351"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4.5</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城堡大门（第四关）</w:t>
        </w:r>
        <w:r w:rsidR="00774FE3">
          <w:rPr>
            <w:noProof/>
            <w:webHidden/>
          </w:rPr>
          <w:tab/>
        </w:r>
        <w:r w:rsidR="00774FE3">
          <w:rPr>
            <w:noProof/>
            <w:webHidden/>
          </w:rPr>
          <w:fldChar w:fldCharType="begin"/>
        </w:r>
        <w:r w:rsidR="00774FE3">
          <w:rPr>
            <w:noProof/>
            <w:webHidden/>
          </w:rPr>
          <w:instrText xml:space="preserve"> PAGEREF _Toc111994351 \h </w:instrText>
        </w:r>
        <w:r w:rsidR="00774FE3">
          <w:rPr>
            <w:noProof/>
            <w:webHidden/>
          </w:rPr>
        </w:r>
        <w:r w:rsidR="00774FE3">
          <w:rPr>
            <w:noProof/>
            <w:webHidden/>
          </w:rPr>
          <w:fldChar w:fldCharType="separate"/>
        </w:r>
        <w:r w:rsidR="00774FE3">
          <w:rPr>
            <w:noProof/>
            <w:webHidden/>
          </w:rPr>
          <w:t>17</w:t>
        </w:r>
        <w:r w:rsidR="00774FE3">
          <w:rPr>
            <w:noProof/>
            <w:webHidden/>
          </w:rPr>
          <w:fldChar w:fldCharType="end"/>
        </w:r>
      </w:hyperlink>
    </w:p>
    <w:p w14:paraId="52AC8409" w14:textId="4DABD562" w:rsidR="00774FE3" w:rsidRDefault="00784C48">
      <w:pPr>
        <w:pStyle w:val="21"/>
        <w:rPr>
          <w:rFonts w:asciiTheme="minorHAnsi" w:eastAsiaTheme="minorEastAsia" w:hAnsiTheme="minorHAnsi" w:cstheme="minorBidi"/>
          <w:smallCaps w:val="0"/>
          <w:noProof/>
          <w:szCs w:val="22"/>
        </w:rPr>
      </w:pPr>
      <w:hyperlink w:anchor="_Toc111994352"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4.6</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誓约大厅（第五关）</w:t>
        </w:r>
        <w:r w:rsidR="00774FE3">
          <w:rPr>
            <w:noProof/>
            <w:webHidden/>
          </w:rPr>
          <w:tab/>
        </w:r>
        <w:r w:rsidR="00774FE3">
          <w:rPr>
            <w:noProof/>
            <w:webHidden/>
          </w:rPr>
          <w:fldChar w:fldCharType="begin"/>
        </w:r>
        <w:r w:rsidR="00774FE3">
          <w:rPr>
            <w:noProof/>
            <w:webHidden/>
          </w:rPr>
          <w:instrText xml:space="preserve"> PAGEREF _Toc111994352 \h </w:instrText>
        </w:r>
        <w:r w:rsidR="00774FE3">
          <w:rPr>
            <w:noProof/>
            <w:webHidden/>
          </w:rPr>
        </w:r>
        <w:r w:rsidR="00774FE3">
          <w:rPr>
            <w:noProof/>
            <w:webHidden/>
          </w:rPr>
          <w:fldChar w:fldCharType="separate"/>
        </w:r>
        <w:r w:rsidR="00774FE3">
          <w:rPr>
            <w:noProof/>
            <w:webHidden/>
          </w:rPr>
          <w:t>19</w:t>
        </w:r>
        <w:r w:rsidR="00774FE3">
          <w:rPr>
            <w:noProof/>
            <w:webHidden/>
          </w:rPr>
          <w:fldChar w:fldCharType="end"/>
        </w:r>
      </w:hyperlink>
    </w:p>
    <w:p w14:paraId="3F521EF1" w14:textId="6BF2237A" w:rsidR="00774FE3" w:rsidRDefault="00784C48">
      <w:pPr>
        <w:pStyle w:val="21"/>
        <w:rPr>
          <w:rFonts w:asciiTheme="minorHAnsi" w:eastAsiaTheme="minorEastAsia" w:hAnsiTheme="minorHAnsi" w:cstheme="minorBidi"/>
          <w:smallCaps w:val="0"/>
          <w:noProof/>
          <w:szCs w:val="22"/>
        </w:rPr>
      </w:pPr>
      <w:hyperlink w:anchor="_Toc111994353"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4.7</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图书馆（第六关）</w:t>
        </w:r>
        <w:r w:rsidR="00774FE3">
          <w:rPr>
            <w:noProof/>
            <w:webHidden/>
          </w:rPr>
          <w:tab/>
        </w:r>
        <w:r w:rsidR="00774FE3">
          <w:rPr>
            <w:noProof/>
            <w:webHidden/>
          </w:rPr>
          <w:fldChar w:fldCharType="begin"/>
        </w:r>
        <w:r w:rsidR="00774FE3">
          <w:rPr>
            <w:noProof/>
            <w:webHidden/>
          </w:rPr>
          <w:instrText xml:space="preserve"> PAGEREF _Toc111994353 \h </w:instrText>
        </w:r>
        <w:r w:rsidR="00774FE3">
          <w:rPr>
            <w:noProof/>
            <w:webHidden/>
          </w:rPr>
        </w:r>
        <w:r w:rsidR="00774FE3">
          <w:rPr>
            <w:noProof/>
            <w:webHidden/>
          </w:rPr>
          <w:fldChar w:fldCharType="separate"/>
        </w:r>
        <w:r w:rsidR="00774FE3">
          <w:rPr>
            <w:noProof/>
            <w:webHidden/>
          </w:rPr>
          <w:t>22</w:t>
        </w:r>
        <w:r w:rsidR="00774FE3">
          <w:rPr>
            <w:noProof/>
            <w:webHidden/>
          </w:rPr>
          <w:fldChar w:fldCharType="end"/>
        </w:r>
      </w:hyperlink>
    </w:p>
    <w:p w14:paraId="4C79DCF1" w14:textId="0ECEC397" w:rsidR="00774FE3" w:rsidRDefault="00784C48">
      <w:pPr>
        <w:pStyle w:val="21"/>
        <w:rPr>
          <w:rFonts w:asciiTheme="minorHAnsi" w:eastAsiaTheme="minorEastAsia" w:hAnsiTheme="minorHAnsi" w:cstheme="minorBidi"/>
          <w:smallCaps w:val="0"/>
          <w:noProof/>
          <w:szCs w:val="22"/>
        </w:rPr>
      </w:pPr>
      <w:hyperlink w:anchor="_Toc111994354"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4.8</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储藏室（第七关）</w:t>
        </w:r>
        <w:r w:rsidR="00774FE3">
          <w:rPr>
            <w:noProof/>
            <w:webHidden/>
          </w:rPr>
          <w:tab/>
        </w:r>
        <w:r w:rsidR="00774FE3">
          <w:rPr>
            <w:noProof/>
            <w:webHidden/>
          </w:rPr>
          <w:fldChar w:fldCharType="begin"/>
        </w:r>
        <w:r w:rsidR="00774FE3">
          <w:rPr>
            <w:noProof/>
            <w:webHidden/>
          </w:rPr>
          <w:instrText xml:space="preserve"> PAGEREF _Toc111994354 \h </w:instrText>
        </w:r>
        <w:r w:rsidR="00774FE3">
          <w:rPr>
            <w:noProof/>
            <w:webHidden/>
          </w:rPr>
        </w:r>
        <w:r w:rsidR="00774FE3">
          <w:rPr>
            <w:noProof/>
            <w:webHidden/>
          </w:rPr>
          <w:fldChar w:fldCharType="separate"/>
        </w:r>
        <w:r w:rsidR="00774FE3">
          <w:rPr>
            <w:noProof/>
            <w:webHidden/>
          </w:rPr>
          <w:t>25</w:t>
        </w:r>
        <w:r w:rsidR="00774FE3">
          <w:rPr>
            <w:noProof/>
            <w:webHidden/>
          </w:rPr>
          <w:fldChar w:fldCharType="end"/>
        </w:r>
      </w:hyperlink>
    </w:p>
    <w:p w14:paraId="7A1DD7C6" w14:textId="1C6917F5" w:rsidR="00774FE3" w:rsidRDefault="00784C48">
      <w:pPr>
        <w:pStyle w:val="21"/>
        <w:rPr>
          <w:rFonts w:asciiTheme="minorHAnsi" w:eastAsiaTheme="minorEastAsia" w:hAnsiTheme="minorHAnsi" w:cstheme="minorBidi"/>
          <w:smallCaps w:val="0"/>
          <w:noProof/>
          <w:szCs w:val="22"/>
        </w:rPr>
      </w:pPr>
      <w:hyperlink w:anchor="_Toc111994355"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4.9</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废弃王座（第八关）</w:t>
        </w:r>
        <w:r w:rsidR="00774FE3">
          <w:rPr>
            <w:noProof/>
            <w:webHidden/>
          </w:rPr>
          <w:tab/>
        </w:r>
        <w:r w:rsidR="00774FE3">
          <w:rPr>
            <w:noProof/>
            <w:webHidden/>
          </w:rPr>
          <w:fldChar w:fldCharType="begin"/>
        </w:r>
        <w:r w:rsidR="00774FE3">
          <w:rPr>
            <w:noProof/>
            <w:webHidden/>
          </w:rPr>
          <w:instrText xml:space="preserve"> PAGEREF _Toc111994355 \h </w:instrText>
        </w:r>
        <w:r w:rsidR="00774FE3">
          <w:rPr>
            <w:noProof/>
            <w:webHidden/>
          </w:rPr>
        </w:r>
        <w:r w:rsidR="00774FE3">
          <w:rPr>
            <w:noProof/>
            <w:webHidden/>
          </w:rPr>
          <w:fldChar w:fldCharType="separate"/>
        </w:r>
        <w:r w:rsidR="00774FE3">
          <w:rPr>
            <w:noProof/>
            <w:webHidden/>
          </w:rPr>
          <w:t>27</w:t>
        </w:r>
        <w:r w:rsidR="00774FE3">
          <w:rPr>
            <w:noProof/>
            <w:webHidden/>
          </w:rPr>
          <w:fldChar w:fldCharType="end"/>
        </w:r>
      </w:hyperlink>
    </w:p>
    <w:p w14:paraId="65EBB90B" w14:textId="5611E534" w:rsidR="00774FE3" w:rsidRDefault="00784C48">
      <w:pPr>
        <w:pStyle w:val="21"/>
        <w:rPr>
          <w:rFonts w:asciiTheme="minorHAnsi" w:eastAsiaTheme="minorEastAsia" w:hAnsiTheme="minorHAnsi" w:cstheme="minorBidi"/>
          <w:smallCaps w:val="0"/>
          <w:noProof/>
          <w:szCs w:val="22"/>
        </w:rPr>
      </w:pPr>
      <w:hyperlink w:anchor="_Toc111994356" w:history="1">
        <w:r w:rsidR="00774FE3" w:rsidRPr="00055A00">
          <w:rPr>
            <w:rStyle w:val="a7"/>
            <w:rFonts w:ascii="微软雅黑" w:eastAsia="微软雅黑" w:hAnsi="微软雅黑"/>
            <w:noProof/>
            <w14:scene3d>
              <w14:camera w14:prst="orthographicFront"/>
              <w14:lightRig w14:rig="threePt" w14:dir="t">
                <w14:rot w14:lat="0" w14:lon="0" w14:rev="0"/>
              </w14:lightRig>
            </w14:scene3d>
          </w:rPr>
          <w:t>4.10</w:t>
        </w:r>
        <w:r w:rsidR="00774FE3">
          <w:rPr>
            <w:rFonts w:asciiTheme="minorHAnsi" w:eastAsiaTheme="minorEastAsia" w:hAnsiTheme="minorHAnsi" w:cstheme="minorBidi"/>
            <w:smallCaps w:val="0"/>
            <w:noProof/>
            <w:szCs w:val="22"/>
          </w:rPr>
          <w:tab/>
        </w:r>
        <w:r w:rsidR="00774FE3" w:rsidRPr="00055A00">
          <w:rPr>
            <w:rStyle w:val="a7"/>
            <w:rFonts w:ascii="微软雅黑" w:eastAsia="微软雅黑" w:hAnsi="微软雅黑"/>
            <w:noProof/>
          </w:rPr>
          <w:t>困难BOSS关</w:t>
        </w:r>
        <w:r w:rsidR="00774FE3">
          <w:rPr>
            <w:noProof/>
            <w:webHidden/>
          </w:rPr>
          <w:tab/>
        </w:r>
        <w:r w:rsidR="00774FE3">
          <w:rPr>
            <w:noProof/>
            <w:webHidden/>
          </w:rPr>
          <w:fldChar w:fldCharType="begin"/>
        </w:r>
        <w:r w:rsidR="00774FE3">
          <w:rPr>
            <w:noProof/>
            <w:webHidden/>
          </w:rPr>
          <w:instrText xml:space="preserve"> PAGEREF _Toc111994356 \h </w:instrText>
        </w:r>
        <w:r w:rsidR="00774FE3">
          <w:rPr>
            <w:noProof/>
            <w:webHidden/>
          </w:rPr>
        </w:r>
        <w:r w:rsidR="00774FE3">
          <w:rPr>
            <w:noProof/>
            <w:webHidden/>
          </w:rPr>
          <w:fldChar w:fldCharType="separate"/>
        </w:r>
        <w:r w:rsidR="00774FE3">
          <w:rPr>
            <w:noProof/>
            <w:webHidden/>
          </w:rPr>
          <w:t>30</w:t>
        </w:r>
        <w:r w:rsidR="00774FE3">
          <w:rPr>
            <w:noProof/>
            <w:webHidden/>
          </w:rPr>
          <w:fldChar w:fldCharType="end"/>
        </w:r>
      </w:hyperlink>
    </w:p>
    <w:p w14:paraId="2AF3CFA4" w14:textId="41D31A1D" w:rsidR="00967950" w:rsidRPr="00844B31" w:rsidRDefault="00A13D10" w:rsidP="00B9633F">
      <w:pPr>
        <w:pStyle w:val="21"/>
      </w:pPr>
      <w:r w:rsidRPr="00844B31">
        <w:fldChar w:fldCharType="end"/>
      </w:r>
    </w:p>
    <w:p w14:paraId="66718464" w14:textId="57F5DE2F" w:rsidR="006553FE" w:rsidRPr="00844B31" w:rsidRDefault="009B26B0" w:rsidP="009D04FF">
      <w:pPr>
        <w:pStyle w:val="1"/>
        <w:pBdr>
          <w:bottom w:val="single" w:sz="4" w:space="1" w:color="auto"/>
        </w:pBdr>
        <w:jc w:val="both"/>
        <w:rPr>
          <w:rFonts w:ascii="微软雅黑" w:eastAsia="微软雅黑" w:hAnsi="微软雅黑"/>
        </w:rPr>
      </w:pPr>
      <w:r w:rsidRPr="00844B31">
        <w:rPr>
          <w:rFonts w:ascii="微软雅黑" w:eastAsia="微软雅黑" w:hAnsi="微软雅黑"/>
        </w:rPr>
        <w:br w:type="page"/>
      </w:r>
      <w:bookmarkStart w:id="0" w:name="_Toc111994336"/>
      <w:r w:rsidR="00CD77E3" w:rsidRPr="00844B31">
        <w:rPr>
          <w:rFonts w:ascii="微软雅黑" w:eastAsia="微软雅黑" w:hAnsi="微软雅黑" w:hint="eastAsia"/>
        </w:rPr>
        <w:lastRenderedPageBreak/>
        <w:t>修改列表</w:t>
      </w:r>
      <w:bookmarkEnd w:id="0"/>
    </w:p>
    <w:p w14:paraId="52E9808A" w14:textId="0A6D1EE7" w:rsidR="00606FFF" w:rsidRDefault="00606FFF" w:rsidP="00FF1128">
      <w:pPr>
        <w:numPr>
          <w:ilvl w:val="0"/>
          <w:numId w:val="2"/>
        </w:numPr>
        <w:rPr>
          <w:rFonts w:ascii="微软雅黑" w:eastAsia="微软雅黑" w:hAnsi="微软雅黑"/>
        </w:rPr>
      </w:pPr>
      <w:r>
        <w:rPr>
          <w:rFonts w:ascii="微软雅黑" w:eastAsia="微软雅黑" w:hAnsi="微软雅黑"/>
        </w:rPr>
        <w:t>2022</w:t>
      </w:r>
      <w:r>
        <w:rPr>
          <w:rFonts w:ascii="微软雅黑" w:eastAsia="微软雅黑" w:hAnsi="微软雅黑" w:hint="eastAsia"/>
        </w:rPr>
        <w:t>年</w:t>
      </w:r>
      <w:r>
        <w:rPr>
          <w:rFonts w:ascii="微软雅黑" w:eastAsia="微软雅黑" w:hAnsi="微软雅黑"/>
        </w:rPr>
        <w:t>8</w:t>
      </w:r>
      <w:r>
        <w:rPr>
          <w:rFonts w:ascii="微软雅黑" w:eastAsia="微软雅黑" w:hAnsi="微软雅黑" w:hint="eastAsia"/>
        </w:rPr>
        <w:t>月</w:t>
      </w:r>
      <w:r>
        <w:rPr>
          <w:rFonts w:ascii="微软雅黑" w:eastAsia="微软雅黑" w:hAnsi="微软雅黑"/>
        </w:rPr>
        <w:t>22</w:t>
      </w:r>
      <w:r>
        <w:rPr>
          <w:rFonts w:ascii="微软雅黑" w:eastAsia="微软雅黑" w:hAnsi="微软雅黑" w:hint="eastAsia"/>
        </w:rPr>
        <w:t>日星期一，修改文档，李雨飞。</w:t>
      </w:r>
    </w:p>
    <w:p w14:paraId="71015C7F" w14:textId="1B818574" w:rsidR="00FD74F3" w:rsidRDefault="00FD74F3" w:rsidP="00FF1128">
      <w:pPr>
        <w:numPr>
          <w:ilvl w:val="0"/>
          <w:numId w:val="2"/>
        </w:numPr>
        <w:rPr>
          <w:rFonts w:ascii="微软雅黑" w:eastAsia="微软雅黑" w:hAnsi="微软雅黑"/>
        </w:rPr>
      </w:pPr>
      <w:r>
        <w:rPr>
          <w:rFonts w:ascii="微软雅黑" w:eastAsia="微软雅黑" w:hAnsi="微软雅黑"/>
        </w:rPr>
        <w:t>202</w:t>
      </w:r>
      <w:r w:rsidR="0000649A">
        <w:rPr>
          <w:rFonts w:ascii="微软雅黑" w:eastAsia="微软雅黑" w:hAnsi="微软雅黑"/>
        </w:rPr>
        <w:t>2</w:t>
      </w:r>
      <w:r>
        <w:rPr>
          <w:rFonts w:ascii="微软雅黑" w:eastAsia="微软雅黑" w:hAnsi="微软雅黑" w:hint="eastAsia"/>
        </w:rPr>
        <w:t>年</w:t>
      </w:r>
      <w:r w:rsidR="00AD20D3">
        <w:rPr>
          <w:rFonts w:ascii="微软雅黑" w:eastAsia="微软雅黑" w:hAnsi="微软雅黑"/>
        </w:rPr>
        <w:t>8</w:t>
      </w:r>
      <w:r>
        <w:rPr>
          <w:rFonts w:ascii="微软雅黑" w:eastAsia="微软雅黑" w:hAnsi="微软雅黑" w:hint="eastAsia"/>
        </w:rPr>
        <w:t>月</w:t>
      </w:r>
      <w:r w:rsidR="00AD20D3">
        <w:rPr>
          <w:rFonts w:ascii="微软雅黑" w:eastAsia="微软雅黑" w:hAnsi="微软雅黑"/>
        </w:rPr>
        <w:t>18</w:t>
      </w:r>
      <w:r w:rsidR="00902C5E">
        <w:rPr>
          <w:rFonts w:ascii="微软雅黑" w:eastAsia="微软雅黑" w:hAnsi="微软雅黑" w:hint="eastAsia"/>
        </w:rPr>
        <w:t>日星期</w:t>
      </w:r>
      <w:r w:rsidR="00B0630F">
        <w:rPr>
          <w:rFonts w:ascii="微软雅黑" w:eastAsia="微软雅黑" w:hAnsi="微软雅黑" w:hint="eastAsia"/>
        </w:rPr>
        <w:t>四</w:t>
      </w:r>
      <w:r>
        <w:rPr>
          <w:rFonts w:ascii="微软雅黑" w:eastAsia="微软雅黑" w:hAnsi="微软雅黑" w:hint="eastAsia"/>
        </w:rPr>
        <w:t>，</w:t>
      </w:r>
      <w:r w:rsidR="0000649A">
        <w:rPr>
          <w:rFonts w:ascii="微软雅黑" w:eastAsia="微软雅黑" w:hAnsi="微软雅黑" w:hint="eastAsia"/>
        </w:rPr>
        <w:t>创建文档，李雨飞</w:t>
      </w:r>
      <w:r>
        <w:rPr>
          <w:rFonts w:ascii="微软雅黑" w:eastAsia="微软雅黑" w:hAnsi="微软雅黑" w:hint="eastAsia"/>
        </w:rPr>
        <w:t>。</w:t>
      </w:r>
    </w:p>
    <w:p w14:paraId="066CC9DC" w14:textId="7A774401" w:rsidR="0039600C" w:rsidRPr="00844B31" w:rsidRDefault="005729E7" w:rsidP="009D04FF">
      <w:pPr>
        <w:pStyle w:val="1"/>
        <w:pBdr>
          <w:bottom w:val="single" w:sz="4" w:space="1" w:color="auto"/>
        </w:pBdr>
        <w:jc w:val="both"/>
        <w:rPr>
          <w:rFonts w:ascii="微软雅黑" w:eastAsia="微软雅黑" w:hAnsi="微软雅黑"/>
        </w:rPr>
      </w:pPr>
      <w:bookmarkStart w:id="1" w:name="_Toc111994337"/>
      <w:r w:rsidRPr="00844B31">
        <w:rPr>
          <w:rFonts w:ascii="微软雅黑" w:eastAsia="微软雅黑" w:hAnsi="微软雅黑" w:hint="eastAsia"/>
        </w:rPr>
        <w:t>评审意见</w:t>
      </w:r>
      <w:bookmarkEnd w:id="1"/>
    </w:p>
    <w:p w14:paraId="1541DA55" w14:textId="05598B0A" w:rsidR="00BF311B" w:rsidRDefault="009A4CD0" w:rsidP="00DB786E">
      <w:pPr>
        <w:numPr>
          <w:ilvl w:val="0"/>
          <w:numId w:val="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p>
    <w:p w14:paraId="24316768" w14:textId="04D7329D" w:rsidR="00E350AE" w:rsidRPr="00D8758F" w:rsidRDefault="00E350AE" w:rsidP="00E350AE">
      <w:pPr>
        <w:pStyle w:val="1"/>
        <w:pBdr>
          <w:bottom w:val="single" w:sz="4" w:space="1" w:color="auto"/>
        </w:pBdr>
        <w:jc w:val="both"/>
        <w:rPr>
          <w:rFonts w:ascii="微软雅黑" w:eastAsia="微软雅黑" w:hAnsi="微软雅黑"/>
        </w:rPr>
      </w:pPr>
      <w:bookmarkStart w:id="2" w:name="_Toc47445927"/>
      <w:bookmarkStart w:id="3" w:name="_Toc48293504"/>
      <w:bookmarkStart w:id="4" w:name="_Toc55494398"/>
      <w:bookmarkStart w:id="5" w:name="_Toc111994338"/>
      <w:r w:rsidRPr="00D8758F">
        <w:rPr>
          <w:rFonts w:ascii="微软雅黑" w:eastAsia="微软雅黑" w:hAnsi="微软雅黑" w:hint="eastAsia"/>
        </w:rPr>
        <w:t>登场角色</w:t>
      </w:r>
      <w:bookmarkEnd w:id="2"/>
      <w:bookmarkEnd w:id="3"/>
      <w:bookmarkEnd w:id="4"/>
      <w:bookmarkEnd w:id="5"/>
    </w:p>
    <w:p w14:paraId="647554BB" w14:textId="4538A420" w:rsidR="00E350AE" w:rsidRDefault="00E350AE" w:rsidP="007F52D3">
      <w:pPr>
        <w:pStyle w:val="3"/>
      </w:pPr>
      <w:bookmarkStart w:id="6" w:name="_Toc48293505"/>
      <w:bookmarkStart w:id="7" w:name="_Toc55494399"/>
      <w:bookmarkStart w:id="8" w:name="_Toc111994339"/>
      <w:r>
        <w:rPr>
          <w:rFonts w:hint="eastAsia"/>
        </w:rPr>
        <w:t>艾琳娜</w:t>
      </w:r>
      <w:bookmarkEnd w:id="6"/>
      <w:bookmarkEnd w:id="7"/>
      <w:bookmarkEnd w:id="8"/>
    </w:p>
    <w:p w14:paraId="0440868B" w14:textId="096D0605" w:rsidR="00E350AE" w:rsidRDefault="00E350AE" w:rsidP="00E350AE">
      <w:pPr>
        <w:ind w:firstLineChars="200" w:firstLine="420"/>
      </w:pPr>
      <w:r>
        <w:rPr>
          <w:noProof/>
        </w:rPr>
        <w:drawing>
          <wp:anchor distT="0" distB="0" distL="114300" distR="114300" simplePos="0" relativeHeight="251663360" behindDoc="0" locked="0" layoutInCell="1" allowOverlap="1" wp14:anchorId="282870AB" wp14:editId="4AE6B97F">
            <wp:simplePos x="0" y="0"/>
            <wp:positionH relativeFrom="column">
              <wp:posOffset>57150</wp:posOffset>
            </wp:positionH>
            <wp:positionV relativeFrom="paragraph">
              <wp:posOffset>107315</wp:posOffset>
            </wp:positionV>
            <wp:extent cx="2200910" cy="293243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910" cy="293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63898" w14:textId="2CA77AFF" w:rsidR="00E350AE" w:rsidRDefault="00E350AE" w:rsidP="00E350AE">
      <w:pPr>
        <w:ind w:firstLineChars="200" w:firstLine="420"/>
      </w:pPr>
      <w:r>
        <w:rPr>
          <w:rFonts w:hint="eastAsia"/>
        </w:rPr>
        <w:t>一直在时之塔内温柔地守护主角，为主角提供各种帮助的女性。</w:t>
      </w:r>
    </w:p>
    <w:p w14:paraId="02BCA8DC" w14:textId="0A9BE339" w:rsidR="00AC433D" w:rsidRDefault="00902C5E" w:rsidP="00E350AE">
      <w:pPr>
        <w:ind w:firstLineChars="200" w:firstLine="420"/>
      </w:pPr>
      <w:r>
        <w:rPr>
          <w:rFonts w:hint="eastAsia"/>
        </w:rPr>
        <w:t>在</w:t>
      </w:r>
      <w:r w:rsidR="00AD20D3">
        <w:rPr>
          <w:rFonts w:hint="eastAsia"/>
        </w:rPr>
        <w:t>万圣节</w:t>
      </w:r>
      <w:r>
        <w:rPr>
          <w:rFonts w:hint="eastAsia"/>
        </w:rPr>
        <w:t>剧情开始时，</w:t>
      </w:r>
      <w:r w:rsidR="00AD20D3">
        <w:rPr>
          <w:rFonts w:hint="eastAsia"/>
        </w:rPr>
        <w:t>提醒主角万圣节到了，应该去蒙特尼亚王国拜访朋友</w:t>
      </w:r>
      <w:r>
        <w:rPr>
          <w:rFonts w:hint="eastAsia"/>
        </w:rPr>
        <w:t>。</w:t>
      </w:r>
    </w:p>
    <w:p w14:paraId="6465FE9A" w14:textId="774C3EA3" w:rsidR="00E350AE" w:rsidRPr="00AC433D" w:rsidRDefault="00E350AE" w:rsidP="00E350AE"/>
    <w:p w14:paraId="37E53C8D" w14:textId="1F4164B5" w:rsidR="00E350AE" w:rsidRDefault="00E350AE" w:rsidP="00E350AE"/>
    <w:p w14:paraId="7050C88F" w14:textId="6E67DBFA" w:rsidR="00E350AE" w:rsidRDefault="00E350AE" w:rsidP="00E350AE"/>
    <w:p w14:paraId="662AFFE5" w14:textId="71F667C4" w:rsidR="00E350AE" w:rsidRDefault="00E350AE" w:rsidP="00E350AE"/>
    <w:p w14:paraId="1AA7EE67" w14:textId="2AD07F0E" w:rsidR="00E350AE" w:rsidRDefault="00E350AE" w:rsidP="00E350AE"/>
    <w:p w14:paraId="3771A2B6" w14:textId="2334AEE4" w:rsidR="00E350AE" w:rsidRPr="00A90B5A" w:rsidRDefault="00E350AE" w:rsidP="00E350AE"/>
    <w:p w14:paraId="1D7BE9ED" w14:textId="605343C3" w:rsidR="00E350AE" w:rsidRDefault="00E350AE" w:rsidP="00E350AE"/>
    <w:p w14:paraId="35C9D95A" w14:textId="284670B5" w:rsidR="00E350AE" w:rsidRDefault="00E350AE" w:rsidP="00E350AE"/>
    <w:p w14:paraId="1BA42AA3" w14:textId="5D6998E4" w:rsidR="00E350AE" w:rsidRDefault="00E350AE" w:rsidP="00E350AE"/>
    <w:p w14:paraId="040479FF" w14:textId="02AB5A23" w:rsidR="00E350AE" w:rsidRDefault="00E350AE" w:rsidP="00E350AE"/>
    <w:p w14:paraId="3AC8E9C1" w14:textId="1D25FA28" w:rsidR="00E350AE" w:rsidRDefault="00E350AE" w:rsidP="00E350AE"/>
    <w:p w14:paraId="54FAA187" w14:textId="40704007" w:rsidR="00F726C4" w:rsidRDefault="00F726C4" w:rsidP="00E350AE"/>
    <w:p w14:paraId="2D552F9A" w14:textId="5F32BD42" w:rsidR="00F726C4" w:rsidRDefault="00F726C4" w:rsidP="00E350AE"/>
    <w:p w14:paraId="38937A99" w14:textId="09BE22E7" w:rsidR="00F726C4" w:rsidRDefault="00F726C4" w:rsidP="00E350AE"/>
    <w:p w14:paraId="5E4DA1BA" w14:textId="7AED5CED" w:rsidR="00F726C4" w:rsidRDefault="00F726C4" w:rsidP="00E350AE"/>
    <w:p w14:paraId="7F12F46B" w14:textId="55505108" w:rsidR="00F726C4" w:rsidRDefault="00F726C4" w:rsidP="00E350AE"/>
    <w:p w14:paraId="05417794" w14:textId="4D422A74" w:rsidR="00F726C4" w:rsidRDefault="00F726C4" w:rsidP="00E350AE"/>
    <w:p w14:paraId="7E639308" w14:textId="5AD5E99B" w:rsidR="00F726C4" w:rsidRDefault="00F726C4" w:rsidP="00E350AE"/>
    <w:p w14:paraId="5B6FD2EC" w14:textId="77777777" w:rsidR="00F726C4" w:rsidRDefault="00F726C4" w:rsidP="00E350AE"/>
    <w:p w14:paraId="48BC5AD8" w14:textId="2D391A2B" w:rsidR="00E350AE" w:rsidRDefault="00E350AE" w:rsidP="00E350AE"/>
    <w:p w14:paraId="48D63887" w14:textId="7C33F638" w:rsidR="00E350AE" w:rsidRDefault="00C44CAA" w:rsidP="00E350AE">
      <w:pPr>
        <w:pStyle w:val="3"/>
      </w:pPr>
      <w:r>
        <w:rPr>
          <w:rFonts w:hint="eastAsia"/>
        </w:rPr>
        <w:lastRenderedPageBreak/>
        <w:t>诺忒娜</w:t>
      </w:r>
    </w:p>
    <w:p w14:paraId="01724C39" w14:textId="73680428" w:rsidR="00E350AE" w:rsidRDefault="00AD20D3" w:rsidP="00E350AE">
      <w:r>
        <w:rPr>
          <w:noProof/>
        </w:rPr>
        <w:drawing>
          <wp:anchor distT="0" distB="0" distL="114300" distR="114300" simplePos="0" relativeHeight="251689984" behindDoc="0" locked="0" layoutInCell="1" allowOverlap="1" wp14:anchorId="73A29DFD" wp14:editId="693112EE">
            <wp:simplePos x="0" y="0"/>
            <wp:positionH relativeFrom="margin">
              <wp:align>left</wp:align>
            </wp:positionH>
            <wp:positionV relativeFrom="paragraph">
              <wp:posOffset>10795</wp:posOffset>
            </wp:positionV>
            <wp:extent cx="2454910" cy="3067050"/>
            <wp:effectExtent l="0" t="0" r="2540" b="0"/>
            <wp:wrapSquare wrapText="bothSides"/>
            <wp:docPr id="180" name="图片 179">
              <a:extLst xmlns:a="http://schemas.openxmlformats.org/drawingml/2006/main">
                <a:ext uri="{FF2B5EF4-FFF2-40B4-BE49-F238E27FC236}">
                  <a16:creationId xmlns:a16="http://schemas.microsoft.com/office/drawing/2014/main" id="{00000000-0008-0000-0000-0000B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79">
                      <a:extLst>
                        <a:ext uri="{FF2B5EF4-FFF2-40B4-BE49-F238E27FC236}">
                          <a16:creationId xmlns:a16="http://schemas.microsoft.com/office/drawing/2014/main" id="{00000000-0008-0000-0000-0000B400000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4910" cy="3067050"/>
                    </a:xfrm>
                    <a:prstGeom prst="rect">
                      <a:avLst/>
                    </a:prstGeom>
                  </pic:spPr>
                </pic:pic>
              </a:graphicData>
            </a:graphic>
            <wp14:sizeRelH relativeFrom="margin">
              <wp14:pctWidth>0</wp14:pctWidth>
            </wp14:sizeRelH>
            <wp14:sizeRelV relativeFrom="margin">
              <wp14:pctHeight>0</wp14:pctHeight>
            </wp14:sizeRelV>
          </wp:anchor>
        </w:drawing>
      </w:r>
    </w:p>
    <w:p w14:paraId="589CF42A" w14:textId="1DE72C46" w:rsidR="00BC486C" w:rsidRDefault="00AD20D3" w:rsidP="00BC486C">
      <w:pPr>
        <w:ind w:firstLineChars="200" w:firstLine="420"/>
      </w:pPr>
      <w:r w:rsidRPr="00AD20D3">
        <w:rPr>
          <w:rFonts w:hint="eastAsia"/>
        </w:rPr>
        <w:t>性格比较孩子气的吸血鬼。任性、充满好奇心，比起原版，恢复了原本的模样，要更加成熟一些，服饰华丽，举止优雅，但是性格还是保留了孩童一样的天真，极度以自我为中心。</w:t>
      </w:r>
      <w:r w:rsidR="00134725">
        <w:rPr>
          <w:rFonts w:hint="eastAsia"/>
        </w:rPr>
        <w:t>和艾拉、梅莫菲斯是好朋友关系。</w:t>
      </w:r>
    </w:p>
    <w:p w14:paraId="1B13D7B7" w14:textId="58C376E2" w:rsidR="001B45D6" w:rsidRDefault="00D65C09" w:rsidP="00BC486C">
      <w:pPr>
        <w:ind w:firstLineChars="200" w:firstLine="420"/>
      </w:pPr>
      <w:r>
        <w:rPr>
          <w:rFonts w:hint="eastAsia"/>
        </w:rPr>
        <w:t>在</w:t>
      </w:r>
      <w:r w:rsidR="00AD20D3">
        <w:rPr>
          <w:rFonts w:hint="eastAsia"/>
        </w:rPr>
        <w:t>万圣节</w:t>
      </w:r>
      <w:r>
        <w:rPr>
          <w:rFonts w:hint="eastAsia"/>
        </w:rPr>
        <w:t>剧情中，</w:t>
      </w:r>
      <w:r w:rsidR="00AD20D3">
        <w:rPr>
          <w:rFonts w:hint="eastAsia"/>
        </w:rPr>
        <w:t>因为满月和万圣节同时到来，恢复了往日的力量，但也不小心打破了冥川的封印，致使一系列故事的发生。</w:t>
      </w:r>
    </w:p>
    <w:p w14:paraId="73BC72BD" w14:textId="2757F951" w:rsidR="00E350AE" w:rsidRDefault="00E350AE" w:rsidP="00E350AE"/>
    <w:p w14:paraId="18AE5EB9" w14:textId="76900533" w:rsidR="00D65C09" w:rsidRPr="001B45D6" w:rsidRDefault="00D65C09" w:rsidP="00E350AE"/>
    <w:p w14:paraId="1F8ABB97" w14:textId="2D08A5AF" w:rsidR="00E350AE" w:rsidRDefault="00E350AE" w:rsidP="00E350AE"/>
    <w:p w14:paraId="73E12B26" w14:textId="3EBC5161" w:rsidR="00416B6A" w:rsidRDefault="00416B6A" w:rsidP="00E350AE"/>
    <w:p w14:paraId="23AB242E" w14:textId="29C3CC79" w:rsidR="00F726C4" w:rsidRDefault="00F726C4" w:rsidP="00E350AE"/>
    <w:p w14:paraId="78BA2565" w14:textId="0292DD7A" w:rsidR="00F726C4" w:rsidRDefault="00F726C4" w:rsidP="00E350AE"/>
    <w:p w14:paraId="33521831" w14:textId="7E1531DF" w:rsidR="00F726C4" w:rsidRDefault="00F726C4" w:rsidP="00E350AE"/>
    <w:p w14:paraId="069BD95A" w14:textId="532BBE36" w:rsidR="00F726C4" w:rsidRDefault="00F726C4" w:rsidP="00E350AE"/>
    <w:p w14:paraId="7840B6EC" w14:textId="3C4E5EF9" w:rsidR="00F726C4" w:rsidRDefault="00F726C4" w:rsidP="00E350AE"/>
    <w:p w14:paraId="259E4F19" w14:textId="0FEABDB0" w:rsidR="00F726C4" w:rsidRDefault="00F726C4" w:rsidP="00E350AE"/>
    <w:p w14:paraId="11E300B3" w14:textId="30D9F243" w:rsidR="00F726C4" w:rsidRDefault="00F726C4" w:rsidP="00E350AE"/>
    <w:p w14:paraId="33161E4D" w14:textId="181C7857" w:rsidR="00F726C4" w:rsidRDefault="00F726C4" w:rsidP="00E350AE"/>
    <w:p w14:paraId="4EB00EDA" w14:textId="620F95FB" w:rsidR="00E350AE" w:rsidRDefault="00AD20D3" w:rsidP="00E350AE">
      <w:pPr>
        <w:pStyle w:val="3"/>
      </w:pPr>
      <w:bookmarkStart w:id="9" w:name="_Toc111994341"/>
      <w:bookmarkStart w:id="10" w:name="_Hlk46752236"/>
      <w:r>
        <w:rPr>
          <w:rFonts w:hint="eastAsia"/>
        </w:rPr>
        <w:t>散华</w:t>
      </w:r>
      <w:bookmarkEnd w:id="9"/>
    </w:p>
    <w:p w14:paraId="6F0F0F26" w14:textId="48791044" w:rsidR="00E350AE" w:rsidRDefault="00AD20D3" w:rsidP="00E350AE">
      <w:r>
        <w:rPr>
          <w:noProof/>
        </w:rPr>
        <w:drawing>
          <wp:anchor distT="0" distB="0" distL="114300" distR="114300" simplePos="0" relativeHeight="251691008" behindDoc="0" locked="0" layoutInCell="1" allowOverlap="1" wp14:anchorId="0E8E6B7D" wp14:editId="0B916B21">
            <wp:simplePos x="0" y="0"/>
            <wp:positionH relativeFrom="column">
              <wp:posOffset>0</wp:posOffset>
            </wp:positionH>
            <wp:positionV relativeFrom="paragraph">
              <wp:posOffset>7620</wp:posOffset>
            </wp:positionV>
            <wp:extent cx="2639786" cy="2751992"/>
            <wp:effectExtent l="0" t="0" r="8255" b="0"/>
            <wp:wrapSquare wrapText="bothSides"/>
            <wp:docPr id="182" name="图片 181">
              <a:extLst xmlns:a="http://schemas.openxmlformats.org/drawingml/2006/main">
                <a:ext uri="{FF2B5EF4-FFF2-40B4-BE49-F238E27FC236}">
                  <a16:creationId xmlns:a16="http://schemas.microsoft.com/office/drawing/2014/main" id="{00000000-0008-0000-0000-0000B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1">
                      <a:extLst>
                        <a:ext uri="{FF2B5EF4-FFF2-40B4-BE49-F238E27FC236}">
                          <a16:creationId xmlns:a16="http://schemas.microsoft.com/office/drawing/2014/main" id="{00000000-0008-0000-0000-0000B6000000}"/>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9786" cy="2751992"/>
                    </a:xfrm>
                    <a:prstGeom prst="rect">
                      <a:avLst/>
                    </a:prstGeom>
                  </pic:spPr>
                </pic:pic>
              </a:graphicData>
            </a:graphic>
          </wp:anchor>
        </w:drawing>
      </w:r>
    </w:p>
    <w:p w14:paraId="0A44EF3B" w14:textId="1BE9A053" w:rsidR="002D0F8B" w:rsidRDefault="00AD20D3" w:rsidP="00E350AE">
      <w:pPr>
        <w:ind w:firstLineChars="200" w:firstLine="420"/>
      </w:pPr>
      <w:r w:rsidRPr="00AD20D3">
        <w:rPr>
          <w:rFonts w:hint="eastAsia"/>
        </w:rPr>
        <w:t>是冥界</w:t>
      </w:r>
      <w:r>
        <w:rPr>
          <w:rFonts w:hint="eastAsia"/>
        </w:rPr>
        <w:t>的引渡人，整体的风格偏向阴沉哀怨风格，带着一丝哀怨的高贵大小姐</w:t>
      </w:r>
      <w:r w:rsidR="00D65C09" w:rsidRPr="00D65C09">
        <w:rPr>
          <w:rFonts w:hint="eastAsia"/>
        </w:rPr>
        <w:t>。</w:t>
      </w:r>
    </w:p>
    <w:p w14:paraId="363B8096" w14:textId="0826BDAF" w:rsidR="00AC433D" w:rsidRDefault="00D65C09" w:rsidP="001B45D6">
      <w:pPr>
        <w:ind w:firstLineChars="200" w:firstLine="420"/>
      </w:pPr>
      <w:r>
        <w:rPr>
          <w:rFonts w:hint="eastAsia"/>
        </w:rPr>
        <w:t>在</w:t>
      </w:r>
      <w:r w:rsidR="00AD20D3">
        <w:rPr>
          <w:rFonts w:hint="eastAsia"/>
        </w:rPr>
        <w:t>万圣节</w:t>
      </w:r>
      <w:r w:rsidR="0026150C">
        <w:rPr>
          <w:rFonts w:hint="eastAsia"/>
        </w:rPr>
        <w:t>活动剧情中，</w:t>
      </w:r>
      <w:r w:rsidR="00AD20D3">
        <w:rPr>
          <w:rFonts w:hint="eastAsia"/>
        </w:rPr>
        <w:t>由于冥川封印被打破，不得不前往现世找到问题根源，与</w:t>
      </w:r>
      <w:r w:rsidR="00C44CAA">
        <w:rPr>
          <w:rFonts w:hint="eastAsia"/>
        </w:rPr>
        <w:t>诺忒娜</w:t>
      </w:r>
      <w:r w:rsidR="00AD20D3">
        <w:rPr>
          <w:rFonts w:hint="eastAsia"/>
        </w:rPr>
        <w:t>和主角等人相会，发生了一系列故事。</w:t>
      </w:r>
    </w:p>
    <w:p w14:paraId="149007D3" w14:textId="5549B9C6" w:rsidR="002D0F8B" w:rsidRDefault="002D0F8B" w:rsidP="00BA1B22"/>
    <w:p w14:paraId="6D53F957" w14:textId="32F3B024" w:rsidR="00F726C4" w:rsidRDefault="00F726C4" w:rsidP="00F726C4"/>
    <w:p w14:paraId="49B9185D" w14:textId="7E21A4F6" w:rsidR="00F726C4" w:rsidRDefault="00F726C4" w:rsidP="00F726C4"/>
    <w:p w14:paraId="5CA69D0A" w14:textId="1DAD1B97" w:rsidR="00F726C4" w:rsidRDefault="00F726C4" w:rsidP="00F726C4"/>
    <w:p w14:paraId="15083744" w14:textId="1719D742" w:rsidR="00F726C4" w:rsidRDefault="00F726C4" w:rsidP="00F726C4"/>
    <w:p w14:paraId="5563BFD3" w14:textId="7D158B7D" w:rsidR="00F726C4" w:rsidRDefault="00F726C4" w:rsidP="00F726C4"/>
    <w:p w14:paraId="3E952928" w14:textId="02A5B878" w:rsidR="00F726C4" w:rsidRDefault="00F726C4" w:rsidP="00F726C4"/>
    <w:p w14:paraId="2AA29130" w14:textId="5416B201" w:rsidR="00F726C4" w:rsidRDefault="00F726C4" w:rsidP="00F726C4"/>
    <w:p w14:paraId="04B869DE" w14:textId="49FCAED6" w:rsidR="00F726C4" w:rsidRDefault="00F726C4" w:rsidP="00F726C4"/>
    <w:p w14:paraId="7DCC36DB" w14:textId="29636874" w:rsidR="00134725" w:rsidRDefault="00134725" w:rsidP="00F726C4"/>
    <w:p w14:paraId="65AB03AE" w14:textId="77777777" w:rsidR="00134725" w:rsidRPr="00DC6EA4" w:rsidRDefault="00134725" w:rsidP="00F726C4"/>
    <w:p w14:paraId="52FD2C6F" w14:textId="368F5E95" w:rsidR="00E350AE" w:rsidRDefault="00134725" w:rsidP="00F92310">
      <w:pPr>
        <w:pStyle w:val="3"/>
      </w:pPr>
      <w:bookmarkStart w:id="11" w:name="_Toc111994342"/>
      <w:r>
        <w:rPr>
          <w:rFonts w:hint="eastAsia"/>
        </w:rPr>
        <w:lastRenderedPageBreak/>
        <w:t>艾拉</w:t>
      </w:r>
      <w:bookmarkEnd w:id="11"/>
    </w:p>
    <w:p w14:paraId="3E8291C1" w14:textId="308B5F38" w:rsidR="00E350AE" w:rsidRDefault="00134725" w:rsidP="00E350AE">
      <w:r>
        <w:rPr>
          <w:noProof/>
        </w:rPr>
        <w:drawing>
          <wp:anchor distT="0" distB="0" distL="114300" distR="114300" simplePos="0" relativeHeight="251692032" behindDoc="0" locked="0" layoutInCell="1" allowOverlap="1" wp14:anchorId="1FF44C8F" wp14:editId="79E6B865">
            <wp:simplePos x="0" y="0"/>
            <wp:positionH relativeFrom="margin">
              <wp:align>left</wp:align>
            </wp:positionH>
            <wp:positionV relativeFrom="paragraph">
              <wp:posOffset>10795</wp:posOffset>
            </wp:positionV>
            <wp:extent cx="1924050" cy="2669540"/>
            <wp:effectExtent l="0" t="0" r="0" b="0"/>
            <wp:wrapSquare wrapText="bothSides"/>
            <wp:docPr id="13" name="图片 12" descr="https://wdoc-75389.picgzc.qpic.cn/MTY4ODg1MDM5NTM3MTM2Mw_168059_CriZsKlGvpb7gvX__1583400106?imageView2">
              <a:extLst xmlns:a="http://schemas.openxmlformats.org/drawingml/2006/main">
                <a:ext uri="{FF2B5EF4-FFF2-40B4-BE49-F238E27FC236}">
                  <a16:creationId xmlns:a16="http://schemas.microsoft.com/office/drawing/2014/main" id="{00000000-0008-0000-00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https://wdoc-75389.picgzc.qpic.cn/MTY4ODg1MDM5NTM3MTM2Mw_168059_CriZsKlGvpb7gvX__1583400106?imageView2">
                      <a:extLst>
                        <a:ext uri="{FF2B5EF4-FFF2-40B4-BE49-F238E27FC236}">
                          <a16:creationId xmlns:a16="http://schemas.microsoft.com/office/drawing/2014/main" id="{00000000-0008-0000-0000-00000D00000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24050" cy="2669540"/>
                    </a:xfrm>
                    <a:prstGeom prst="rect">
                      <a:avLst/>
                    </a:prstGeom>
                    <a:noFill/>
                    <a:extLst/>
                  </pic:spPr>
                </pic:pic>
              </a:graphicData>
            </a:graphic>
            <wp14:sizeRelH relativeFrom="margin">
              <wp14:pctWidth>0</wp14:pctWidth>
            </wp14:sizeRelH>
            <wp14:sizeRelV relativeFrom="margin">
              <wp14:pctHeight>0</wp14:pctHeight>
            </wp14:sizeRelV>
          </wp:anchor>
        </w:drawing>
      </w:r>
    </w:p>
    <w:p w14:paraId="3457E979" w14:textId="69ED0CAA" w:rsidR="002D0F8B" w:rsidRDefault="00134725" w:rsidP="006576B3">
      <w:pPr>
        <w:ind w:firstLineChars="200" w:firstLine="420"/>
      </w:pPr>
      <w:r>
        <w:rPr>
          <w:rFonts w:hint="eastAsia"/>
        </w:rPr>
        <w:t>可以化作人类的龙族，虽然实力非常强大，但因为离开族群很久了，所以</w:t>
      </w:r>
      <w:r w:rsidRPr="00134725">
        <w:rPr>
          <w:rFonts w:hint="eastAsia"/>
        </w:rPr>
        <w:t>以自我为中心，小恶魔性格，称呼自己为吾輩。</w:t>
      </w:r>
      <w:r>
        <w:rPr>
          <w:rFonts w:hint="eastAsia"/>
        </w:rPr>
        <w:t>和诺忒娜、梅莫菲斯是好朋友关系。</w:t>
      </w:r>
    </w:p>
    <w:p w14:paraId="2F2C2747" w14:textId="3AA324C1" w:rsidR="006576B3" w:rsidRPr="006576B3" w:rsidRDefault="006576B3" w:rsidP="006576B3">
      <w:pPr>
        <w:ind w:firstLineChars="200" w:firstLine="420"/>
      </w:pPr>
      <w:r>
        <w:rPr>
          <w:rFonts w:hint="eastAsia"/>
        </w:rPr>
        <w:t>在</w:t>
      </w:r>
      <w:r w:rsidR="00134725">
        <w:rPr>
          <w:rFonts w:hint="eastAsia"/>
        </w:rPr>
        <w:t>万圣节</w:t>
      </w:r>
      <w:r>
        <w:rPr>
          <w:rFonts w:hint="eastAsia"/>
        </w:rPr>
        <w:t>活动剧情中，</w:t>
      </w:r>
      <w:r w:rsidR="00134725">
        <w:rPr>
          <w:rFonts w:hint="eastAsia"/>
        </w:rPr>
        <w:t>因为诺忒娜没有按照约定来找她们，艾拉有些担心诺忒娜，所以拉上梅莫菲斯前往诺忒娜的城堡寻找诺忒娜</w:t>
      </w:r>
      <w:r>
        <w:rPr>
          <w:rFonts w:hint="eastAsia"/>
        </w:rPr>
        <w:t>。</w:t>
      </w:r>
    </w:p>
    <w:p w14:paraId="53D99B92" w14:textId="4DAEA398" w:rsidR="00E350AE" w:rsidRPr="006576B3" w:rsidRDefault="00E350AE" w:rsidP="00E350AE"/>
    <w:p w14:paraId="5E32235A" w14:textId="7F1DBCD0" w:rsidR="00E350AE" w:rsidRPr="002D0F8B" w:rsidRDefault="00E350AE" w:rsidP="00E350AE"/>
    <w:p w14:paraId="75CD0E5B" w14:textId="1E5360F7" w:rsidR="00E350AE" w:rsidRDefault="00E350AE" w:rsidP="00E350AE"/>
    <w:p w14:paraId="7FBB9627" w14:textId="6F3A5C75" w:rsidR="00F726C4" w:rsidRDefault="00F726C4" w:rsidP="00E350AE"/>
    <w:p w14:paraId="2CF9DEE7" w14:textId="4944E969" w:rsidR="00F726C4" w:rsidRDefault="00F726C4" w:rsidP="00E350AE"/>
    <w:p w14:paraId="55647045" w14:textId="31F32AE7" w:rsidR="00F726C4" w:rsidRDefault="00F726C4" w:rsidP="00E350AE"/>
    <w:p w14:paraId="350DA73F" w14:textId="1B3CE24D" w:rsidR="00F726C4" w:rsidRDefault="00F726C4" w:rsidP="00E350AE"/>
    <w:p w14:paraId="08E4C4F3" w14:textId="7A868E8F" w:rsidR="00F726C4" w:rsidRDefault="00F726C4" w:rsidP="00E350AE"/>
    <w:p w14:paraId="70402BD6" w14:textId="3F4E790A" w:rsidR="00F726C4" w:rsidRDefault="00F726C4" w:rsidP="00E350AE"/>
    <w:p w14:paraId="40865909" w14:textId="1E6888D9" w:rsidR="00F726C4" w:rsidRDefault="00F726C4" w:rsidP="00E350AE"/>
    <w:p w14:paraId="4342787D" w14:textId="1D1D9614" w:rsidR="00F726C4" w:rsidRDefault="00F726C4" w:rsidP="00E350AE"/>
    <w:p w14:paraId="6A235AA2" w14:textId="73BB33B6" w:rsidR="00FE43D0" w:rsidRDefault="00134725" w:rsidP="00FE43D0">
      <w:pPr>
        <w:pStyle w:val="3"/>
      </w:pPr>
      <w:bookmarkStart w:id="12" w:name="_Toc111994343"/>
      <w:bookmarkEnd w:id="10"/>
      <w:r>
        <w:rPr>
          <w:noProof/>
        </w:rPr>
        <w:drawing>
          <wp:anchor distT="0" distB="0" distL="114300" distR="114300" simplePos="0" relativeHeight="251693056" behindDoc="0" locked="0" layoutInCell="1" allowOverlap="1" wp14:anchorId="38CBF4CF" wp14:editId="29116EA5">
            <wp:simplePos x="0" y="0"/>
            <wp:positionH relativeFrom="margin">
              <wp:align>left</wp:align>
            </wp:positionH>
            <wp:positionV relativeFrom="paragraph">
              <wp:posOffset>359410</wp:posOffset>
            </wp:positionV>
            <wp:extent cx="2019300" cy="293687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19300" cy="29368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梅莫菲斯</w:t>
      </w:r>
      <w:bookmarkEnd w:id="12"/>
    </w:p>
    <w:p w14:paraId="2B7A31F1" w14:textId="48E04516" w:rsidR="00FE43D0" w:rsidRDefault="00FE43D0" w:rsidP="00FE43D0">
      <w:pPr>
        <w:ind w:firstLineChars="200" w:firstLine="420"/>
      </w:pPr>
    </w:p>
    <w:p w14:paraId="35BCA8E2" w14:textId="62093FD1" w:rsidR="00FE43D0" w:rsidRDefault="00134725" w:rsidP="00FE43D0">
      <w:pPr>
        <w:ind w:firstLineChars="200" w:firstLine="420"/>
      </w:pPr>
      <w:r w:rsidRPr="00134725">
        <w:rPr>
          <w:rFonts w:hint="eastAsia"/>
        </w:rPr>
        <w:t>面无表情的少女，对什么事情都不感兴趣，操纵不同的面具，戴上的面具不同，所拥有的感情也不同。</w:t>
      </w:r>
      <w:r>
        <w:rPr>
          <w:rFonts w:hint="eastAsia"/>
        </w:rPr>
        <w:t>对其他人的情绪非常感兴趣，喜欢研究灵魂。和艾拉、诺忒娜是好朋友关系。</w:t>
      </w:r>
    </w:p>
    <w:p w14:paraId="37500180" w14:textId="14090459" w:rsidR="008D575A" w:rsidRDefault="00AC433D" w:rsidP="00FE43D0">
      <w:pPr>
        <w:ind w:firstLineChars="200" w:firstLine="420"/>
      </w:pPr>
      <w:r>
        <w:rPr>
          <w:rFonts w:hint="eastAsia"/>
        </w:rPr>
        <w:t>在</w:t>
      </w:r>
      <w:r w:rsidR="00134725">
        <w:rPr>
          <w:rFonts w:hint="eastAsia"/>
        </w:rPr>
        <w:t>万圣节</w:t>
      </w:r>
      <w:r>
        <w:rPr>
          <w:rFonts w:hint="eastAsia"/>
        </w:rPr>
        <w:t>活动剧情中，</w:t>
      </w:r>
      <w:r w:rsidR="00134725">
        <w:rPr>
          <w:rFonts w:hint="eastAsia"/>
        </w:rPr>
        <w:t>被艾拉拉着一起去找诺忒娜，并发生了一系列故事。</w:t>
      </w:r>
    </w:p>
    <w:p w14:paraId="19330219" w14:textId="0521257C" w:rsidR="001B45D6" w:rsidRPr="00134725" w:rsidRDefault="001B45D6" w:rsidP="00DC6EA4"/>
    <w:p w14:paraId="10D0F3E1" w14:textId="31BE5E05" w:rsidR="00FE43D0" w:rsidRPr="0079565C" w:rsidRDefault="00FE43D0" w:rsidP="00FE43D0"/>
    <w:p w14:paraId="3B28BCEE" w14:textId="39278718" w:rsidR="00FE43D0" w:rsidRDefault="00FE43D0" w:rsidP="00FE43D0"/>
    <w:p w14:paraId="24E4C729" w14:textId="3D347676" w:rsidR="00FE43D0" w:rsidRDefault="00FE43D0" w:rsidP="00FE43D0"/>
    <w:p w14:paraId="20B15553" w14:textId="6D93EE55" w:rsidR="00134725" w:rsidRDefault="00134725" w:rsidP="00FE43D0"/>
    <w:p w14:paraId="5F2B296A" w14:textId="1AC94A26" w:rsidR="00134725" w:rsidRDefault="00134725" w:rsidP="00FE43D0"/>
    <w:p w14:paraId="372E52BF" w14:textId="406618BC" w:rsidR="00134725" w:rsidRDefault="00134725" w:rsidP="00FE43D0"/>
    <w:p w14:paraId="27CFCCE6" w14:textId="56D67CB6" w:rsidR="00134725" w:rsidRDefault="00134725" w:rsidP="00FE43D0"/>
    <w:p w14:paraId="7D7B48BA" w14:textId="56DED66D" w:rsidR="00134725" w:rsidRDefault="00134725" w:rsidP="00FE43D0"/>
    <w:p w14:paraId="3DD4E558" w14:textId="70208014" w:rsidR="00134725" w:rsidRDefault="00134725" w:rsidP="00FE43D0"/>
    <w:p w14:paraId="29DE78BA" w14:textId="37F4450D" w:rsidR="00134725" w:rsidRDefault="00134725" w:rsidP="00FE43D0"/>
    <w:p w14:paraId="3109DC24" w14:textId="4A9A62E8" w:rsidR="00134725" w:rsidRDefault="00134725" w:rsidP="00FE43D0"/>
    <w:p w14:paraId="1FD134FA" w14:textId="2E609A57" w:rsidR="00134725" w:rsidRDefault="00134725" w:rsidP="00FE43D0"/>
    <w:p w14:paraId="4B0DBF0A" w14:textId="77777777" w:rsidR="00134725" w:rsidRDefault="00134725" w:rsidP="00FE43D0"/>
    <w:p w14:paraId="6424F937" w14:textId="4AE335F0" w:rsidR="00C57E8A" w:rsidRDefault="00134725" w:rsidP="00C57E8A">
      <w:pPr>
        <w:pStyle w:val="3"/>
      </w:pPr>
      <w:bookmarkStart w:id="13" w:name="_Toc111994344"/>
      <w:r>
        <w:rPr>
          <w:rFonts w:hint="eastAsia"/>
        </w:rPr>
        <w:lastRenderedPageBreak/>
        <w:t>凯瑟琳（凯瑟琳·万圣节外观）</w:t>
      </w:r>
      <w:bookmarkEnd w:id="13"/>
    </w:p>
    <w:p w14:paraId="0E6D956B" w14:textId="08ED6CEF" w:rsidR="00FE43D0" w:rsidRDefault="00134725" w:rsidP="00FE43D0">
      <w:r>
        <w:rPr>
          <w:noProof/>
        </w:rPr>
        <w:drawing>
          <wp:anchor distT="0" distB="0" distL="114300" distR="114300" simplePos="0" relativeHeight="251694080" behindDoc="0" locked="0" layoutInCell="1" allowOverlap="1" wp14:anchorId="4B6D1055" wp14:editId="7175A364">
            <wp:simplePos x="0" y="0"/>
            <wp:positionH relativeFrom="margin">
              <wp:align>left</wp:align>
            </wp:positionH>
            <wp:positionV relativeFrom="paragraph">
              <wp:posOffset>48260</wp:posOffset>
            </wp:positionV>
            <wp:extent cx="2429510" cy="3171825"/>
            <wp:effectExtent l="0" t="0" r="8890" b="9525"/>
            <wp:wrapSquare wrapText="bothSides"/>
            <wp:docPr id="55" name="图片 54">
              <a:extLst xmlns:a="http://schemas.openxmlformats.org/drawingml/2006/main">
                <a:ext uri="{FF2B5EF4-FFF2-40B4-BE49-F238E27FC236}">
                  <a16:creationId xmlns:a16="http://schemas.microsoft.com/office/drawing/2014/main" id="{00000000-0008-0000-0000-00003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a:extLst>
                        <a:ext uri="{FF2B5EF4-FFF2-40B4-BE49-F238E27FC236}">
                          <a16:creationId xmlns:a16="http://schemas.microsoft.com/office/drawing/2014/main" id="{00000000-0008-0000-0000-00003700000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9510" cy="3171825"/>
                    </a:xfrm>
                    <a:prstGeom prst="rect">
                      <a:avLst/>
                    </a:prstGeom>
                  </pic:spPr>
                </pic:pic>
              </a:graphicData>
            </a:graphic>
            <wp14:sizeRelH relativeFrom="margin">
              <wp14:pctWidth>0</wp14:pctWidth>
            </wp14:sizeRelH>
            <wp14:sizeRelV relativeFrom="margin">
              <wp14:pctHeight>0</wp14:pctHeight>
            </wp14:sizeRelV>
          </wp:anchor>
        </w:drawing>
      </w:r>
    </w:p>
    <w:p w14:paraId="4E38F9A0" w14:textId="4ADF684D" w:rsidR="00C1340F" w:rsidRDefault="00134725" w:rsidP="00C1340F">
      <w:pPr>
        <w:ind w:firstLineChars="200" w:firstLine="420"/>
      </w:pPr>
      <w:r w:rsidRPr="00134725">
        <w:rPr>
          <w:rFonts w:hint="eastAsia"/>
        </w:rPr>
        <w:t>在祖国饱受侵略者带来的苦难时挺身而出的英雄。在人民无限绝望之时，高举荣耀的军旗，率先冲向敌阵，将光辉和荣耀再次带回这片土地的少女。</w:t>
      </w:r>
    </w:p>
    <w:p w14:paraId="11E9E750" w14:textId="1E234626" w:rsidR="002446DB" w:rsidRDefault="002446DB" w:rsidP="00C1340F">
      <w:pPr>
        <w:ind w:firstLineChars="200" w:firstLine="420"/>
      </w:pPr>
      <w:r>
        <w:rPr>
          <w:rFonts w:hint="eastAsia"/>
        </w:rPr>
        <w:t>在</w:t>
      </w:r>
      <w:r w:rsidR="00134725">
        <w:rPr>
          <w:rFonts w:hint="eastAsia"/>
        </w:rPr>
        <w:t>万圣节</w:t>
      </w:r>
      <w:r>
        <w:rPr>
          <w:rFonts w:hint="eastAsia"/>
        </w:rPr>
        <w:t>活动剧情中，</w:t>
      </w:r>
      <w:r w:rsidR="00134725">
        <w:rPr>
          <w:rFonts w:hint="eastAsia"/>
        </w:rPr>
        <w:t>因为祖国被不明怪物侵扰，追踪怪物踪迹来到蒙特尼亚王国寻找解决办法，和主角等人相遇，发生了一系列故事</w:t>
      </w:r>
      <w:r w:rsidR="006576B3">
        <w:rPr>
          <w:rFonts w:hint="eastAsia"/>
        </w:rPr>
        <w:t>。</w:t>
      </w:r>
    </w:p>
    <w:p w14:paraId="7E62A73C" w14:textId="568BE0AA" w:rsidR="0079565C" w:rsidRDefault="0079565C" w:rsidP="00E350AE"/>
    <w:p w14:paraId="3A8B7DC6" w14:textId="63308DA2" w:rsidR="0079565C" w:rsidRDefault="0079565C" w:rsidP="00E350AE"/>
    <w:p w14:paraId="58B66860" w14:textId="3A3C3BD0" w:rsidR="0000649A" w:rsidRDefault="0000649A" w:rsidP="00E350AE"/>
    <w:p w14:paraId="75D85499" w14:textId="5371B181" w:rsidR="0000649A" w:rsidRDefault="0000649A" w:rsidP="00E350AE"/>
    <w:p w14:paraId="4D13ACDD" w14:textId="5E77F48C" w:rsidR="0000649A" w:rsidRDefault="0000649A" w:rsidP="00E350AE"/>
    <w:p w14:paraId="04D0A0C3" w14:textId="211F7DD0" w:rsidR="0000649A" w:rsidRDefault="0000649A" w:rsidP="00E350AE"/>
    <w:p w14:paraId="502A4C3C" w14:textId="57EA3EE7" w:rsidR="0000649A" w:rsidRDefault="0000649A" w:rsidP="00E350AE"/>
    <w:p w14:paraId="4DC860DD" w14:textId="68A2FA0C" w:rsidR="0000649A" w:rsidRDefault="0000649A" w:rsidP="00E350AE"/>
    <w:p w14:paraId="4F5F980B" w14:textId="5CADF825" w:rsidR="0000649A" w:rsidRDefault="0000649A" w:rsidP="00E350AE"/>
    <w:p w14:paraId="19159CD4" w14:textId="1E933193" w:rsidR="00273DFA" w:rsidRDefault="00273DFA" w:rsidP="00E350AE"/>
    <w:p w14:paraId="28271D0B" w14:textId="0098F4AB" w:rsidR="00134725" w:rsidRDefault="0063215C" w:rsidP="00134725">
      <w:pPr>
        <w:pStyle w:val="3"/>
      </w:pPr>
      <w:bookmarkStart w:id="14" w:name="_Toc111994345"/>
      <w:r>
        <w:rPr>
          <w:rFonts w:hint="eastAsia"/>
        </w:rPr>
        <w:t>誓约仆从（原版诺忒娜立绘）</w:t>
      </w:r>
      <w:bookmarkEnd w:id="14"/>
    </w:p>
    <w:p w14:paraId="7F9209F5" w14:textId="6BEE93DB" w:rsidR="00134725" w:rsidRDefault="0063215C" w:rsidP="00134725">
      <w:pPr>
        <w:ind w:firstLine="420"/>
      </w:pPr>
      <w:r>
        <w:rPr>
          <w:noProof/>
        </w:rPr>
        <w:drawing>
          <wp:anchor distT="0" distB="0" distL="114300" distR="114300" simplePos="0" relativeHeight="251695104" behindDoc="0" locked="0" layoutInCell="1" allowOverlap="1" wp14:anchorId="466DBBC9" wp14:editId="2D656081">
            <wp:simplePos x="0" y="0"/>
            <wp:positionH relativeFrom="column">
              <wp:posOffset>266065</wp:posOffset>
            </wp:positionH>
            <wp:positionV relativeFrom="paragraph">
              <wp:posOffset>22860</wp:posOffset>
            </wp:positionV>
            <wp:extent cx="2314575" cy="2400300"/>
            <wp:effectExtent l="0" t="0" r="9525" b="0"/>
            <wp:wrapSquare wrapText="bothSides"/>
            <wp:docPr id="34" name="图片 33" descr="https://wdoc-75389.picgzc.qpic.cn/MTY4ODg1MDM5NTM3MTM2Mw_153523_UXdsu1U4Xazf51tm_1583400522?imageView2">
              <a:extLst xmlns:a="http://schemas.openxmlformats.org/drawingml/2006/main">
                <a:ext uri="{FF2B5EF4-FFF2-40B4-BE49-F238E27FC236}">
                  <a16:creationId xmlns:a16="http://schemas.microsoft.com/office/drawing/2014/main" id="{00000000-0008-0000-0000-00002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https://wdoc-75389.picgzc.qpic.cn/MTY4ODg1MDM5NTM3MTM2Mw_153523_UXdsu1U4Xazf51tm_1583400522?imageView2">
                      <a:extLst>
                        <a:ext uri="{FF2B5EF4-FFF2-40B4-BE49-F238E27FC236}">
                          <a16:creationId xmlns:a16="http://schemas.microsoft.com/office/drawing/2014/main" id="{00000000-0008-0000-0000-00002200000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14575" cy="2400300"/>
                    </a:xfrm>
                    <a:prstGeom prst="rect">
                      <a:avLst/>
                    </a:prstGeom>
                    <a:noFill/>
                    <a:extLst/>
                  </pic:spPr>
                </pic:pic>
              </a:graphicData>
            </a:graphic>
            <wp14:sizeRelH relativeFrom="margin">
              <wp14:pctWidth>0</wp14:pctWidth>
            </wp14:sizeRelH>
            <wp14:sizeRelV relativeFrom="margin">
              <wp14:pctHeight>0</wp14:pctHeight>
            </wp14:sizeRelV>
          </wp:anchor>
        </w:drawing>
      </w:r>
    </w:p>
    <w:p w14:paraId="2094E97A" w14:textId="25DD465A" w:rsidR="00134725" w:rsidRDefault="0063215C" w:rsidP="00134725">
      <w:pPr>
        <w:ind w:firstLineChars="200" w:firstLine="420"/>
      </w:pPr>
      <w:r>
        <w:rPr>
          <w:rFonts w:hint="eastAsia"/>
        </w:rPr>
        <w:t>诺忒娜依照自己模样捏造的玩偶，可以遵循她的一些简单指令，只是大部分情况下都会因曲解指令而办错事。</w:t>
      </w:r>
    </w:p>
    <w:p w14:paraId="0BCDAF56" w14:textId="29A42757" w:rsidR="00134725" w:rsidRDefault="00134725" w:rsidP="00134725">
      <w:pPr>
        <w:ind w:firstLineChars="200" w:firstLine="420"/>
      </w:pPr>
      <w:r>
        <w:rPr>
          <w:rFonts w:hint="eastAsia"/>
        </w:rPr>
        <w:t>在万圣节活动剧情中，</w:t>
      </w:r>
      <w:r w:rsidR="0063215C">
        <w:rPr>
          <w:rFonts w:hint="eastAsia"/>
        </w:rPr>
        <w:t>被诺忒娜要求去村庄求助，结果撞见主角等人，因误解了诺忒娜的意思而发起攻击</w:t>
      </w:r>
      <w:r>
        <w:rPr>
          <w:rFonts w:hint="eastAsia"/>
        </w:rPr>
        <w:t>。</w:t>
      </w:r>
    </w:p>
    <w:p w14:paraId="6CCC2AB1" w14:textId="77777777" w:rsidR="00134725" w:rsidRDefault="00134725" w:rsidP="00134725"/>
    <w:p w14:paraId="6F8EA7D5" w14:textId="77777777" w:rsidR="00134725" w:rsidRDefault="00134725" w:rsidP="00134725"/>
    <w:p w14:paraId="4EC986FF" w14:textId="77777777" w:rsidR="00134725" w:rsidRDefault="00134725" w:rsidP="00134725"/>
    <w:p w14:paraId="244CBEC7" w14:textId="77777777" w:rsidR="00134725" w:rsidRDefault="00134725" w:rsidP="00134725"/>
    <w:p w14:paraId="2F3F9F7A" w14:textId="77777777" w:rsidR="00134725" w:rsidRDefault="00134725" w:rsidP="00134725"/>
    <w:p w14:paraId="36D5D43A" w14:textId="77777777" w:rsidR="00134725" w:rsidRDefault="00134725" w:rsidP="00134725"/>
    <w:p w14:paraId="443B84CB" w14:textId="77777777" w:rsidR="00134725" w:rsidRDefault="00134725" w:rsidP="00134725"/>
    <w:p w14:paraId="3A6243C7" w14:textId="77777777" w:rsidR="00134725" w:rsidRDefault="00134725" w:rsidP="00134725"/>
    <w:p w14:paraId="0FE1A8C6" w14:textId="443C4BF1" w:rsidR="00273DFA" w:rsidRPr="00134725" w:rsidRDefault="00273DFA" w:rsidP="00E350AE"/>
    <w:p w14:paraId="583A4167" w14:textId="77777777" w:rsidR="00273DFA" w:rsidRDefault="00273DFA" w:rsidP="00E350AE"/>
    <w:p w14:paraId="0DF927E4" w14:textId="6FD3B95E" w:rsidR="00FB7251" w:rsidRDefault="00FB7251" w:rsidP="00F726C4">
      <w:pPr>
        <w:rPr>
          <w:rFonts w:ascii="微软雅黑" w:eastAsia="微软雅黑" w:hAnsi="微软雅黑"/>
          <w:szCs w:val="21"/>
        </w:rPr>
      </w:pPr>
    </w:p>
    <w:p w14:paraId="1393F3C3" w14:textId="1E031CD3" w:rsidR="003654A7" w:rsidRDefault="00754B5E" w:rsidP="003654A7">
      <w:pPr>
        <w:pStyle w:val="1"/>
        <w:pBdr>
          <w:bottom w:val="single" w:sz="4" w:space="1" w:color="auto"/>
        </w:pBdr>
        <w:jc w:val="both"/>
        <w:rPr>
          <w:rFonts w:ascii="微软雅黑" w:eastAsia="微软雅黑" w:hAnsi="微软雅黑"/>
        </w:rPr>
      </w:pPr>
      <w:bookmarkStart w:id="15" w:name="_Toc111994346"/>
      <w:r w:rsidRPr="00844B31">
        <w:rPr>
          <w:rFonts w:ascii="微软雅黑" w:eastAsia="微软雅黑" w:hAnsi="微软雅黑" w:hint="eastAsia"/>
        </w:rPr>
        <w:lastRenderedPageBreak/>
        <w:t>详细设计</w:t>
      </w:r>
      <w:bookmarkEnd w:id="15"/>
    </w:p>
    <w:p w14:paraId="7E89528B" w14:textId="343DF69C" w:rsidR="000F1D07" w:rsidRPr="000F1D07" w:rsidRDefault="000F1D07" w:rsidP="000F1D07">
      <w:pPr>
        <w:pStyle w:val="2"/>
        <w:rPr>
          <w:rFonts w:ascii="微软雅黑" w:eastAsia="微软雅黑" w:hAnsi="微软雅黑"/>
        </w:rPr>
      </w:pPr>
      <w:bookmarkStart w:id="16" w:name="_Toc111994347"/>
      <w:r>
        <w:rPr>
          <w:rFonts w:ascii="微软雅黑" w:eastAsia="微软雅黑" w:hAnsi="微软雅黑" w:hint="eastAsia"/>
        </w:rPr>
        <w:t>序章（主城</w:t>
      </w:r>
      <w:r w:rsidR="001177B9">
        <w:rPr>
          <w:rFonts w:ascii="微软雅黑" w:eastAsia="微软雅黑" w:hAnsi="微软雅黑" w:hint="eastAsia"/>
        </w:rPr>
        <w:t>对话</w:t>
      </w:r>
      <w:r>
        <w:rPr>
          <w:rFonts w:ascii="微软雅黑" w:eastAsia="微软雅黑" w:hAnsi="微软雅黑" w:hint="eastAsia"/>
        </w:rPr>
        <w:t>）</w:t>
      </w:r>
      <w:bookmarkEnd w:id="16"/>
    </w:p>
    <w:p w14:paraId="6FE34001" w14:textId="2370467F" w:rsidR="000F1D07" w:rsidRDefault="006576B3" w:rsidP="00E86A39">
      <w:pPr>
        <w:ind w:firstLineChars="200" w:firstLine="420"/>
        <w:rPr>
          <w:rFonts w:ascii="微软雅黑" w:eastAsia="微软雅黑" w:hAnsi="微软雅黑"/>
          <w:szCs w:val="21"/>
        </w:rPr>
      </w:pPr>
      <w:r>
        <w:rPr>
          <w:rFonts w:ascii="微软雅黑" w:eastAsia="微软雅黑" w:hAnsi="微软雅黑" w:hint="eastAsia"/>
          <w:szCs w:val="21"/>
        </w:rPr>
        <w:t>艾琳娜</w:t>
      </w:r>
      <w:r w:rsidR="00E86A39">
        <w:rPr>
          <w:rFonts w:ascii="微软雅黑" w:eastAsia="微软雅黑" w:hAnsi="微软雅黑" w:hint="eastAsia"/>
          <w:szCs w:val="21"/>
        </w:rPr>
        <w:t>：</w:t>
      </w:r>
      <w:r>
        <w:rPr>
          <w:rFonts w:ascii="微软雅黑" w:eastAsia="微软雅黑" w:hAnsi="微软雅黑" w:hint="eastAsia"/>
          <w:szCs w:val="21"/>
        </w:rPr>
        <w:t>主人，</w:t>
      </w:r>
      <w:r w:rsidR="00C479F4">
        <w:rPr>
          <w:rFonts w:ascii="微软雅黑" w:eastAsia="微软雅黑" w:hAnsi="微软雅黑" w:hint="eastAsia"/>
          <w:szCs w:val="21"/>
        </w:rPr>
        <w:t>万圣节到了</w:t>
      </w:r>
      <w:r w:rsidR="007B5FA9">
        <w:rPr>
          <w:rFonts w:ascii="微软雅黑" w:eastAsia="微软雅黑" w:hAnsi="微软雅黑" w:hint="eastAsia"/>
          <w:szCs w:val="21"/>
        </w:rPr>
        <w:t>，不给糖就捣乱，喵呜！</w:t>
      </w:r>
      <w:bookmarkStart w:id="17" w:name="_GoBack"/>
      <w:bookmarkEnd w:id="17"/>
    </w:p>
    <w:p w14:paraId="211176DE" w14:textId="0CD87E4D" w:rsidR="007B5FA9" w:rsidRDefault="007B5FA9" w:rsidP="00E86A39">
      <w:pPr>
        <w:ind w:firstLineChars="200" w:firstLine="420"/>
        <w:rPr>
          <w:rFonts w:ascii="微软雅黑" w:eastAsia="微软雅黑" w:hAnsi="微软雅黑"/>
          <w:szCs w:val="21"/>
        </w:rPr>
      </w:pPr>
      <w:r>
        <w:rPr>
          <w:rFonts w:ascii="微软雅黑" w:eastAsia="微软雅黑" w:hAnsi="微软雅黑" w:hint="eastAsia"/>
          <w:szCs w:val="21"/>
        </w:rPr>
        <w:t>魔女：艾琳娜，你……</w:t>
      </w:r>
    </w:p>
    <w:p w14:paraId="6872010C" w14:textId="525058BD" w:rsidR="007B5FA9" w:rsidRDefault="007B5FA9" w:rsidP="00E86A39">
      <w:pPr>
        <w:ind w:firstLineChars="200" w:firstLine="420"/>
        <w:rPr>
          <w:rFonts w:ascii="微软雅黑" w:eastAsia="微软雅黑" w:hAnsi="微软雅黑"/>
          <w:szCs w:val="21"/>
        </w:rPr>
      </w:pPr>
      <w:r>
        <w:rPr>
          <w:rFonts w:ascii="微软雅黑" w:eastAsia="微软雅黑" w:hAnsi="微软雅黑" w:hint="eastAsia"/>
          <w:szCs w:val="21"/>
        </w:rPr>
        <w:t>艾琳娜：咳，请忘了刚刚的事情吧。</w:t>
      </w:r>
    </w:p>
    <w:p w14:paraId="6F69368E" w14:textId="01971E83" w:rsidR="007B5FA9" w:rsidRDefault="00774FE3" w:rsidP="00E86A39">
      <w:pPr>
        <w:ind w:firstLineChars="200" w:firstLine="420"/>
        <w:rPr>
          <w:rFonts w:ascii="微软雅黑" w:eastAsia="微软雅黑" w:hAnsi="微软雅黑"/>
          <w:szCs w:val="21"/>
        </w:rPr>
      </w:pPr>
      <w:r>
        <w:rPr>
          <w:rFonts w:ascii="微软雅黑" w:eastAsia="微软雅黑" w:hAnsi="微软雅黑" w:hint="eastAsia"/>
          <w:szCs w:val="21"/>
        </w:rPr>
        <w:t>艾琳娜：在万圣节</w:t>
      </w:r>
      <w:r w:rsidR="00062DEF">
        <w:rPr>
          <w:rFonts w:ascii="微软雅黑" w:eastAsia="微软雅黑" w:hAnsi="微软雅黑" w:hint="eastAsia"/>
          <w:szCs w:val="21"/>
        </w:rPr>
        <w:t>时</w:t>
      </w:r>
      <w:r>
        <w:rPr>
          <w:rFonts w:ascii="微软雅黑" w:eastAsia="微软雅黑" w:hAnsi="微软雅黑" w:hint="eastAsia"/>
          <w:szCs w:val="21"/>
        </w:rPr>
        <w:t>，蒙特尼亚王国会</w:t>
      </w:r>
      <w:r w:rsidR="00062DEF">
        <w:rPr>
          <w:rFonts w:ascii="微软雅黑" w:eastAsia="微软雅黑" w:hAnsi="微软雅黑" w:hint="eastAsia"/>
          <w:szCs w:val="21"/>
        </w:rPr>
        <w:t>贩卖</w:t>
      </w:r>
      <w:commentRangeStart w:id="18"/>
      <w:commentRangeStart w:id="19"/>
      <w:commentRangeEnd w:id="18"/>
      <w:commentRangeEnd w:id="19"/>
      <w:r>
        <w:rPr>
          <w:rFonts w:ascii="微软雅黑" w:eastAsia="微软雅黑" w:hAnsi="微软雅黑" w:hint="eastAsia"/>
          <w:szCs w:val="21"/>
        </w:rPr>
        <w:t>一种特殊的糖果</w:t>
      </w:r>
      <w:r w:rsidR="007B5FA9">
        <w:rPr>
          <w:rFonts w:ascii="微软雅黑" w:eastAsia="微软雅黑" w:hAnsi="微软雅黑" w:hint="eastAsia"/>
          <w:szCs w:val="21"/>
        </w:rPr>
        <w:t>。</w:t>
      </w:r>
    </w:p>
    <w:p w14:paraId="29AC5954" w14:textId="5A19B128" w:rsidR="007B5FA9" w:rsidRDefault="007B5FA9" w:rsidP="00E86A39">
      <w:pPr>
        <w:ind w:firstLineChars="200" w:firstLine="420"/>
        <w:rPr>
          <w:rFonts w:ascii="微软雅黑" w:eastAsia="微软雅黑" w:hAnsi="微软雅黑"/>
          <w:szCs w:val="21"/>
        </w:rPr>
      </w:pPr>
      <w:r>
        <w:rPr>
          <w:rFonts w:ascii="微软雅黑" w:eastAsia="微软雅黑" w:hAnsi="微软雅黑" w:hint="eastAsia"/>
          <w:szCs w:val="21"/>
        </w:rPr>
        <w:t>魔女：特殊的糖果？</w:t>
      </w:r>
    </w:p>
    <w:p w14:paraId="26AE2692" w14:textId="5C50DD42" w:rsidR="007B5FA9" w:rsidRDefault="007B5FA9" w:rsidP="00E86A39">
      <w:pPr>
        <w:ind w:firstLineChars="200" w:firstLine="420"/>
        <w:rPr>
          <w:rFonts w:ascii="微软雅黑" w:eastAsia="微软雅黑" w:hAnsi="微软雅黑"/>
          <w:szCs w:val="21"/>
        </w:rPr>
      </w:pPr>
      <w:r>
        <w:rPr>
          <w:rFonts w:ascii="微软雅黑" w:eastAsia="微软雅黑" w:hAnsi="微软雅黑" w:hint="eastAsia"/>
          <w:szCs w:val="21"/>
        </w:rPr>
        <w:t>艾琳娜：没错，据说吃下那种糖果，就会感到幸福</w:t>
      </w:r>
      <w:r w:rsidR="00606FFF">
        <w:rPr>
          <w:rFonts w:ascii="微软雅黑" w:eastAsia="微软雅黑" w:hAnsi="微软雅黑" w:hint="eastAsia"/>
          <w:szCs w:val="21"/>
        </w:rPr>
        <w:t>和满足</w:t>
      </w:r>
      <w:r>
        <w:rPr>
          <w:rFonts w:ascii="微软雅黑" w:eastAsia="微软雅黑" w:hAnsi="微软雅黑" w:hint="eastAsia"/>
          <w:szCs w:val="21"/>
        </w:rPr>
        <w:t>。</w:t>
      </w:r>
    </w:p>
    <w:p w14:paraId="5D1E6800" w14:textId="522325C4" w:rsidR="007B5FA9" w:rsidRDefault="007B5FA9" w:rsidP="00E86A39">
      <w:pPr>
        <w:ind w:firstLineChars="200" w:firstLine="420"/>
        <w:rPr>
          <w:rFonts w:ascii="微软雅黑" w:eastAsia="微软雅黑" w:hAnsi="微软雅黑"/>
          <w:szCs w:val="21"/>
        </w:rPr>
      </w:pPr>
      <w:r>
        <w:rPr>
          <w:rFonts w:ascii="微软雅黑" w:eastAsia="微软雅黑" w:hAnsi="微软雅黑" w:hint="eastAsia"/>
          <w:szCs w:val="21"/>
        </w:rPr>
        <w:t>魔女：</w:t>
      </w:r>
      <w:commentRangeStart w:id="20"/>
      <w:commentRangeStart w:id="21"/>
      <w:commentRangeEnd w:id="20"/>
      <w:commentRangeEnd w:id="21"/>
      <w:r w:rsidR="00606FFF">
        <w:rPr>
          <w:rFonts w:ascii="微软雅黑" w:eastAsia="微软雅黑" w:hAnsi="微软雅黑" w:hint="eastAsia"/>
          <w:szCs w:val="21"/>
        </w:rPr>
        <w:t>真是神奇的糖果，正好我也想去蒙特尼亚探望朋友们了。</w:t>
      </w:r>
    </w:p>
    <w:p w14:paraId="73B585C0" w14:textId="7F91E3F7" w:rsidR="00233A1B" w:rsidRDefault="00233A1B" w:rsidP="00E86A39">
      <w:pPr>
        <w:ind w:firstLineChars="200" w:firstLine="420"/>
        <w:rPr>
          <w:rFonts w:ascii="微软雅黑" w:eastAsia="微软雅黑" w:hAnsi="微软雅黑"/>
          <w:szCs w:val="21"/>
        </w:rPr>
      </w:pPr>
      <w:r>
        <w:rPr>
          <w:rFonts w:ascii="微软雅黑" w:eastAsia="微软雅黑" w:hAnsi="微软雅黑" w:hint="eastAsia"/>
          <w:szCs w:val="21"/>
        </w:rPr>
        <w:t>艾琳娜：……主人。</w:t>
      </w:r>
    </w:p>
    <w:p w14:paraId="1AE36BBA" w14:textId="2B89679E" w:rsidR="00233A1B" w:rsidRDefault="00233A1B" w:rsidP="00E86A39">
      <w:pPr>
        <w:ind w:firstLineChars="200" w:firstLine="420"/>
        <w:rPr>
          <w:rFonts w:ascii="微软雅黑" w:eastAsia="微软雅黑" w:hAnsi="微软雅黑"/>
          <w:szCs w:val="21"/>
        </w:rPr>
      </w:pPr>
      <w:r>
        <w:rPr>
          <w:rFonts w:ascii="微软雅黑" w:eastAsia="微软雅黑" w:hAnsi="微软雅黑" w:hint="eastAsia"/>
          <w:szCs w:val="21"/>
        </w:rPr>
        <w:t>魔女：怎么了，艾莉娜？</w:t>
      </w:r>
    </w:p>
    <w:p w14:paraId="5158E14E" w14:textId="4C4408BA" w:rsidR="00233A1B" w:rsidRDefault="00233A1B" w:rsidP="00E86A39">
      <w:pPr>
        <w:ind w:firstLineChars="200" w:firstLine="420"/>
        <w:rPr>
          <w:rFonts w:ascii="微软雅黑" w:eastAsia="微软雅黑" w:hAnsi="微软雅黑"/>
          <w:szCs w:val="21"/>
        </w:rPr>
      </w:pPr>
      <w:r>
        <w:rPr>
          <w:rFonts w:ascii="微软雅黑" w:eastAsia="微软雅黑" w:hAnsi="微软雅黑" w:hint="eastAsia"/>
          <w:szCs w:val="21"/>
        </w:rPr>
        <w:t>艾琳娜：主人，您应该不害怕幽灵鬼怪之类的吧？</w:t>
      </w:r>
    </w:p>
    <w:p w14:paraId="690F93C5" w14:textId="112F1D4D" w:rsidR="00233A1B" w:rsidRDefault="00233A1B" w:rsidP="00E86A39">
      <w:pPr>
        <w:ind w:firstLineChars="200" w:firstLine="420"/>
        <w:rPr>
          <w:rFonts w:ascii="微软雅黑" w:eastAsia="微软雅黑" w:hAnsi="微软雅黑"/>
          <w:szCs w:val="21"/>
        </w:rPr>
      </w:pPr>
      <w:r>
        <w:rPr>
          <w:rFonts w:ascii="微软雅黑" w:eastAsia="微软雅黑" w:hAnsi="微软雅黑" w:hint="eastAsia"/>
          <w:szCs w:val="21"/>
        </w:rPr>
        <w:t>魔女：遇到的话，用魔法打倒就好了。</w:t>
      </w:r>
    </w:p>
    <w:p w14:paraId="3ACF458C" w14:textId="05749AF4" w:rsidR="00233A1B" w:rsidRDefault="00233A1B" w:rsidP="00E86A39">
      <w:pPr>
        <w:ind w:firstLineChars="200" w:firstLine="420"/>
        <w:rPr>
          <w:rFonts w:ascii="微软雅黑" w:eastAsia="微软雅黑" w:hAnsi="微软雅黑"/>
          <w:szCs w:val="21"/>
        </w:rPr>
      </w:pPr>
      <w:r>
        <w:rPr>
          <w:rFonts w:ascii="微软雅黑" w:eastAsia="微软雅黑" w:hAnsi="微软雅黑" w:hint="eastAsia"/>
          <w:szCs w:val="21"/>
        </w:rPr>
        <w:t>艾琳娜：……还真有主人的风格呢。</w:t>
      </w:r>
    </w:p>
    <w:p w14:paraId="656946D3" w14:textId="38243505" w:rsidR="00233A1B" w:rsidRPr="007B5FA9" w:rsidRDefault="00233A1B" w:rsidP="00E86A39">
      <w:pPr>
        <w:ind w:firstLineChars="200" w:firstLine="420"/>
        <w:rPr>
          <w:rFonts w:ascii="微软雅黑" w:eastAsia="微软雅黑" w:hAnsi="微软雅黑"/>
          <w:szCs w:val="21"/>
        </w:rPr>
      </w:pPr>
      <w:r>
        <w:rPr>
          <w:rFonts w:ascii="微软雅黑" w:eastAsia="微软雅黑" w:hAnsi="微软雅黑" w:hint="eastAsia"/>
          <w:szCs w:val="21"/>
        </w:rPr>
        <w:t>艾琳娜：既然如此，那我就放心了，祝您一路顺风。</w:t>
      </w:r>
    </w:p>
    <w:p w14:paraId="03953FEF" w14:textId="77777777" w:rsidR="00687A4F" w:rsidRPr="000F1D07" w:rsidRDefault="00687A4F" w:rsidP="00276F86">
      <w:pPr>
        <w:ind w:firstLineChars="200" w:firstLine="420"/>
        <w:rPr>
          <w:rFonts w:ascii="微软雅黑" w:eastAsia="微软雅黑" w:hAnsi="微软雅黑"/>
          <w:szCs w:val="21"/>
        </w:rPr>
      </w:pPr>
    </w:p>
    <w:p w14:paraId="6148B483" w14:textId="115BB59A" w:rsidR="00695B56" w:rsidRPr="009F6987" w:rsidRDefault="00233A1B" w:rsidP="009F6987">
      <w:pPr>
        <w:pStyle w:val="2"/>
        <w:rPr>
          <w:rFonts w:ascii="微软雅黑" w:eastAsia="微软雅黑" w:hAnsi="微软雅黑"/>
        </w:rPr>
      </w:pPr>
      <w:bookmarkStart w:id="22" w:name="_Toc111994348"/>
      <w:r>
        <w:rPr>
          <w:rFonts w:ascii="微软雅黑" w:eastAsia="微软雅黑" w:hAnsi="微软雅黑" w:hint="eastAsia"/>
        </w:rPr>
        <w:t>黄昏村落</w:t>
      </w:r>
      <w:r w:rsidR="004C5D1B">
        <w:rPr>
          <w:rFonts w:ascii="微软雅黑" w:eastAsia="微软雅黑" w:hAnsi="微软雅黑" w:hint="eastAsia"/>
        </w:rPr>
        <w:t>（第一关）</w:t>
      </w:r>
      <w:bookmarkEnd w:id="22"/>
    </w:p>
    <w:p w14:paraId="3BFE6EE6" w14:textId="1DF7D579" w:rsidR="00FE4E53" w:rsidRPr="00FE4E53" w:rsidRDefault="00FE4E53" w:rsidP="00572813">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470EE20B" w14:textId="40D719B7" w:rsidR="00572813" w:rsidRDefault="00572813" w:rsidP="00572813">
      <w:pPr>
        <w:ind w:firstLineChars="200" w:firstLine="420"/>
        <w:rPr>
          <w:rFonts w:ascii="微软雅黑" w:eastAsia="微软雅黑" w:hAnsi="微软雅黑"/>
          <w:szCs w:val="21"/>
        </w:rPr>
      </w:pPr>
      <w:r>
        <w:rPr>
          <w:rFonts w:ascii="微软雅黑" w:eastAsia="微软雅黑" w:hAnsi="微软雅黑" w:hint="eastAsia"/>
          <w:szCs w:val="21"/>
        </w:rPr>
        <w:t>魔女：</w:t>
      </w:r>
      <w:r w:rsidR="00774FE3">
        <w:rPr>
          <w:rFonts w:ascii="微软雅黑" w:eastAsia="微软雅黑" w:hAnsi="微软雅黑" w:hint="eastAsia"/>
          <w:szCs w:val="21"/>
        </w:rPr>
        <w:t>时间过得真快，都</w:t>
      </w:r>
      <w:commentRangeStart w:id="23"/>
      <w:commentRangeStart w:id="24"/>
      <w:commentRangeEnd w:id="23"/>
      <w:commentRangeEnd w:id="24"/>
      <w:r w:rsidR="00774FE3">
        <w:rPr>
          <w:rFonts w:ascii="微软雅黑" w:eastAsia="微软雅黑" w:hAnsi="微软雅黑" w:hint="eastAsia"/>
          <w:szCs w:val="21"/>
        </w:rPr>
        <w:t>要</w:t>
      </w:r>
      <w:r w:rsidR="00233A1B">
        <w:rPr>
          <w:rFonts w:ascii="微软雅黑" w:eastAsia="微软雅黑" w:hAnsi="微软雅黑" w:hint="eastAsia"/>
          <w:szCs w:val="21"/>
        </w:rPr>
        <w:t>天黑了。</w:t>
      </w:r>
    </w:p>
    <w:p w14:paraId="633BBBBA" w14:textId="79901E95"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魔女：前面正好有</w:t>
      </w:r>
      <w:r w:rsidR="00774FE3">
        <w:rPr>
          <w:rFonts w:ascii="微软雅黑" w:eastAsia="微软雅黑" w:hAnsi="微软雅黑" w:hint="eastAsia"/>
          <w:szCs w:val="21"/>
        </w:rPr>
        <w:t>个</w:t>
      </w:r>
      <w:r>
        <w:rPr>
          <w:rFonts w:ascii="微软雅黑" w:eastAsia="微软雅黑" w:hAnsi="微软雅黑" w:hint="eastAsia"/>
          <w:szCs w:val="21"/>
        </w:rPr>
        <w:t>村庄，先找个</w:t>
      </w:r>
      <w:r w:rsidR="00774FE3">
        <w:rPr>
          <w:rFonts w:ascii="微软雅黑" w:eastAsia="微软雅黑" w:hAnsi="微软雅黑" w:hint="eastAsia"/>
          <w:szCs w:val="21"/>
        </w:rPr>
        <w:t>住处</w:t>
      </w:r>
      <w:r>
        <w:rPr>
          <w:rFonts w:ascii="微软雅黑" w:eastAsia="微软雅黑" w:hAnsi="微软雅黑" w:hint="eastAsia"/>
          <w:szCs w:val="21"/>
        </w:rPr>
        <w:t>吧。</w:t>
      </w:r>
    </w:p>
    <w:p w14:paraId="6D9A263E" w14:textId="5CC03956" w:rsidR="00233A1B" w:rsidRPr="00233A1B" w:rsidRDefault="00233A1B" w:rsidP="00572813">
      <w:pPr>
        <w:ind w:firstLineChars="200" w:firstLine="420"/>
        <w:rPr>
          <w:rFonts w:ascii="微软雅黑" w:eastAsia="微软雅黑" w:hAnsi="微软雅黑"/>
          <w:b/>
          <w:szCs w:val="21"/>
        </w:rPr>
      </w:pPr>
      <w:r w:rsidRPr="00233A1B">
        <w:rPr>
          <w:rFonts w:ascii="微软雅黑" w:eastAsia="微软雅黑" w:hAnsi="微软雅黑" w:hint="eastAsia"/>
          <w:b/>
          <w:szCs w:val="21"/>
        </w:rPr>
        <w:t>屏幕压黑转场。</w:t>
      </w:r>
    </w:p>
    <w:p w14:paraId="55646EC9" w14:textId="4EEA13B2"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lastRenderedPageBreak/>
        <w:t>魔女：你好，请问这里有可以过夜的地方吗？</w:t>
      </w:r>
    </w:p>
    <w:p w14:paraId="05027320" w14:textId="29CE59E5"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健壮的村民：咦，今天真是奇怪，这么多外乡人出现在这里。</w:t>
      </w:r>
    </w:p>
    <w:p w14:paraId="6C5B7517" w14:textId="1467F037"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健壮的村民：不过，这里可是蒙特尼亚，再怎么奇怪也不算奇怪吧。</w:t>
      </w:r>
    </w:p>
    <w:p w14:paraId="727730AA" w14:textId="730AEB60"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魔女：</w:t>
      </w:r>
      <w:r w:rsidR="00062DEF">
        <w:rPr>
          <w:rFonts w:ascii="微软雅黑" w:eastAsia="微软雅黑" w:hAnsi="微软雅黑" w:hint="eastAsia"/>
          <w:szCs w:val="21"/>
        </w:rPr>
        <w:t>难道</w:t>
      </w:r>
      <w:r w:rsidR="00774FE3">
        <w:rPr>
          <w:rFonts w:ascii="微软雅黑" w:eastAsia="微软雅黑" w:hAnsi="微软雅黑" w:hint="eastAsia"/>
          <w:szCs w:val="21"/>
        </w:rPr>
        <w:t>还有其他外乡人来</w:t>
      </w:r>
      <w:r w:rsidR="00062DEF">
        <w:rPr>
          <w:rFonts w:ascii="微软雅黑" w:eastAsia="微软雅黑" w:hAnsi="微软雅黑" w:hint="eastAsia"/>
          <w:szCs w:val="21"/>
        </w:rPr>
        <w:t>过</w:t>
      </w:r>
      <w:commentRangeStart w:id="25"/>
      <w:commentRangeStart w:id="26"/>
      <w:commentRangeEnd w:id="25"/>
      <w:commentRangeEnd w:id="26"/>
      <w:r w:rsidR="00774FE3">
        <w:rPr>
          <w:rFonts w:ascii="微软雅黑" w:eastAsia="微软雅黑" w:hAnsi="微软雅黑" w:hint="eastAsia"/>
          <w:szCs w:val="21"/>
        </w:rPr>
        <w:t>这里吗</w:t>
      </w:r>
      <w:r>
        <w:rPr>
          <w:rFonts w:ascii="微软雅黑" w:eastAsia="微软雅黑" w:hAnsi="微软雅黑" w:hint="eastAsia"/>
          <w:szCs w:val="21"/>
        </w:rPr>
        <w:t>？</w:t>
      </w:r>
    </w:p>
    <w:p w14:paraId="32414EBD" w14:textId="5DFF6D1E" w:rsidR="00774FE3" w:rsidRDefault="00774FE3" w:rsidP="00572813">
      <w:pPr>
        <w:ind w:firstLineChars="200" w:firstLine="420"/>
        <w:rPr>
          <w:rFonts w:ascii="微软雅黑" w:eastAsia="微软雅黑" w:hAnsi="微软雅黑"/>
          <w:szCs w:val="21"/>
        </w:rPr>
      </w:pPr>
      <w:r>
        <w:rPr>
          <w:rFonts w:ascii="微软雅黑" w:eastAsia="微软雅黑" w:hAnsi="微软雅黑" w:hint="eastAsia"/>
          <w:szCs w:val="21"/>
        </w:rPr>
        <w:t>健壮的村民：</w:t>
      </w:r>
      <w:r w:rsidR="00062DEF">
        <w:rPr>
          <w:rFonts w:ascii="微软雅黑" w:eastAsia="微软雅黑" w:hAnsi="微软雅黑" w:hint="eastAsia"/>
          <w:szCs w:val="21"/>
        </w:rPr>
        <w:t>我说你们这些外乡人啊，就是好奇心重，这种危险日子哪能随便乱跑！</w:t>
      </w:r>
    </w:p>
    <w:p w14:paraId="3A456C14" w14:textId="4062B072"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和蔼的村民：你好，不介意的话，请来我家过夜吧。</w:t>
      </w:r>
    </w:p>
    <w:p w14:paraId="2517CE06" w14:textId="1EB7C530" w:rsidR="00233A1B" w:rsidRDefault="00062DEF" w:rsidP="00572813">
      <w:pPr>
        <w:ind w:firstLineChars="200" w:firstLine="420"/>
        <w:rPr>
          <w:rFonts w:ascii="微软雅黑" w:eastAsia="微软雅黑" w:hAnsi="微软雅黑"/>
          <w:szCs w:val="21"/>
        </w:rPr>
      </w:pPr>
      <w:r>
        <w:rPr>
          <w:rFonts w:ascii="微软雅黑" w:eastAsia="微软雅黑" w:hAnsi="微软雅黑" w:hint="eastAsia"/>
          <w:szCs w:val="21"/>
        </w:rPr>
        <w:t>健壮的村民：唉，我说你啊，今天是什么日子你</w:t>
      </w:r>
      <w:r w:rsidR="00233A1B">
        <w:rPr>
          <w:rFonts w:ascii="微软雅黑" w:eastAsia="微软雅黑" w:hAnsi="微软雅黑" w:hint="eastAsia"/>
          <w:szCs w:val="21"/>
        </w:rPr>
        <w:t>不知道吗？</w:t>
      </w:r>
    </w:p>
    <w:p w14:paraId="19260CBD" w14:textId="389AC905"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和蔼的村民：没关系的，只是留宿一晚不会有什么问题的。</w:t>
      </w:r>
    </w:p>
    <w:p w14:paraId="251E8721" w14:textId="2A0EBA76"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魔女：请问这里发生什么事情了吗？</w:t>
      </w:r>
    </w:p>
    <w:p w14:paraId="121400B6" w14:textId="30792D63"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和蔼的村民：没有啦</w:t>
      </w:r>
      <w:r w:rsidR="006411EB">
        <w:rPr>
          <w:rFonts w:ascii="微软雅黑" w:eastAsia="微软雅黑" w:hAnsi="微软雅黑" w:hint="eastAsia"/>
          <w:szCs w:val="21"/>
        </w:rPr>
        <w:t>，只是有时候，</w:t>
      </w:r>
      <w:r>
        <w:rPr>
          <w:rFonts w:ascii="微软雅黑" w:eastAsia="微软雅黑" w:hAnsi="微软雅黑" w:hint="eastAsia"/>
          <w:szCs w:val="21"/>
        </w:rPr>
        <w:t>晚上会发生一些奇怪的事情。</w:t>
      </w:r>
    </w:p>
    <w:p w14:paraId="2B59691E" w14:textId="5CB7D794" w:rsidR="00233A1B" w:rsidRDefault="00233A1B" w:rsidP="00572813">
      <w:pPr>
        <w:ind w:firstLineChars="200" w:firstLine="420"/>
        <w:rPr>
          <w:rFonts w:ascii="微软雅黑" w:eastAsia="微软雅黑" w:hAnsi="微软雅黑"/>
          <w:szCs w:val="21"/>
        </w:rPr>
      </w:pPr>
      <w:r>
        <w:rPr>
          <w:rFonts w:ascii="微软雅黑" w:eastAsia="微软雅黑" w:hAnsi="微软雅黑" w:hint="eastAsia"/>
          <w:szCs w:val="21"/>
        </w:rPr>
        <w:t>和蔼的村民：只要锁好门窗就没事</w:t>
      </w:r>
      <w:r w:rsidR="00EA5121">
        <w:rPr>
          <w:rFonts w:ascii="微软雅黑" w:eastAsia="微软雅黑" w:hAnsi="微软雅黑" w:hint="eastAsia"/>
          <w:szCs w:val="21"/>
        </w:rPr>
        <w:t>了</w:t>
      </w:r>
      <w:r>
        <w:rPr>
          <w:rFonts w:ascii="微软雅黑" w:eastAsia="微软雅黑" w:hAnsi="微软雅黑" w:hint="eastAsia"/>
          <w:szCs w:val="21"/>
        </w:rPr>
        <w:t>。</w:t>
      </w:r>
    </w:p>
    <w:p w14:paraId="263A6FE0" w14:textId="198A6554" w:rsidR="00233A1B" w:rsidRPr="00233A1B" w:rsidRDefault="00233A1B" w:rsidP="00233A1B">
      <w:pPr>
        <w:ind w:firstLineChars="200" w:firstLine="420"/>
        <w:rPr>
          <w:rFonts w:ascii="微软雅黑" w:eastAsia="微软雅黑" w:hAnsi="微软雅黑"/>
          <w:b/>
          <w:szCs w:val="21"/>
        </w:rPr>
      </w:pPr>
      <w:r w:rsidRPr="00233A1B">
        <w:rPr>
          <w:rFonts w:ascii="微软雅黑" w:eastAsia="微软雅黑" w:hAnsi="微软雅黑" w:hint="eastAsia"/>
          <w:b/>
          <w:szCs w:val="21"/>
        </w:rPr>
        <w:t>屏幕压黑转场。</w:t>
      </w:r>
    </w:p>
    <w:p w14:paraId="6FF874D1" w14:textId="4264B661" w:rsidR="00233A1B" w:rsidRDefault="006411EB" w:rsidP="00572813">
      <w:pPr>
        <w:ind w:firstLineChars="200" w:firstLine="420"/>
        <w:rPr>
          <w:rFonts w:ascii="微软雅黑" w:eastAsia="微软雅黑" w:hAnsi="微软雅黑"/>
          <w:szCs w:val="21"/>
        </w:rPr>
      </w:pPr>
      <w:r>
        <w:rPr>
          <w:rFonts w:ascii="微软雅黑" w:eastAsia="微软雅黑" w:hAnsi="微软雅黑" w:hint="eastAsia"/>
          <w:szCs w:val="21"/>
        </w:rPr>
        <w:t>和蔼的村民：今天晚上</w:t>
      </w:r>
      <w:r w:rsidR="00233A1B">
        <w:rPr>
          <w:rFonts w:ascii="微软雅黑" w:eastAsia="微软雅黑" w:hAnsi="微软雅黑" w:hint="eastAsia"/>
          <w:szCs w:val="21"/>
        </w:rPr>
        <w:t>暂时睡在这里吧</w:t>
      </w:r>
      <w:r w:rsidR="001C01E8">
        <w:rPr>
          <w:rFonts w:ascii="微软雅黑" w:eastAsia="微软雅黑" w:hAnsi="微软雅黑" w:hint="eastAsia"/>
          <w:szCs w:val="21"/>
        </w:rPr>
        <w:t>。</w:t>
      </w:r>
    </w:p>
    <w:p w14:paraId="563159DB" w14:textId="60FAD47F" w:rsidR="001C01E8" w:rsidRDefault="001C01E8" w:rsidP="00572813">
      <w:pPr>
        <w:ind w:firstLineChars="200" w:firstLine="420"/>
        <w:rPr>
          <w:rFonts w:ascii="微软雅黑" w:eastAsia="微软雅黑" w:hAnsi="微软雅黑"/>
          <w:szCs w:val="21"/>
        </w:rPr>
      </w:pPr>
      <w:r>
        <w:rPr>
          <w:rFonts w:ascii="微软雅黑" w:eastAsia="微软雅黑" w:hAnsi="微软雅黑" w:hint="eastAsia"/>
          <w:szCs w:val="21"/>
        </w:rPr>
        <w:t>？？？：艾拉</w:t>
      </w:r>
      <w:r w:rsidR="00062DEF">
        <w:rPr>
          <w:rFonts w:ascii="微软雅黑" w:eastAsia="微软雅黑" w:hAnsi="微软雅黑" w:hint="eastAsia"/>
          <w:szCs w:val="21"/>
        </w:rPr>
        <w:t>，</w:t>
      </w:r>
      <w:r>
        <w:rPr>
          <w:rFonts w:ascii="微软雅黑" w:eastAsia="微软雅黑" w:hAnsi="微软雅黑" w:hint="eastAsia"/>
          <w:szCs w:val="21"/>
        </w:rPr>
        <w:t>快看，有人来了。</w:t>
      </w:r>
    </w:p>
    <w:p w14:paraId="1AA75089" w14:textId="643093F2" w:rsidR="001C01E8" w:rsidRDefault="001C01E8" w:rsidP="001C01E8">
      <w:pPr>
        <w:ind w:firstLineChars="200" w:firstLine="420"/>
        <w:rPr>
          <w:rFonts w:ascii="微软雅黑" w:eastAsia="微软雅黑" w:hAnsi="微软雅黑"/>
          <w:szCs w:val="21"/>
        </w:rPr>
      </w:pPr>
      <w:r>
        <w:rPr>
          <w:rFonts w:ascii="微软雅黑" w:eastAsia="微软雅黑" w:hAnsi="微软雅黑" w:hint="eastAsia"/>
          <w:szCs w:val="21"/>
        </w:rPr>
        <w:t>艾拉：吾辈飞了一整天</w:t>
      </w:r>
      <w:commentRangeStart w:id="27"/>
      <w:commentRangeStart w:id="28"/>
      <w:commentRangeEnd w:id="27"/>
      <w:commentRangeEnd w:id="28"/>
      <w:r>
        <w:rPr>
          <w:rFonts w:ascii="微软雅黑" w:eastAsia="微软雅黑" w:hAnsi="微软雅黑" w:hint="eastAsia"/>
          <w:szCs w:val="21"/>
        </w:rPr>
        <w:t>，让吾辈睡一会吧……</w:t>
      </w:r>
    </w:p>
    <w:p w14:paraId="6CD3279A" w14:textId="314D3AC5" w:rsidR="001C01E8" w:rsidRDefault="001C01E8" w:rsidP="001C01E8">
      <w:pPr>
        <w:ind w:firstLineChars="200" w:firstLine="420"/>
        <w:rPr>
          <w:rFonts w:ascii="微软雅黑" w:eastAsia="微软雅黑" w:hAnsi="微软雅黑"/>
          <w:szCs w:val="21"/>
        </w:rPr>
      </w:pPr>
      <w:r>
        <w:rPr>
          <w:rFonts w:ascii="微软雅黑" w:eastAsia="微软雅黑" w:hAnsi="微软雅黑" w:hint="eastAsia"/>
          <w:szCs w:val="21"/>
        </w:rPr>
        <w:t>魔女：你们怎么会在这里？</w:t>
      </w:r>
    </w:p>
    <w:p w14:paraId="7AD45F32" w14:textId="34921D70" w:rsidR="001C01E8" w:rsidRDefault="001C01E8" w:rsidP="001C01E8">
      <w:pPr>
        <w:ind w:firstLineChars="200" w:firstLine="420"/>
        <w:rPr>
          <w:rFonts w:ascii="微软雅黑" w:eastAsia="微软雅黑" w:hAnsi="微软雅黑"/>
          <w:szCs w:val="21"/>
        </w:rPr>
      </w:pPr>
      <w:r>
        <w:rPr>
          <w:rFonts w:ascii="微软雅黑" w:eastAsia="微软雅黑" w:hAnsi="微软雅黑" w:hint="eastAsia"/>
          <w:szCs w:val="21"/>
        </w:rPr>
        <w:t>梅莫菲斯：万圣节到了，诺忒娜还没有出现。</w:t>
      </w:r>
    </w:p>
    <w:p w14:paraId="64801126" w14:textId="6B15E985" w:rsidR="001C01E8" w:rsidRDefault="001C01E8" w:rsidP="001C01E8">
      <w:pPr>
        <w:ind w:firstLineChars="200" w:firstLine="420"/>
        <w:rPr>
          <w:rFonts w:ascii="微软雅黑" w:eastAsia="微软雅黑" w:hAnsi="微软雅黑"/>
          <w:szCs w:val="21"/>
        </w:rPr>
      </w:pPr>
      <w:r>
        <w:rPr>
          <w:rFonts w:ascii="微软雅黑" w:eastAsia="微软雅黑" w:hAnsi="微软雅黑" w:hint="eastAsia"/>
          <w:szCs w:val="21"/>
        </w:rPr>
        <w:t>梅莫菲斯：艾拉有些担心，就拉着我过来了。</w:t>
      </w:r>
    </w:p>
    <w:p w14:paraId="42AC8B20" w14:textId="47121377" w:rsidR="001C01E8" w:rsidRDefault="001C01E8" w:rsidP="001C01E8">
      <w:pPr>
        <w:ind w:firstLineChars="200" w:firstLine="420"/>
        <w:rPr>
          <w:rFonts w:ascii="微软雅黑" w:eastAsia="微软雅黑" w:hAnsi="微软雅黑"/>
          <w:szCs w:val="21"/>
        </w:rPr>
      </w:pPr>
      <w:r>
        <w:rPr>
          <w:rFonts w:ascii="微软雅黑" w:eastAsia="微软雅黑" w:hAnsi="微软雅黑" w:hint="eastAsia"/>
          <w:szCs w:val="21"/>
        </w:rPr>
        <w:t>和蔼的村民：啊~既然你们都认识，那就好办了~</w:t>
      </w:r>
    </w:p>
    <w:p w14:paraId="1B819429" w14:textId="51D28FDC" w:rsidR="001C01E8" w:rsidRDefault="001C01E8" w:rsidP="001C01E8">
      <w:pPr>
        <w:ind w:firstLineChars="200" w:firstLine="420"/>
        <w:rPr>
          <w:rFonts w:ascii="微软雅黑" w:eastAsia="微软雅黑" w:hAnsi="微软雅黑"/>
          <w:szCs w:val="21"/>
        </w:rPr>
      </w:pPr>
      <w:r>
        <w:rPr>
          <w:rFonts w:ascii="微软雅黑" w:eastAsia="微软雅黑" w:hAnsi="微软雅黑" w:hint="eastAsia"/>
          <w:szCs w:val="21"/>
        </w:rPr>
        <w:t>和蔼的村民：时间不早了，早些休息吧。</w:t>
      </w:r>
    </w:p>
    <w:p w14:paraId="15E5BC86" w14:textId="09E85523" w:rsidR="001C01E8" w:rsidRDefault="001C01E8" w:rsidP="001C01E8">
      <w:pPr>
        <w:ind w:firstLineChars="200" w:firstLine="420"/>
        <w:rPr>
          <w:rFonts w:ascii="微软雅黑" w:eastAsia="微软雅黑" w:hAnsi="微软雅黑"/>
          <w:szCs w:val="21"/>
        </w:rPr>
      </w:pPr>
      <w:r>
        <w:rPr>
          <w:rFonts w:ascii="微软雅黑" w:eastAsia="微软雅黑" w:hAnsi="微软雅黑" w:hint="eastAsia"/>
          <w:szCs w:val="21"/>
        </w:rPr>
        <w:t>选项：咔哒</w:t>
      </w:r>
    </w:p>
    <w:p w14:paraId="3116C9AD" w14:textId="37899A85" w:rsidR="001C01E8"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魔女：……门被锁上了。</w:t>
      </w:r>
    </w:p>
    <w:p w14:paraId="1FB89A68" w14:textId="1E2A296A"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lastRenderedPageBreak/>
        <w:t>艾拉：呼噜呼噜……</w:t>
      </w:r>
    </w:p>
    <w:p w14:paraId="528398E1" w14:textId="7E78D643"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魔女：算了，早些休息吧。</w:t>
      </w:r>
    </w:p>
    <w:p w14:paraId="7CC0CBE9" w14:textId="1F32BD90" w:rsidR="00053299" w:rsidRDefault="00053299" w:rsidP="001C01E8">
      <w:pPr>
        <w:ind w:firstLineChars="200" w:firstLine="420"/>
        <w:rPr>
          <w:rFonts w:ascii="微软雅黑" w:eastAsia="微软雅黑" w:hAnsi="微软雅黑"/>
          <w:b/>
          <w:szCs w:val="21"/>
        </w:rPr>
      </w:pPr>
      <w:r w:rsidRPr="00053299">
        <w:rPr>
          <w:rFonts w:ascii="微软雅黑" w:eastAsia="微软雅黑" w:hAnsi="微软雅黑" w:hint="eastAsia"/>
          <w:b/>
          <w:szCs w:val="21"/>
        </w:rPr>
        <w:t>压黑。</w:t>
      </w:r>
    </w:p>
    <w:p w14:paraId="789EEF49" w14:textId="218E6889" w:rsidR="00053299" w:rsidRPr="00053299" w:rsidRDefault="00053299" w:rsidP="001C01E8">
      <w:pPr>
        <w:ind w:firstLineChars="200" w:firstLine="420"/>
        <w:rPr>
          <w:rFonts w:ascii="微软雅黑" w:eastAsia="微软雅黑" w:hAnsi="微软雅黑"/>
          <w:szCs w:val="21"/>
        </w:rPr>
      </w:pPr>
      <w:r w:rsidRPr="00053299">
        <w:rPr>
          <w:rFonts w:ascii="微软雅黑" w:eastAsia="微软雅黑" w:hAnsi="微软雅黑" w:hint="eastAsia"/>
          <w:szCs w:val="21"/>
        </w:rPr>
        <w:t>艾拉：汝，汝……</w:t>
      </w:r>
    </w:p>
    <w:p w14:paraId="24781DB8" w14:textId="69902B91" w:rsidR="00053299" w:rsidRPr="00053299" w:rsidRDefault="00053299" w:rsidP="001C01E8">
      <w:pPr>
        <w:ind w:firstLineChars="200" w:firstLine="420"/>
        <w:rPr>
          <w:rFonts w:ascii="微软雅黑" w:eastAsia="微软雅黑" w:hAnsi="微软雅黑"/>
          <w:b/>
          <w:szCs w:val="21"/>
        </w:rPr>
      </w:pPr>
      <w:r w:rsidRPr="00053299">
        <w:rPr>
          <w:rFonts w:ascii="微软雅黑" w:eastAsia="微软雅黑" w:hAnsi="微软雅黑" w:hint="eastAsia"/>
          <w:b/>
          <w:szCs w:val="21"/>
        </w:rPr>
        <w:t>压黑，震动。</w:t>
      </w:r>
    </w:p>
    <w:p w14:paraId="5AE44E90" w14:textId="65781186"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艾拉：汝，汝快醒醒！</w:t>
      </w:r>
    </w:p>
    <w:p w14:paraId="7BE57C6C" w14:textId="6582AFD4"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魔女：嗯……嗯，怎么了？</w:t>
      </w:r>
    </w:p>
    <w:p w14:paraId="61A05718" w14:textId="600F3588"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艾拉：快……快看窗户！</w:t>
      </w:r>
    </w:p>
    <w:p w14:paraId="42857F18" w14:textId="6DF34EC3"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梅莫菲斯：唔……艾拉，怎么这么吵……</w:t>
      </w:r>
    </w:p>
    <w:p w14:paraId="2A2188AD" w14:textId="018A7D61"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魔女：窗户？哦，趴着一个不知道是什么的怪物。</w:t>
      </w:r>
    </w:p>
    <w:p w14:paraId="3A54137F" w14:textId="28407F31" w:rsidR="00053299" w:rsidRDefault="00053299" w:rsidP="001C01E8">
      <w:pPr>
        <w:ind w:firstLineChars="200" w:firstLine="420"/>
        <w:rPr>
          <w:rFonts w:ascii="微软雅黑" w:eastAsia="微软雅黑" w:hAnsi="微软雅黑"/>
          <w:szCs w:val="21"/>
        </w:rPr>
      </w:pPr>
      <w:r>
        <w:rPr>
          <w:rFonts w:ascii="微软雅黑" w:eastAsia="微软雅黑" w:hAnsi="微软雅黑" w:hint="eastAsia"/>
          <w:szCs w:val="21"/>
        </w:rPr>
        <w:t>梅莫菲斯：没错，是一个我没见过的怪物</w:t>
      </w:r>
      <w:r w:rsidR="006F2273">
        <w:rPr>
          <w:rFonts w:ascii="微软雅黑" w:eastAsia="微软雅黑" w:hAnsi="微软雅黑" w:hint="eastAsia"/>
          <w:szCs w:val="21"/>
        </w:rPr>
        <w:t>，哈……好困，没其他事的话，我要继续睡觉了。</w:t>
      </w:r>
    </w:p>
    <w:p w14:paraId="4B06011F" w14:textId="188AE353"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艾拉：等等，等等，那可是一个令人毛骨悚然的怪物！</w:t>
      </w:r>
    </w:p>
    <w:p w14:paraId="233FB00F" w14:textId="5ACA2C00"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艾拉：大家怎么会这样淡定啊！</w:t>
      </w:r>
    </w:p>
    <w:p w14:paraId="36E455FC" w14:textId="1C5FD5D4"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梅莫菲斯：在蒙特尼亚有怪物不是很正常吗……</w:t>
      </w:r>
    </w:p>
    <w:p w14:paraId="239AD96B" w14:textId="608E9458"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梅莫菲斯：艾拉，你不会是——怕鬼吧？</w:t>
      </w:r>
    </w:p>
    <w:p w14:paraId="58DDED0E" w14:textId="058169E6"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艾拉：怎……怎么会，吾辈可是无所不能的巨龙，区……区区鬼怪而已！</w:t>
      </w:r>
    </w:p>
    <w:p w14:paraId="50C8580C" w14:textId="78EA3A21"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梅莫菲斯：啊，浑身颤抖着说出来这种话……</w:t>
      </w:r>
    </w:p>
    <w:p w14:paraId="4CC4EFE2" w14:textId="169900D5"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艾拉：不行，这种鬼地方，吾辈一秒钟都不想再待下去了！</w:t>
      </w:r>
    </w:p>
    <w:p w14:paraId="06C1AFA4" w14:textId="65009F11" w:rsidR="006F2273" w:rsidRDefault="006F2273" w:rsidP="001C01E8">
      <w:pPr>
        <w:ind w:firstLineChars="200" w:firstLine="420"/>
        <w:rPr>
          <w:rFonts w:ascii="微软雅黑" w:eastAsia="微软雅黑" w:hAnsi="微软雅黑"/>
          <w:szCs w:val="21"/>
        </w:rPr>
      </w:pPr>
      <w:r>
        <w:rPr>
          <w:rFonts w:ascii="微软雅黑" w:eastAsia="微软雅黑" w:hAnsi="微软雅黑" w:hint="eastAsia"/>
          <w:szCs w:val="21"/>
        </w:rPr>
        <w:t>魔女：艾拉，冷静，快冷静！</w:t>
      </w:r>
    </w:p>
    <w:p w14:paraId="6B521F6F" w14:textId="1451C71A" w:rsidR="00A92FBF" w:rsidRPr="00A92FBF" w:rsidRDefault="00F31C0F" w:rsidP="00A92FBF">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429C76DB" w14:textId="0F2D4CA6" w:rsidR="00F31C0F" w:rsidRDefault="006F2273" w:rsidP="00F31C0F">
      <w:pPr>
        <w:ind w:firstLineChars="200" w:firstLine="420"/>
        <w:rPr>
          <w:rFonts w:ascii="微软雅黑" w:eastAsia="微软雅黑" w:hAnsi="微软雅黑"/>
          <w:szCs w:val="21"/>
        </w:rPr>
      </w:pPr>
      <w:r>
        <w:rPr>
          <w:rFonts w:ascii="微软雅黑" w:eastAsia="微软雅黑" w:hAnsi="微软雅黑" w:hint="eastAsia"/>
          <w:szCs w:val="21"/>
        </w:rPr>
        <w:t>魔女</w:t>
      </w:r>
      <w:r w:rsidR="00F31C0F">
        <w:rPr>
          <w:rFonts w:ascii="微软雅黑" w:eastAsia="微软雅黑" w:hAnsi="微软雅黑" w:hint="eastAsia"/>
          <w:szCs w:val="21"/>
        </w:rPr>
        <w:t>：</w:t>
      </w:r>
      <w:r>
        <w:rPr>
          <w:rFonts w:ascii="微软雅黑" w:eastAsia="微软雅黑" w:hAnsi="微软雅黑" w:hint="eastAsia"/>
          <w:szCs w:val="21"/>
        </w:rPr>
        <w:t>没想到突然起雾了，完全看不清前面的路。</w:t>
      </w:r>
    </w:p>
    <w:p w14:paraId="70264C56" w14:textId="6FC7FCAF" w:rsidR="006F2273" w:rsidRDefault="0040296A" w:rsidP="00F31C0F">
      <w:pPr>
        <w:ind w:firstLineChars="200" w:firstLine="420"/>
        <w:rPr>
          <w:rFonts w:ascii="微软雅黑" w:eastAsia="微软雅黑" w:hAnsi="微软雅黑"/>
          <w:szCs w:val="21"/>
        </w:rPr>
      </w:pPr>
      <w:r>
        <w:rPr>
          <w:rFonts w:ascii="微软雅黑" w:eastAsia="微软雅黑" w:hAnsi="微软雅黑" w:hint="eastAsia"/>
          <w:szCs w:val="21"/>
        </w:rPr>
        <w:lastRenderedPageBreak/>
        <w:t>艾拉：呼……呼……终于摆脱那些怪物了。</w:t>
      </w:r>
    </w:p>
    <w:p w14:paraId="6C0D249B" w14:textId="695CA464" w:rsidR="0040296A" w:rsidRDefault="0040296A" w:rsidP="00F31C0F">
      <w:pPr>
        <w:ind w:firstLineChars="200" w:firstLine="420"/>
        <w:rPr>
          <w:rFonts w:ascii="微软雅黑" w:eastAsia="微软雅黑" w:hAnsi="微软雅黑"/>
          <w:szCs w:val="21"/>
        </w:rPr>
      </w:pPr>
      <w:r>
        <w:rPr>
          <w:rFonts w:ascii="微软雅黑" w:eastAsia="微软雅黑" w:hAnsi="微软雅黑" w:hint="eastAsia"/>
          <w:szCs w:val="21"/>
        </w:rPr>
        <w:t>梅莫菲斯：</w:t>
      </w:r>
      <w:r w:rsidR="00646744">
        <w:rPr>
          <w:rFonts w:ascii="微软雅黑" w:eastAsia="微软雅黑" w:hAnsi="微软雅黑" w:hint="eastAsia"/>
          <w:szCs w:val="21"/>
        </w:rPr>
        <w:t>没想到在恐惧情绪下，艾拉能爆发出这么强大的力量。</w:t>
      </w:r>
    </w:p>
    <w:p w14:paraId="221B81FF" w14:textId="7355108F" w:rsidR="00646744" w:rsidRDefault="00646744" w:rsidP="00F31C0F">
      <w:pPr>
        <w:ind w:firstLineChars="200" w:firstLine="420"/>
        <w:rPr>
          <w:rFonts w:ascii="微软雅黑" w:eastAsia="微软雅黑" w:hAnsi="微软雅黑"/>
          <w:szCs w:val="21"/>
        </w:rPr>
      </w:pPr>
      <w:r>
        <w:rPr>
          <w:rFonts w:ascii="微软雅黑" w:eastAsia="微软雅黑" w:hAnsi="微软雅黑" w:hint="eastAsia"/>
          <w:szCs w:val="21"/>
        </w:rPr>
        <w:t>艾拉：不许再说</w:t>
      </w:r>
      <w:r w:rsidR="00154F46">
        <w:rPr>
          <w:rFonts w:ascii="微软雅黑" w:eastAsia="微软雅黑" w:hAnsi="微软雅黑" w:hint="eastAsia"/>
          <w:szCs w:val="21"/>
        </w:rPr>
        <w:t>这件事</w:t>
      </w:r>
      <w:r>
        <w:rPr>
          <w:rFonts w:ascii="微软雅黑" w:eastAsia="微软雅黑" w:hAnsi="微软雅黑" w:hint="eastAsia"/>
          <w:szCs w:val="21"/>
        </w:rPr>
        <w:t>了！</w:t>
      </w:r>
    </w:p>
    <w:p w14:paraId="1507F572" w14:textId="2BCFBB8F" w:rsidR="00646744" w:rsidRDefault="00154F46" w:rsidP="00F31C0F">
      <w:pPr>
        <w:ind w:firstLineChars="200" w:firstLine="420"/>
        <w:rPr>
          <w:rFonts w:ascii="微软雅黑" w:eastAsia="微软雅黑" w:hAnsi="微软雅黑"/>
          <w:szCs w:val="21"/>
        </w:rPr>
      </w:pPr>
      <w:r>
        <w:rPr>
          <w:rFonts w:ascii="微软雅黑" w:eastAsia="微软雅黑" w:hAnsi="微软雅黑" w:hint="eastAsia"/>
          <w:szCs w:val="21"/>
        </w:rPr>
        <w:t>艾拉</w:t>
      </w:r>
      <w:r w:rsidR="00646744">
        <w:rPr>
          <w:rFonts w:ascii="微软雅黑" w:eastAsia="微软雅黑" w:hAnsi="微软雅黑" w:hint="eastAsia"/>
          <w:szCs w:val="21"/>
        </w:rPr>
        <w:t>：</w:t>
      </w:r>
      <w:r>
        <w:rPr>
          <w:rFonts w:ascii="微软雅黑" w:eastAsia="微软雅黑" w:hAnsi="微软雅黑" w:hint="eastAsia"/>
          <w:szCs w:val="21"/>
        </w:rPr>
        <w:t>汝为何会出现在这里？</w:t>
      </w:r>
    </w:p>
    <w:p w14:paraId="5B5B39EF" w14:textId="7D55AB43" w:rsidR="00154F46" w:rsidRDefault="00154F46" w:rsidP="00F31C0F">
      <w:pPr>
        <w:ind w:firstLineChars="200" w:firstLine="420"/>
        <w:rPr>
          <w:rFonts w:ascii="微软雅黑" w:eastAsia="微软雅黑" w:hAnsi="微软雅黑"/>
          <w:szCs w:val="21"/>
        </w:rPr>
      </w:pPr>
      <w:r>
        <w:rPr>
          <w:rFonts w:ascii="微软雅黑" w:eastAsia="微软雅黑" w:hAnsi="微软雅黑" w:hint="eastAsia"/>
          <w:szCs w:val="21"/>
        </w:rPr>
        <w:t>选项：讲述缘由</w:t>
      </w:r>
    </w:p>
    <w:p w14:paraId="5A982F76" w14:textId="2D0C580C" w:rsidR="00154F46" w:rsidRDefault="00154F46" w:rsidP="00F31C0F">
      <w:pPr>
        <w:ind w:firstLineChars="200" w:firstLine="420"/>
        <w:rPr>
          <w:rFonts w:ascii="微软雅黑" w:eastAsia="微软雅黑" w:hAnsi="微软雅黑"/>
          <w:szCs w:val="21"/>
        </w:rPr>
      </w:pPr>
      <w:r>
        <w:rPr>
          <w:rFonts w:ascii="微软雅黑" w:eastAsia="微软雅黑" w:hAnsi="微软雅黑" w:hint="eastAsia"/>
          <w:szCs w:val="21"/>
        </w:rPr>
        <w:t>艾拉：汝提到的那种糖果，诺忒娜每年都会储藏很多！</w:t>
      </w:r>
    </w:p>
    <w:p w14:paraId="4D9A91D6" w14:textId="0FB712D9" w:rsidR="00154F46" w:rsidRDefault="00154F46" w:rsidP="00F31C0F">
      <w:pPr>
        <w:ind w:firstLineChars="200" w:firstLine="420"/>
        <w:rPr>
          <w:rFonts w:ascii="微软雅黑" w:eastAsia="微软雅黑" w:hAnsi="微软雅黑"/>
          <w:szCs w:val="21"/>
        </w:rPr>
      </w:pPr>
      <w:r>
        <w:rPr>
          <w:rFonts w:ascii="微软雅黑" w:eastAsia="微软雅黑" w:hAnsi="微软雅黑" w:hint="eastAsia"/>
          <w:szCs w:val="21"/>
        </w:rPr>
        <w:t>艾拉：只是……</w:t>
      </w:r>
    </w:p>
    <w:p w14:paraId="7D5ACFDE" w14:textId="6547A60A" w:rsidR="00154F46" w:rsidRDefault="00154F46" w:rsidP="00F31C0F">
      <w:pPr>
        <w:ind w:firstLineChars="200" w:firstLine="420"/>
        <w:rPr>
          <w:rFonts w:ascii="微软雅黑" w:eastAsia="微软雅黑" w:hAnsi="微软雅黑"/>
          <w:szCs w:val="21"/>
        </w:rPr>
      </w:pPr>
      <w:r>
        <w:rPr>
          <w:rFonts w:ascii="微软雅黑" w:eastAsia="微软雅黑" w:hAnsi="微软雅黑" w:hint="eastAsia"/>
          <w:szCs w:val="21"/>
        </w:rPr>
        <w:t>魔女：只是？</w:t>
      </w:r>
    </w:p>
    <w:p w14:paraId="0E9E9303" w14:textId="4C3561CE" w:rsidR="00646744" w:rsidRDefault="00646744" w:rsidP="00F31C0F">
      <w:pPr>
        <w:ind w:firstLineChars="200" w:firstLine="420"/>
        <w:rPr>
          <w:rFonts w:ascii="微软雅黑" w:eastAsia="微软雅黑" w:hAnsi="微软雅黑"/>
          <w:szCs w:val="21"/>
        </w:rPr>
      </w:pPr>
      <w:r>
        <w:rPr>
          <w:rFonts w:ascii="微软雅黑" w:eastAsia="微软雅黑" w:hAnsi="微软雅黑" w:hint="eastAsia"/>
          <w:szCs w:val="21"/>
        </w:rPr>
        <w:t>梅莫菲斯：</w:t>
      </w:r>
      <w:r w:rsidR="00154F46">
        <w:rPr>
          <w:rFonts w:ascii="微软雅黑" w:eastAsia="微软雅黑" w:hAnsi="微软雅黑" w:hint="eastAsia"/>
          <w:szCs w:val="21"/>
        </w:rPr>
        <w:t>诺忒娜已经很久没有联系我们了。</w:t>
      </w:r>
    </w:p>
    <w:p w14:paraId="36F5FDEB" w14:textId="380B7C26" w:rsidR="00154F46" w:rsidRDefault="00154F46" w:rsidP="00F31C0F">
      <w:pPr>
        <w:ind w:firstLineChars="200" w:firstLine="420"/>
        <w:rPr>
          <w:rFonts w:ascii="微软雅黑" w:eastAsia="微软雅黑" w:hAnsi="微软雅黑"/>
          <w:szCs w:val="21"/>
        </w:rPr>
      </w:pPr>
      <w:r>
        <w:rPr>
          <w:rFonts w:ascii="微软雅黑" w:eastAsia="微软雅黑" w:hAnsi="微软雅黑" w:hint="eastAsia"/>
          <w:szCs w:val="21"/>
        </w:rPr>
        <w:t>梅莫菲斯：我们</w:t>
      </w:r>
      <w:r w:rsidR="00CA3B51">
        <w:rPr>
          <w:rFonts w:ascii="微软雅黑" w:eastAsia="微软雅黑" w:hAnsi="微软雅黑" w:hint="eastAsia"/>
          <w:szCs w:val="21"/>
        </w:rPr>
        <w:t>是来找她的。</w:t>
      </w:r>
    </w:p>
    <w:p w14:paraId="03628242" w14:textId="177FEDD8" w:rsidR="00CA3B51" w:rsidRPr="00675F32" w:rsidRDefault="00675F32" w:rsidP="00F31C0F">
      <w:pPr>
        <w:ind w:firstLineChars="200" w:firstLine="420"/>
        <w:rPr>
          <w:rFonts w:ascii="微软雅黑" w:eastAsia="微软雅黑" w:hAnsi="微软雅黑"/>
          <w:b/>
          <w:szCs w:val="21"/>
        </w:rPr>
      </w:pPr>
      <w:r w:rsidRPr="00675F32">
        <w:rPr>
          <w:rFonts w:ascii="微软雅黑" w:eastAsia="微软雅黑" w:hAnsi="微软雅黑" w:hint="eastAsia"/>
          <w:b/>
          <w:szCs w:val="21"/>
        </w:rPr>
        <w:t>屏幕压黑。</w:t>
      </w:r>
    </w:p>
    <w:p w14:paraId="43447565" w14:textId="77777777" w:rsidR="00675F32" w:rsidRDefault="00675F32" w:rsidP="00675F32">
      <w:pPr>
        <w:ind w:firstLineChars="200" w:firstLine="420"/>
        <w:rPr>
          <w:rFonts w:ascii="微软雅黑" w:eastAsia="微软雅黑" w:hAnsi="微软雅黑"/>
          <w:szCs w:val="21"/>
        </w:rPr>
      </w:pPr>
      <w:r>
        <w:rPr>
          <w:rFonts w:ascii="微软雅黑" w:eastAsia="微软雅黑" w:hAnsi="微软雅黑" w:hint="eastAsia"/>
          <w:szCs w:val="21"/>
        </w:rPr>
        <w:t>魔女：我们好像已经走很久了。</w:t>
      </w:r>
    </w:p>
    <w:p w14:paraId="34588BEB" w14:textId="77777777" w:rsidR="00675F32" w:rsidRDefault="00675F32" w:rsidP="00675F32">
      <w:pPr>
        <w:ind w:firstLineChars="200" w:firstLine="420"/>
        <w:rPr>
          <w:rFonts w:ascii="微软雅黑" w:eastAsia="微软雅黑" w:hAnsi="微软雅黑"/>
          <w:szCs w:val="21"/>
        </w:rPr>
      </w:pPr>
      <w:r>
        <w:rPr>
          <w:rFonts w:ascii="微软雅黑" w:eastAsia="微软雅黑" w:hAnsi="微软雅黑" w:hint="eastAsia"/>
          <w:szCs w:val="21"/>
        </w:rPr>
        <w:t>艾拉：吾辈觉得，似乎一直在原地打转。</w:t>
      </w:r>
    </w:p>
    <w:p w14:paraId="43FC833F" w14:textId="4A3DAC26" w:rsidR="00675F32" w:rsidRDefault="00675F32" w:rsidP="00675F32">
      <w:pPr>
        <w:ind w:firstLineChars="200" w:firstLine="420"/>
        <w:rPr>
          <w:rFonts w:ascii="微软雅黑" w:eastAsia="微软雅黑" w:hAnsi="微软雅黑"/>
          <w:szCs w:val="21"/>
        </w:rPr>
      </w:pPr>
      <w:r>
        <w:rPr>
          <w:rFonts w:ascii="微软雅黑" w:eastAsia="微软雅黑" w:hAnsi="微软雅黑" w:hint="eastAsia"/>
          <w:szCs w:val="21"/>
        </w:rPr>
        <w:t>梅莫菲斯：</w:t>
      </w:r>
      <w:r w:rsidR="00EA5121">
        <w:rPr>
          <w:rFonts w:ascii="微软雅黑" w:eastAsia="微软雅黑" w:hAnsi="微软雅黑" w:hint="eastAsia"/>
          <w:szCs w:val="21"/>
        </w:rPr>
        <w:t>这种情况好像之前在哪见过</w:t>
      </w:r>
      <w:r>
        <w:rPr>
          <w:rFonts w:ascii="微软雅黑" w:eastAsia="微软雅黑" w:hAnsi="微软雅黑" w:hint="eastAsia"/>
          <w:szCs w:val="21"/>
        </w:rPr>
        <w:t>……</w:t>
      </w:r>
    </w:p>
    <w:p w14:paraId="4943EFAA" w14:textId="60B9414C" w:rsidR="00675F32" w:rsidRDefault="00675F32" w:rsidP="00675F32">
      <w:pPr>
        <w:ind w:firstLineChars="200" w:firstLine="420"/>
        <w:rPr>
          <w:rFonts w:ascii="微软雅黑" w:eastAsia="微软雅黑" w:hAnsi="微软雅黑"/>
          <w:szCs w:val="21"/>
        </w:rPr>
      </w:pPr>
      <w:r>
        <w:rPr>
          <w:rFonts w:ascii="微软雅黑" w:eastAsia="微软雅黑" w:hAnsi="微软雅黑" w:hint="eastAsia"/>
          <w:szCs w:val="21"/>
        </w:rPr>
        <w:t>梅莫菲斯：我</w:t>
      </w:r>
      <w:r w:rsidR="00EA5121">
        <w:rPr>
          <w:rFonts w:ascii="微软雅黑" w:eastAsia="微软雅黑" w:hAnsi="微软雅黑" w:hint="eastAsia"/>
          <w:szCs w:val="21"/>
        </w:rPr>
        <w:t>记得有本书</w:t>
      </w:r>
      <w:r>
        <w:rPr>
          <w:rFonts w:ascii="微软雅黑" w:eastAsia="微软雅黑" w:hAnsi="微软雅黑" w:hint="eastAsia"/>
          <w:szCs w:val="21"/>
        </w:rPr>
        <w:t>提到过这种现象，在某个国度被称为“鬼打墙”。</w:t>
      </w:r>
    </w:p>
    <w:p w14:paraId="57AA059D" w14:textId="1869FA04" w:rsidR="00675F32" w:rsidRDefault="00675F32" w:rsidP="00F31C0F">
      <w:pPr>
        <w:ind w:firstLineChars="200" w:firstLine="420"/>
        <w:rPr>
          <w:rFonts w:ascii="微软雅黑" w:eastAsia="微软雅黑" w:hAnsi="微软雅黑"/>
          <w:szCs w:val="21"/>
        </w:rPr>
      </w:pPr>
      <w:r>
        <w:rPr>
          <w:rFonts w:ascii="微软雅黑" w:eastAsia="微软雅黑" w:hAnsi="微软雅黑" w:hint="eastAsia"/>
          <w:szCs w:val="21"/>
        </w:rPr>
        <w:t>艾拉：鬼……鬼打墙……</w:t>
      </w:r>
    </w:p>
    <w:p w14:paraId="34A92274" w14:textId="467D1408" w:rsidR="00675F32" w:rsidRDefault="00675F32" w:rsidP="00F31C0F">
      <w:pPr>
        <w:ind w:firstLineChars="200" w:firstLine="420"/>
        <w:rPr>
          <w:rFonts w:ascii="微软雅黑" w:eastAsia="微软雅黑" w:hAnsi="微软雅黑"/>
          <w:szCs w:val="21"/>
        </w:rPr>
      </w:pPr>
      <w:r>
        <w:rPr>
          <w:rFonts w:ascii="微软雅黑" w:eastAsia="微软雅黑" w:hAnsi="微软雅黑" w:hint="eastAsia"/>
          <w:szCs w:val="21"/>
        </w:rPr>
        <w:t>魔女：没办法用魔法破开吗？</w:t>
      </w:r>
    </w:p>
    <w:p w14:paraId="47764282" w14:textId="580C4348" w:rsidR="00675F32" w:rsidRDefault="00675F32" w:rsidP="00F31C0F">
      <w:pPr>
        <w:ind w:firstLineChars="200" w:firstLine="420"/>
        <w:rPr>
          <w:rFonts w:ascii="微软雅黑" w:eastAsia="微软雅黑" w:hAnsi="微软雅黑"/>
          <w:szCs w:val="21"/>
        </w:rPr>
      </w:pPr>
      <w:r>
        <w:rPr>
          <w:rFonts w:ascii="微软雅黑" w:eastAsia="微软雅黑" w:hAnsi="微软雅黑" w:hint="eastAsia"/>
          <w:szCs w:val="21"/>
        </w:rPr>
        <w:t>梅莫菲斯：不太可能，那本书上说过，无论是魔法还是蛮力，都没办法强行破开。</w:t>
      </w:r>
    </w:p>
    <w:p w14:paraId="7DCA3D44" w14:textId="3EF148E6" w:rsidR="00675F32" w:rsidRDefault="00675F32" w:rsidP="00F31C0F">
      <w:pPr>
        <w:ind w:firstLineChars="200" w:firstLine="420"/>
        <w:rPr>
          <w:rFonts w:ascii="微软雅黑" w:eastAsia="微软雅黑" w:hAnsi="微软雅黑"/>
          <w:szCs w:val="21"/>
        </w:rPr>
      </w:pPr>
      <w:r>
        <w:rPr>
          <w:rFonts w:ascii="微软雅黑" w:eastAsia="微软雅黑" w:hAnsi="微软雅黑" w:hint="eastAsia"/>
          <w:szCs w:val="21"/>
        </w:rPr>
        <w:t>艾拉：那吾辈岂不是永远</w:t>
      </w:r>
      <w:r w:rsidR="00EA5121">
        <w:rPr>
          <w:rFonts w:ascii="微软雅黑" w:eastAsia="微软雅黑" w:hAnsi="微软雅黑" w:hint="eastAsia"/>
          <w:szCs w:val="21"/>
        </w:rPr>
        <w:t>都</w:t>
      </w:r>
      <w:r>
        <w:rPr>
          <w:rFonts w:ascii="微软雅黑" w:eastAsia="微软雅黑" w:hAnsi="微软雅黑" w:hint="eastAsia"/>
          <w:szCs w:val="21"/>
        </w:rPr>
        <w:t>出不去了！</w:t>
      </w:r>
    </w:p>
    <w:p w14:paraId="3CB58768" w14:textId="42175D6E" w:rsidR="00675F32" w:rsidRPr="00675F32" w:rsidRDefault="00675F32" w:rsidP="00F31C0F">
      <w:pPr>
        <w:ind w:firstLineChars="200" w:firstLine="420"/>
        <w:rPr>
          <w:rFonts w:ascii="微软雅黑" w:eastAsia="微软雅黑" w:hAnsi="微软雅黑"/>
          <w:szCs w:val="21"/>
        </w:rPr>
      </w:pPr>
      <w:r>
        <w:rPr>
          <w:rFonts w:ascii="微软雅黑" w:eastAsia="微软雅黑" w:hAnsi="微软雅黑" w:hint="eastAsia"/>
          <w:szCs w:val="21"/>
        </w:rPr>
        <w:t>梅莫菲斯：你先别急，让我想想那本书上是怎么说的。</w:t>
      </w:r>
    </w:p>
    <w:p w14:paraId="4B73347B" w14:textId="295D0746" w:rsidR="00A92FBF" w:rsidRDefault="00675F32" w:rsidP="00A92FBF">
      <w:pPr>
        <w:pStyle w:val="2"/>
        <w:rPr>
          <w:rFonts w:ascii="微软雅黑" w:eastAsia="微软雅黑" w:hAnsi="微软雅黑"/>
        </w:rPr>
      </w:pPr>
      <w:bookmarkStart w:id="29" w:name="_Toc111994349"/>
      <w:r>
        <w:rPr>
          <w:rFonts w:ascii="微软雅黑" w:eastAsia="微软雅黑" w:hAnsi="微软雅黑" w:hint="eastAsia"/>
        </w:rPr>
        <w:lastRenderedPageBreak/>
        <w:t>荒芜墓园</w:t>
      </w:r>
      <w:r w:rsidR="004C5D1B">
        <w:rPr>
          <w:rFonts w:ascii="微软雅黑" w:eastAsia="微软雅黑" w:hAnsi="微软雅黑" w:hint="eastAsia"/>
        </w:rPr>
        <w:t>（第二关）</w:t>
      </w:r>
      <w:bookmarkEnd w:id="29"/>
    </w:p>
    <w:p w14:paraId="17860EB8" w14:textId="77777777" w:rsidR="004C5D1B" w:rsidRPr="00FE4E53" w:rsidRDefault="004C5D1B" w:rsidP="004C5D1B">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3105E01D" w14:textId="46FFFA66" w:rsidR="00675F32" w:rsidRDefault="00675F32" w:rsidP="00A92FBF">
      <w:pPr>
        <w:ind w:firstLineChars="200" w:firstLine="420"/>
        <w:rPr>
          <w:rFonts w:ascii="微软雅黑" w:eastAsia="微软雅黑" w:hAnsi="微软雅黑"/>
          <w:szCs w:val="21"/>
        </w:rPr>
      </w:pPr>
      <w:r>
        <w:rPr>
          <w:rFonts w:ascii="微软雅黑" w:eastAsia="微软雅黑" w:hAnsi="微软雅黑" w:hint="eastAsia"/>
          <w:szCs w:val="21"/>
        </w:rPr>
        <w:t>艾拉：梅……梅莫菲斯……</w:t>
      </w:r>
    </w:p>
    <w:p w14:paraId="220FBB50" w14:textId="4D65DB0B" w:rsidR="00675F32" w:rsidRDefault="00675F32" w:rsidP="00A92FBF">
      <w:pPr>
        <w:ind w:firstLineChars="200" w:firstLine="420"/>
        <w:rPr>
          <w:rFonts w:ascii="微软雅黑" w:eastAsia="微软雅黑" w:hAnsi="微软雅黑"/>
          <w:szCs w:val="21"/>
        </w:rPr>
      </w:pPr>
      <w:r>
        <w:rPr>
          <w:rFonts w:ascii="微软雅黑" w:eastAsia="微软雅黑" w:hAnsi="微软雅黑" w:hint="eastAsia"/>
          <w:szCs w:val="21"/>
        </w:rPr>
        <w:t>艾拉：周围好像出现了一些不干净的东西</w:t>
      </w:r>
      <w:r w:rsidR="00867687">
        <w:rPr>
          <w:rFonts w:ascii="微软雅黑" w:eastAsia="微软雅黑" w:hAnsi="微软雅黑" w:hint="eastAsia"/>
          <w:szCs w:val="21"/>
        </w:rPr>
        <w:t>！</w:t>
      </w:r>
    </w:p>
    <w:p w14:paraId="1D4FFA56" w14:textId="481D87D8" w:rsidR="00675F32"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艾拉</w:t>
      </w:r>
      <w:r w:rsidR="00675F32">
        <w:rPr>
          <w:rFonts w:ascii="微软雅黑" w:eastAsia="微软雅黑" w:hAnsi="微软雅黑" w:hint="eastAsia"/>
          <w:szCs w:val="21"/>
        </w:rPr>
        <w:t>：</w:t>
      </w:r>
      <w:r>
        <w:rPr>
          <w:rFonts w:ascii="微软雅黑" w:eastAsia="微软雅黑" w:hAnsi="微软雅黑" w:hint="eastAsia"/>
          <w:szCs w:val="21"/>
        </w:rPr>
        <w:t>谁，是谁在摸我头发！</w:t>
      </w:r>
    </w:p>
    <w:p w14:paraId="2FF14D0D" w14:textId="7F2779D4"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魔女：没想到艾拉还有这样的一面。</w:t>
      </w:r>
    </w:p>
    <w:p w14:paraId="2879B3ED" w14:textId="0B0E7950"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梅莫菲斯：没错，艾拉的家里可是堆满了圣教会的各种器具。</w:t>
      </w:r>
    </w:p>
    <w:p w14:paraId="4550B293" w14:textId="00C5FAE4"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艾拉：梅莫菲斯，不许提这件事情！还有，离开这里的办法你想到了吗？</w:t>
      </w:r>
    </w:p>
    <w:p w14:paraId="46369BEC" w14:textId="5A7314A9"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梅莫菲斯：而且睡觉还一直开着灯。</w:t>
      </w:r>
    </w:p>
    <w:p w14:paraId="0BEC70F0" w14:textId="54DFEC75"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艾拉：啊啊啊，吾辈受够这里了！</w:t>
      </w:r>
    </w:p>
    <w:p w14:paraId="547E3C17" w14:textId="2C0D1C18"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选项：昂！震动</w:t>
      </w:r>
    </w:p>
    <w:p w14:paraId="47826214" w14:textId="46D3B7F7"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魔女：周围好像有很多惨叫声。</w:t>
      </w:r>
    </w:p>
    <w:p w14:paraId="4345660F" w14:textId="3AF6CCC8"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梅莫菲斯：很正常，这些鬼怪惧怕阳光，火焰从某种意义上来说，也</w:t>
      </w:r>
      <w:r w:rsidR="00EA5121">
        <w:rPr>
          <w:rFonts w:ascii="微软雅黑" w:eastAsia="微软雅黑" w:hAnsi="微软雅黑" w:hint="eastAsia"/>
          <w:szCs w:val="21"/>
        </w:rPr>
        <w:t>算是</w:t>
      </w:r>
      <w:r>
        <w:rPr>
          <w:rFonts w:ascii="微软雅黑" w:eastAsia="微软雅黑" w:hAnsi="微软雅黑" w:hint="eastAsia"/>
          <w:szCs w:val="21"/>
        </w:rPr>
        <w:t>阳光的一种。</w:t>
      </w:r>
    </w:p>
    <w:p w14:paraId="521D2D7F" w14:textId="68AFF222" w:rsidR="00867687" w:rsidRDefault="00867687" w:rsidP="00A92FBF">
      <w:pPr>
        <w:ind w:firstLineChars="200" w:firstLine="420"/>
        <w:rPr>
          <w:rFonts w:ascii="微软雅黑" w:eastAsia="微软雅黑" w:hAnsi="微软雅黑"/>
          <w:szCs w:val="21"/>
        </w:rPr>
      </w:pPr>
      <w:r>
        <w:rPr>
          <w:rFonts w:ascii="微软雅黑" w:eastAsia="微软雅黑" w:hAnsi="微软雅黑" w:hint="eastAsia"/>
          <w:szCs w:val="21"/>
        </w:rPr>
        <w:t>魔女：但是这样也没办法</w:t>
      </w:r>
      <w:r w:rsidR="00D40104">
        <w:rPr>
          <w:rFonts w:ascii="微软雅黑" w:eastAsia="微软雅黑" w:hAnsi="微软雅黑" w:hint="eastAsia"/>
          <w:szCs w:val="21"/>
        </w:rPr>
        <w:t>出去——</w:t>
      </w:r>
    </w:p>
    <w:p w14:paraId="40E8F54B" w14:textId="2AB18AC8" w:rsidR="00D40104" w:rsidRDefault="00D40104" w:rsidP="00A92FBF">
      <w:pPr>
        <w:ind w:firstLineChars="200" w:firstLine="420"/>
        <w:rPr>
          <w:rFonts w:ascii="微软雅黑" w:eastAsia="微软雅黑" w:hAnsi="微软雅黑"/>
          <w:szCs w:val="21"/>
        </w:rPr>
      </w:pPr>
      <w:r>
        <w:rPr>
          <w:rFonts w:ascii="微软雅黑" w:eastAsia="微软雅黑" w:hAnsi="微软雅黑" w:hint="eastAsia"/>
          <w:szCs w:val="21"/>
        </w:rPr>
        <w:t>梅莫菲斯：艾拉，停下来，快看那里！</w:t>
      </w:r>
    </w:p>
    <w:p w14:paraId="6BCAF38F" w14:textId="631293F3"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t>艾拉：呼……知道吾辈的厉害了吧，离吾辈远些，臭怪物！</w:t>
      </w:r>
    </w:p>
    <w:p w14:paraId="5AC2BF6C" w14:textId="7D5279E1"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t>艾拉：哎，那里什么时候出现了一座墓碑？</w:t>
      </w:r>
    </w:p>
    <w:p w14:paraId="601AAAFE" w14:textId="2F1F5A70"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t>梅莫菲斯：我们先过去看看，说不定上面写了离开这里的办法。</w:t>
      </w:r>
    </w:p>
    <w:p w14:paraId="60DD4384" w14:textId="09371E82" w:rsidR="00D40104" w:rsidRPr="00D40104" w:rsidRDefault="00D40104" w:rsidP="00D40104">
      <w:pPr>
        <w:ind w:firstLineChars="200" w:firstLine="420"/>
        <w:rPr>
          <w:rFonts w:ascii="微软雅黑" w:eastAsia="微软雅黑" w:hAnsi="微软雅黑"/>
          <w:b/>
          <w:szCs w:val="21"/>
        </w:rPr>
      </w:pPr>
      <w:r w:rsidRPr="00D40104">
        <w:rPr>
          <w:rFonts w:ascii="微软雅黑" w:eastAsia="微软雅黑" w:hAnsi="微软雅黑" w:hint="eastAsia"/>
          <w:b/>
          <w:szCs w:val="21"/>
        </w:rPr>
        <w:t>屏幕压黑。</w:t>
      </w:r>
    </w:p>
    <w:p w14:paraId="229A0E30" w14:textId="15845F96"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t>艾拉：快让吾辈看看这上面写了什么——</w:t>
      </w:r>
    </w:p>
    <w:p w14:paraId="1253AE6C" w14:textId="006C1893"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t>艾拉：左手捏住鼻子，右手穿过胳膊，弯腰原地旋转</w:t>
      </w:r>
      <w:r w:rsidR="00062DEF">
        <w:rPr>
          <w:rFonts w:ascii="微软雅黑" w:eastAsia="微软雅黑" w:hAnsi="微软雅黑" w:hint="eastAsia"/>
          <w:szCs w:val="21"/>
        </w:rPr>
        <w:t>3</w:t>
      </w:r>
      <w:r w:rsidR="00062DEF">
        <w:rPr>
          <w:rFonts w:ascii="微软雅黑" w:eastAsia="微软雅黑" w:hAnsi="微软雅黑"/>
          <w:szCs w:val="21"/>
        </w:rPr>
        <w:t>0</w:t>
      </w:r>
      <w:commentRangeStart w:id="30"/>
      <w:commentRangeEnd w:id="30"/>
      <w:r>
        <w:rPr>
          <w:rFonts w:ascii="微软雅黑" w:eastAsia="微软雅黑" w:hAnsi="微软雅黑" w:hint="eastAsia"/>
          <w:szCs w:val="21"/>
        </w:rPr>
        <w:t>圈。</w:t>
      </w:r>
    </w:p>
    <w:p w14:paraId="52C5031F" w14:textId="0EE9BD61"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lastRenderedPageBreak/>
        <w:t>梅莫菲斯：</w:t>
      </w:r>
      <w:r w:rsidR="0027777D">
        <w:rPr>
          <w:rFonts w:ascii="微软雅黑" w:eastAsia="微软雅黑" w:hAnsi="微软雅黑" w:hint="eastAsia"/>
          <w:szCs w:val="21"/>
        </w:rPr>
        <w:t>还需要</w:t>
      </w:r>
      <w:r>
        <w:rPr>
          <w:rFonts w:ascii="微软雅黑" w:eastAsia="微软雅黑" w:hAnsi="微软雅黑" w:hint="eastAsia"/>
          <w:szCs w:val="21"/>
        </w:rPr>
        <w:t>学青蛙</w:t>
      </w:r>
      <w:r w:rsidR="007A34BF">
        <w:rPr>
          <w:rFonts w:ascii="微软雅黑" w:eastAsia="微软雅黑" w:hAnsi="微软雅黑" w:hint="eastAsia"/>
          <w:szCs w:val="21"/>
        </w:rPr>
        <w:t>叫</w:t>
      </w:r>
      <w:r w:rsidR="0027777D">
        <w:rPr>
          <w:rFonts w:ascii="微软雅黑" w:eastAsia="微软雅黑" w:hAnsi="微软雅黑" w:hint="eastAsia"/>
          <w:szCs w:val="21"/>
        </w:rPr>
        <w:t>和青蛙跳</w:t>
      </w:r>
      <w:r w:rsidR="007A34BF">
        <w:rPr>
          <w:rFonts w:ascii="微软雅黑" w:eastAsia="微软雅黑" w:hAnsi="微软雅黑" w:hint="eastAsia"/>
          <w:szCs w:val="21"/>
        </w:rPr>
        <w:t>1</w:t>
      </w:r>
      <w:r w:rsidR="007A34BF">
        <w:rPr>
          <w:rFonts w:ascii="微软雅黑" w:eastAsia="微软雅黑" w:hAnsi="微软雅黑"/>
          <w:szCs w:val="21"/>
        </w:rPr>
        <w:t>00</w:t>
      </w:r>
      <w:r w:rsidR="007A34BF">
        <w:rPr>
          <w:rFonts w:ascii="微软雅黑" w:eastAsia="微软雅黑" w:hAnsi="微软雅黑" w:hint="eastAsia"/>
          <w:szCs w:val="21"/>
        </w:rPr>
        <w:t>次</w:t>
      </w:r>
      <w:r>
        <w:rPr>
          <w:rFonts w:ascii="微软雅黑" w:eastAsia="微软雅黑" w:hAnsi="微软雅黑" w:hint="eastAsia"/>
          <w:szCs w:val="21"/>
        </w:rPr>
        <w:t>。</w:t>
      </w:r>
    </w:p>
    <w:p w14:paraId="4D5089C0" w14:textId="739C992B"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t>魔女：最后，单腿站立保持</w:t>
      </w:r>
      <w:r w:rsidR="00062DEF">
        <w:rPr>
          <w:rFonts w:ascii="微软雅黑" w:eastAsia="微软雅黑" w:hAnsi="微软雅黑" w:hint="eastAsia"/>
          <w:szCs w:val="21"/>
        </w:rPr>
        <w:t>1</w:t>
      </w:r>
      <w:commentRangeStart w:id="31"/>
      <w:commentRangeStart w:id="32"/>
      <w:commentRangeEnd w:id="31"/>
      <w:commentRangeEnd w:id="32"/>
      <w:r>
        <w:rPr>
          <w:rFonts w:ascii="微软雅黑" w:eastAsia="微软雅黑" w:hAnsi="微软雅黑" w:hint="eastAsia"/>
          <w:szCs w:val="21"/>
        </w:rPr>
        <w:t>分钟？</w:t>
      </w:r>
    </w:p>
    <w:p w14:paraId="7F1FE59A" w14:textId="34825CAF" w:rsidR="00D40104" w:rsidRDefault="00D40104" w:rsidP="00D40104">
      <w:pPr>
        <w:ind w:firstLineChars="200" w:firstLine="420"/>
        <w:rPr>
          <w:rFonts w:ascii="微软雅黑" w:eastAsia="微软雅黑" w:hAnsi="微软雅黑"/>
          <w:szCs w:val="21"/>
        </w:rPr>
      </w:pPr>
      <w:r>
        <w:rPr>
          <w:rFonts w:ascii="微软雅黑" w:eastAsia="微软雅黑" w:hAnsi="微软雅黑" w:hint="eastAsia"/>
          <w:szCs w:val="21"/>
        </w:rPr>
        <w:t>艾拉：这……真的是离开这里的</w:t>
      </w:r>
      <w:r w:rsidR="007A34BF">
        <w:rPr>
          <w:rFonts w:ascii="微软雅黑" w:eastAsia="微软雅黑" w:hAnsi="微软雅黑" w:hint="eastAsia"/>
          <w:szCs w:val="21"/>
        </w:rPr>
        <w:t>办法</w:t>
      </w:r>
      <w:r>
        <w:rPr>
          <w:rFonts w:ascii="微软雅黑" w:eastAsia="微软雅黑" w:hAnsi="微软雅黑" w:hint="eastAsia"/>
          <w:szCs w:val="21"/>
        </w:rPr>
        <w:t>吗</w:t>
      </w:r>
      <w:r w:rsidR="007A34BF">
        <w:rPr>
          <w:rFonts w:ascii="微软雅黑" w:eastAsia="微软雅黑" w:hAnsi="微软雅黑" w:hint="eastAsia"/>
          <w:szCs w:val="21"/>
        </w:rPr>
        <w:t>？</w:t>
      </w:r>
    </w:p>
    <w:p w14:paraId="5C014BE4" w14:textId="1E1B8E61" w:rsidR="00D40104" w:rsidRDefault="007A34BF" w:rsidP="00D40104">
      <w:pPr>
        <w:ind w:firstLineChars="200" w:firstLine="420"/>
        <w:rPr>
          <w:rFonts w:ascii="微软雅黑" w:eastAsia="微软雅黑" w:hAnsi="微软雅黑"/>
          <w:szCs w:val="21"/>
        </w:rPr>
      </w:pPr>
      <w:r>
        <w:rPr>
          <w:rFonts w:ascii="微软雅黑" w:eastAsia="微软雅黑" w:hAnsi="微软雅黑" w:hint="eastAsia"/>
          <w:szCs w:val="21"/>
        </w:rPr>
        <w:t>梅莫菲斯：我们先试试吧。</w:t>
      </w:r>
    </w:p>
    <w:p w14:paraId="2E45B47B" w14:textId="292D4980" w:rsidR="009007D2"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选项：一段时间后</w:t>
      </w:r>
    </w:p>
    <w:p w14:paraId="49696C85" w14:textId="5EA221DD" w:rsidR="007A34BF"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艾拉：这……这不是什么变化都没有嘛！</w:t>
      </w:r>
    </w:p>
    <w:p w14:paraId="0CFA0935" w14:textId="21270871" w:rsidR="007A34BF"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梅莫菲斯：可能是某个环节出问题了？</w:t>
      </w:r>
    </w:p>
    <w:p w14:paraId="717BADD1" w14:textId="6125B90A" w:rsidR="007A34BF" w:rsidRDefault="00EA5121" w:rsidP="004C5D1B">
      <w:pPr>
        <w:ind w:firstLineChars="200" w:firstLine="420"/>
        <w:rPr>
          <w:rFonts w:ascii="微软雅黑" w:eastAsia="微软雅黑" w:hAnsi="微软雅黑"/>
          <w:szCs w:val="21"/>
        </w:rPr>
      </w:pPr>
      <w:r>
        <w:rPr>
          <w:rFonts w:ascii="微软雅黑" w:eastAsia="微软雅黑" w:hAnsi="微软雅黑" w:hint="eastAsia"/>
          <w:szCs w:val="21"/>
        </w:rPr>
        <w:t>魔女</w:t>
      </w:r>
      <w:r w:rsidR="007A34BF">
        <w:rPr>
          <w:rFonts w:ascii="微软雅黑" w:eastAsia="微软雅黑" w:hAnsi="微软雅黑" w:hint="eastAsia"/>
          <w:szCs w:val="21"/>
        </w:rPr>
        <w:t>：要不我们重新再来一次吧。</w:t>
      </w:r>
    </w:p>
    <w:p w14:paraId="6714A028" w14:textId="3429D9F7" w:rsidR="007A34BF"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艾拉：还……还要再来一遍？</w:t>
      </w:r>
    </w:p>
    <w:p w14:paraId="449BA17C" w14:textId="32B475CC" w:rsidR="007A34BF"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魔女：你们快看那里，有个浑身冒着金光的人朝我们跑来。</w:t>
      </w:r>
    </w:p>
    <w:p w14:paraId="4009800B" w14:textId="35EF3DB9" w:rsidR="007A34BF" w:rsidRPr="007A34BF"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艾拉：而且……身后还跟着一大群怪物！</w:t>
      </w:r>
    </w:p>
    <w:p w14:paraId="01726813" w14:textId="6596BF86" w:rsidR="0052678A" w:rsidRPr="00FE4E53" w:rsidRDefault="0052678A" w:rsidP="0052678A">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2319B260" w14:textId="06033D61" w:rsidR="0052678A"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艾拉：得……得救了！</w:t>
      </w:r>
    </w:p>
    <w:p w14:paraId="455658D4" w14:textId="7AF88F3E" w:rsidR="007A34BF" w:rsidRDefault="007A34BF" w:rsidP="004C5D1B">
      <w:pPr>
        <w:ind w:firstLineChars="200" w:firstLine="420"/>
        <w:rPr>
          <w:rFonts w:ascii="微软雅黑" w:eastAsia="微软雅黑" w:hAnsi="微软雅黑"/>
          <w:szCs w:val="21"/>
        </w:rPr>
      </w:pPr>
      <w:r>
        <w:rPr>
          <w:rFonts w:ascii="微软雅黑" w:eastAsia="微软雅黑" w:hAnsi="微软雅黑" w:hint="eastAsia"/>
          <w:szCs w:val="21"/>
        </w:rPr>
        <w:t>凯瑟琳：感谢诸位的出手相助，在下</w:t>
      </w:r>
      <w:r w:rsidR="009B0E20">
        <w:rPr>
          <w:rFonts w:ascii="微软雅黑" w:eastAsia="微软雅黑" w:hAnsi="微软雅黑" w:hint="eastAsia"/>
          <w:szCs w:val="21"/>
        </w:rPr>
        <w:t>今后</w:t>
      </w:r>
      <w:r>
        <w:rPr>
          <w:rFonts w:ascii="微软雅黑" w:eastAsia="微软雅黑" w:hAnsi="微软雅黑" w:hint="eastAsia"/>
          <w:szCs w:val="21"/>
        </w:rPr>
        <w:t>必定报答。</w:t>
      </w:r>
    </w:p>
    <w:p w14:paraId="63ABDB3D" w14:textId="75C8F6FC" w:rsidR="007A34BF" w:rsidRDefault="00EA7962" w:rsidP="004C5D1B">
      <w:pPr>
        <w:ind w:firstLineChars="200" w:firstLine="420"/>
        <w:rPr>
          <w:rFonts w:ascii="微软雅黑" w:eastAsia="微软雅黑" w:hAnsi="微软雅黑"/>
          <w:szCs w:val="21"/>
        </w:rPr>
      </w:pPr>
      <w:r>
        <w:rPr>
          <w:rFonts w:ascii="微软雅黑" w:eastAsia="微软雅黑" w:hAnsi="微软雅黑" w:hint="eastAsia"/>
          <w:szCs w:val="21"/>
        </w:rPr>
        <w:t>魔女</w:t>
      </w:r>
      <w:r w:rsidR="007A34BF">
        <w:rPr>
          <w:rFonts w:ascii="微软雅黑" w:eastAsia="微软雅黑" w:hAnsi="微软雅黑" w:hint="eastAsia"/>
          <w:szCs w:val="21"/>
        </w:rPr>
        <w:t>：</w:t>
      </w:r>
      <w:r>
        <w:rPr>
          <w:rFonts w:ascii="微软雅黑" w:eastAsia="微软雅黑" w:hAnsi="微软雅黑" w:hint="eastAsia"/>
          <w:szCs w:val="21"/>
        </w:rPr>
        <w:t>凯瑟琳？</w:t>
      </w:r>
    </w:p>
    <w:p w14:paraId="712900D0" w14:textId="4563FC58" w:rsidR="007A34BF" w:rsidRDefault="00EA7962" w:rsidP="004C5D1B">
      <w:pPr>
        <w:ind w:firstLineChars="200" w:firstLine="420"/>
        <w:rPr>
          <w:rFonts w:ascii="微软雅黑" w:eastAsia="微软雅黑" w:hAnsi="微软雅黑"/>
          <w:szCs w:val="21"/>
        </w:rPr>
      </w:pPr>
      <w:r>
        <w:rPr>
          <w:rFonts w:ascii="微软雅黑" w:eastAsia="微软雅黑" w:hAnsi="微软雅黑" w:hint="eastAsia"/>
          <w:szCs w:val="21"/>
        </w:rPr>
        <w:t>凯瑟琳：没想到能在这种地方遇到你，看来我们很有缘分。</w:t>
      </w:r>
    </w:p>
    <w:p w14:paraId="12656DCE" w14:textId="1E3A54E0" w:rsidR="00EA7962" w:rsidRDefault="00A476D0" w:rsidP="004C5D1B">
      <w:pPr>
        <w:ind w:firstLineChars="200" w:firstLine="420"/>
        <w:rPr>
          <w:rFonts w:ascii="微软雅黑" w:eastAsia="微软雅黑" w:hAnsi="微软雅黑"/>
          <w:szCs w:val="21"/>
        </w:rPr>
      </w:pPr>
      <w:r>
        <w:rPr>
          <w:rFonts w:ascii="微软雅黑" w:eastAsia="微软雅黑" w:hAnsi="微软雅黑" w:hint="eastAsia"/>
          <w:szCs w:val="21"/>
        </w:rPr>
        <w:t>凯瑟琳</w:t>
      </w:r>
      <w:r w:rsidR="00EA7962">
        <w:rPr>
          <w:rFonts w:ascii="微软雅黑" w:eastAsia="微软雅黑" w:hAnsi="微软雅黑" w:hint="eastAsia"/>
          <w:szCs w:val="21"/>
        </w:rPr>
        <w:t>：</w:t>
      </w:r>
      <w:r>
        <w:rPr>
          <w:rFonts w:ascii="微软雅黑" w:eastAsia="微软雅黑" w:hAnsi="微软雅黑" w:hint="eastAsia"/>
          <w:szCs w:val="21"/>
        </w:rPr>
        <w:t>一条恶龙，和……一个奇怪的人类。</w:t>
      </w:r>
    </w:p>
    <w:p w14:paraId="3ED6DE6E" w14:textId="7CC4930F" w:rsidR="00A476D0" w:rsidRDefault="00A476D0" w:rsidP="004C5D1B">
      <w:pPr>
        <w:ind w:firstLineChars="200" w:firstLine="420"/>
        <w:rPr>
          <w:rFonts w:ascii="微软雅黑" w:eastAsia="微软雅黑" w:hAnsi="微软雅黑"/>
          <w:szCs w:val="21"/>
        </w:rPr>
      </w:pPr>
      <w:r>
        <w:rPr>
          <w:rFonts w:ascii="微软雅黑" w:eastAsia="微软雅黑" w:hAnsi="微软雅黑" w:hint="eastAsia"/>
          <w:szCs w:val="21"/>
        </w:rPr>
        <w:t>凯瑟琳：荣耀在上，你为何与这些生物伙同一气？</w:t>
      </w:r>
    </w:p>
    <w:p w14:paraId="1C4A9AE4" w14:textId="14248A92" w:rsidR="00A476D0" w:rsidRDefault="00A476D0" w:rsidP="004C5D1B">
      <w:pPr>
        <w:ind w:firstLineChars="200" w:firstLine="420"/>
        <w:rPr>
          <w:rFonts w:ascii="微软雅黑" w:eastAsia="微软雅黑" w:hAnsi="微软雅黑"/>
          <w:szCs w:val="21"/>
        </w:rPr>
      </w:pPr>
      <w:r>
        <w:rPr>
          <w:rFonts w:ascii="微软雅黑" w:eastAsia="微软雅黑" w:hAnsi="微软雅黑" w:hint="eastAsia"/>
          <w:szCs w:val="21"/>
        </w:rPr>
        <w:t>艾拉：喂，你这家伙怎么说话的！</w:t>
      </w:r>
    </w:p>
    <w:p w14:paraId="58E4BE3B" w14:textId="2278EF87" w:rsidR="00A476D0" w:rsidRDefault="00A476D0" w:rsidP="004C5D1B">
      <w:pPr>
        <w:ind w:firstLineChars="200" w:firstLine="420"/>
        <w:rPr>
          <w:rFonts w:ascii="微软雅黑" w:eastAsia="微软雅黑" w:hAnsi="微软雅黑"/>
          <w:szCs w:val="21"/>
        </w:rPr>
      </w:pPr>
      <w:r>
        <w:rPr>
          <w:rFonts w:ascii="微软雅黑" w:eastAsia="微软雅黑" w:hAnsi="微软雅黑" w:hint="eastAsia"/>
          <w:szCs w:val="21"/>
        </w:rPr>
        <w:t>艾拉：吾辈可是刚刚才帮你打败了那些怪物！</w:t>
      </w:r>
    </w:p>
    <w:p w14:paraId="1489C318" w14:textId="774DFE8F" w:rsidR="00A476D0" w:rsidRPr="00EA7962" w:rsidRDefault="00A476D0" w:rsidP="004C5D1B">
      <w:pPr>
        <w:ind w:firstLineChars="200" w:firstLine="420"/>
        <w:rPr>
          <w:rFonts w:ascii="微软雅黑" w:eastAsia="微软雅黑" w:hAnsi="微软雅黑"/>
          <w:szCs w:val="21"/>
        </w:rPr>
      </w:pPr>
      <w:r>
        <w:rPr>
          <w:rFonts w:ascii="微软雅黑" w:eastAsia="微软雅黑" w:hAnsi="微软雅黑" w:hint="eastAsia"/>
          <w:szCs w:val="21"/>
        </w:rPr>
        <w:t>凯瑟琳：哼，侵袭祖国的敌人，罪不可赦！</w:t>
      </w:r>
    </w:p>
    <w:p w14:paraId="3061B827" w14:textId="67C96DEC" w:rsidR="00EA7962"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凯瑟琳：功罪不抵，一切可能危害到祖国的事物都应扼杀在摇篮之中。</w:t>
      </w:r>
    </w:p>
    <w:p w14:paraId="358AF13E" w14:textId="2D3F5D6F"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lastRenderedPageBreak/>
        <w:t>魔女：凯瑟琳，快住手！</w:t>
      </w:r>
    </w:p>
    <w:p w14:paraId="72F0289D" w14:textId="56B7C07F"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选项：时空之门！</w:t>
      </w:r>
    </w:p>
    <w:p w14:paraId="6260A5B8" w14:textId="3C551EF8"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空旁白 震屏</w:t>
      </w:r>
    </w:p>
    <w:p w14:paraId="2891E61D" w14:textId="5999041F"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凯瑟琳：竟然连你，也要向我举起武器吗……</w:t>
      </w:r>
    </w:p>
    <w:p w14:paraId="5E40090E" w14:textId="5B229E3B"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魔女：不是这样的凯瑟琳，我想</w:t>
      </w:r>
      <w:r w:rsidR="00EA5121">
        <w:rPr>
          <w:rFonts w:ascii="微软雅黑" w:eastAsia="微软雅黑" w:hAnsi="微软雅黑" w:hint="eastAsia"/>
          <w:szCs w:val="21"/>
        </w:rPr>
        <w:t>其中</w:t>
      </w:r>
      <w:r>
        <w:rPr>
          <w:rFonts w:ascii="微软雅黑" w:eastAsia="微软雅黑" w:hAnsi="微软雅黑" w:hint="eastAsia"/>
          <w:szCs w:val="21"/>
        </w:rPr>
        <w:t>可能有些误会。</w:t>
      </w:r>
    </w:p>
    <w:p w14:paraId="36EA1F26" w14:textId="66137749"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魔女：如你所见，我们也被这些怪物困在这里。</w:t>
      </w:r>
    </w:p>
    <w:p w14:paraId="13D41253" w14:textId="6176D1C4"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梅莫菲斯：而且这里还有</w:t>
      </w:r>
      <w:r w:rsidR="00AB3783">
        <w:rPr>
          <w:rFonts w:ascii="微软雅黑" w:eastAsia="微软雅黑" w:hAnsi="微软雅黑" w:hint="eastAsia"/>
          <w:szCs w:val="21"/>
        </w:rPr>
        <w:t>一条</w:t>
      </w:r>
      <w:r>
        <w:rPr>
          <w:rFonts w:ascii="微软雅黑" w:eastAsia="微软雅黑" w:hAnsi="微软雅黑" w:hint="eastAsia"/>
          <w:szCs w:val="21"/>
        </w:rPr>
        <w:t>胆小怕鬼的“饿龙”。</w:t>
      </w:r>
    </w:p>
    <w:p w14:paraId="207A76D0" w14:textId="419A421D"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艾拉：吾辈的一世英名啊……</w:t>
      </w:r>
    </w:p>
    <w:p w14:paraId="55E722C8" w14:textId="01CC1510"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凯瑟琳：……</w:t>
      </w:r>
    </w:p>
    <w:p w14:paraId="0D50BFC3" w14:textId="7401DDE7" w:rsidR="00007459" w:rsidRDefault="00007459" w:rsidP="004C5D1B">
      <w:pPr>
        <w:ind w:firstLineChars="200" w:firstLine="420"/>
        <w:rPr>
          <w:rFonts w:ascii="微软雅黑" w:eastAsia="微软雅黑" w:hAnsi="微软雅黑"/>
          <w:szCs w:val="21"/>
        </w:rPr>
      </w:pPr>
      <w:r>
        <w:rPr>
          <w:rFonts w:ascii="微软雅黑" w:eastAsia="微软雅黑" w:hAnsi="微软雅黑" w:hint="eastAsia"/>
          <w:szCs w:val="21"/>
        </w:rPr>
        <w:t>凯瑟琳：好吧，</w:t>
      </w:r>
      <w:r w:rsidR="00F54DF5">
        <w:rPr>
          <w:rFonts w:ascii="微软雅黑" w:eastAsia="微软雅黑" w:hAnsi="微软雅黑" w:hint="eastAsia"/>
          <w:szCs w:val="21"/>
        </w:rPr>
        <w:t>看在你的份上，我暂且信这些魑魅魍魉一回。</w:t>
      </w:r>
    </w:p>
    <w:p w14:paraId="2CEA1306" w14:textId="1D5345F7" w:rsidR="00F54DF5" w:rsidRDefault="00F54DF5" w:rsidP="004C5D1B">
      <w:pPr>
        <w:ind w:firstLineChars="200" w:firstLine="420"/>
        <w:rPr>
          <w:rFonts w:ascii="微软雅黑" w:eastAsia="微软雅黑" w:hAnsi="微软雅黑"/>
          <w:szCs w:val="21"/>
        </w:rPr>
      </w:pPr>
      <w:r>
        <w:rPr>
          <w:rFonts w:ascii="微软雅黑" w:eastAsia="微软雅黑" w:hAnsi="微软雅黑" w:hint="eastAsia"/>
          <w:szCs w:val="21"/>
        </w:rPr>
        <w:t>凯瑟琳：不过，我也没有时间浪费在你们身上。</w:t>
      </w:r>
    </w:p>
    <w:p w14:paraId="2C56656C" w14:textId="585B5532" w:rsidR="00F54DF5" w:rsidRDefault="00F54DF5" w:rsidP="004C5D1B">
      <w:pPr>
        <w:ind w:firstLineChars="200" w:firstLine="420"/>
        <w:rPr>
          <w:rFonts w:ascii="微软雅黑" w:eastAsia="微软雅黑" w:hAnsi="微软雅黑"/>
          <w:szCs w:val="21"/>
        </w:rPr>
      </w:pPr>
      <w:r>
        <w:rPr>
          <w:rFonts w:ascii="微软雅黑" w:eastAsia="微软雅黑" w:hAnsi="微软雅黑" w:hint="eastAsia"/>
          <w:szCs w:val="21"/>
        </w:rPr>
        <w:t>凯瑟琳：我的祖国正在被无法理解的怪物袭扰，我追寻那些怪物的踪迹来到此处。</w:t>
      </w:r>
    </w:p>
    <w:p w14:paraId="42E04AE9" w14:textId="11A2EE35" w:rsidR="00F54DF5" w:rsidRDefault="00F54DF5" w:rsidP="004C5D1B">
      <w:pPr>
        <w:ind w:firstLineChars="200" w:firstLine="420"/>
        <w:rPr>
          <w:rFonts w:ascii="微软雅黑" w:eastAsia="微软雅黑" w:hAnsi="微软雅黑"/>
          <w:szCs w:val="21"/>
        </w:rPr>
      </w:pPr>
      <w:r>
        <w:rPr>
          <w:rFonts w:ascii="微软雅黑" w:eastAsia="微软雅黑" w:hAnsi="微软雅黑" w:hint="eastAsia"/>
          <w:szCs w:val="21"/>
        </w:rPr>
        <w:t>魔女：你有办法离开这里吗？</w:t>
      </w:r>
    </w:p>
    <w:p w14:paraId="32991B55" w14:textId="44746A55" w:rsidR="00F54DF5" w:rsidRPr="00007459" w:rsidRDefault="00F54DF5" w:rsidP="004C5D1B">
      <w:pPr>
        <w:ind w:firstLineChars="200" w:firstLine="420"/>
        <w:rPr>
          <w:rFonts w:ascii="微软雅黑" w:eastAsia="微软雅黑" w:hAnsi="微软雅黑"/>
          <w:szCs w:val="21"/>
        </w:rPr>
      </w:pPr>
      <w:r>
        <w:rPr>
          <w:rFonts w:ascii="微软雅黑" w:eastAsia="微软雅黑" w:hAnsi="微软雅黑" w:hint="eastAsia"/>
          <w:szCs w:val="21"/>
        </w:rPr>
        <w:t>凯瑟琳：小菜一碟，沐浴圣恩！</w:t>
      </w:r>
    </w:p>
    <w:p w14:paraId="054D10AB" w14:textId="20E3FB16" w:rsidR="00780108" w:rsidRDefault="00F54DF5" w:rsidP="00780108">
      <w:pPr>
        <w:pStyle w:val="2"/>
        <w:rPr>
          <w:rFonts w:ascii="微软雅黑" w:eastAsia="微软雅黑" w:hAnsi="微软雅黑"/>
        </w:rPr>
      </w:pPr>
      <w:bookmarkStart w:id="33" w:name="_Toc111994350"/>
      <w:r>
        <w:rPr>
          <w:rFonts w:ascii="微软雅黑" w:eastAsia="微软雅黑" w:hAnsi="微软雅黑" w:hint="eastAsia"/>
        </w:rPr>
        <w:t>山间小路（第三关）</w:t>
      </w:r>
      <w:bookmarkEnd w:id="33"/>
    </w:p>
    <w:p w14:paraId="1EA2391B" w14:textId="169DD4DD" w:rsidR="00780108" w:rsidRDefault="00780108" w:rsidP="00780108">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334669D1" w14:textId="690C92C6" w:rsidR="009007D2" w:rsidRDefault="00F54DF5" w:rsidP="009007D2">
      <w:pPr>
        <w:ind w:firstLineChars="200" w:firstLine="420"/>
        <w:rPr>
          <w:rFonts w:ascii="微软雅黑" w:eastAsia="微软雅黑" w:hAnsi="微软雅黑"/>
          <w:szCs w:val="21"/>
        </w:rPr>
      </w:pPr>
      <w:r>
        <w:rPr>
          <w:rFonts w:ascii="微软雅黑" w:eastAsia="微软雅黑" w:hAnsi="微软雅黑" w:hint="eastAsia"/>
          <w:szCs w:val="21"/>
        </w:rPr>
        <w:t>凯瑟琳：所以说……</w:t>
      </w:r>
    </w:p>
    <w:p w14:paraId="2267A533" w14:textId="3A5E7BCC" w:rsidR="00F54DF5" w:rsidRDefault="00F54DF5" w:rsidP="009007D2">
      <w:pPr>
        <w:ind w:firstLineChars="200" w:firstLine="420"/>
        <w:rPr>
          <w:rFonts w:ascii="微软雅黑" w:eastAsia="微软雅黑" w:hAnsi="微软雅黑"/>
          <w:szCs w:val="21"/>
        </w:rPr>
      </w:pPr>
      <w:r>
        <w:rPr>
          <w:rFonts w:ascii="微软雅黑" w:eastAsia="微软雅黑" w:hAnsi="微软雅黑" w:hint="eastAsia"/>
          <w:szCs w:val="21"/>
        </w:rPr>
        <w:t>凯瑟琳：你们为什么要跟着我</w:t>
      </w:r>
      <w:r w:rsidR="00503FD8">
        <w:rPr>
          <w:rFonts w:ascii="微软雅黑" w:eastAsia="微软雅黑" w:hAnsi="微软雅黑" w:hint="eastAsia"/>
          <w:szCs w:val="21"/>
        </w:rPr>
        <w:t>。</w:t>
      </w:r>
    </w:p>
    <w:p w14:paraId="14423302" w14:textId="0D4D4610" w:rsidR="00F54DF5" w:rsidRDefault="00F54DF5" w:rsidP="009007D2">
      <w:pPr>
        <w:ind w:firstLineChars="200" w:firstLine="420"/>
        <w:rPr>
          <w:rFonts w:ascii="微软雅黑" w:eastAsia="微软雅黑" w:hAnsi="微软雅黑"/>
          <w:szCs w:val="21"/>
        </w:rPr>
      </w:pPr>
      <w:r>
        <w:rPr>
          <w:rFonts w:ascii="微软雅黑" w:eastAsia="微软雅黑" w:hAnsi="微软雅黑" w:hint="eastAsia"/>
          <w:szCs w:val="21"/>
        </w:rPr>
        <w:t>艾拉：喂，什么叫吾辈跟着你，明明是你挡在了吾辈前面！</w:t>
      </w:r>
    </w:p>
    <w:p w14:paraId="68858856" w14:textId="6B3EB11C" w:rsidR="00503FD8" w:rsidRDefault="00503FD8" w:rsidP="009007D2">
      <w:pPr>
        <w:ind w:firstLineChars="200" w:firstLine="420"/>
        <w:rPr>
          <w:rFonts w:ascii="微软雅黑" w:eastAsia="微软雅黑" w:hAnsi="微软雅黑"/>
          <w:szCs w:val="21"/>
        </w:rPr>
      </w:pPr>
      <w:r>
        <w:rPr>
          <w:rFonts w:ascii="微软雅黑" w:eastAsia="微软雅黑" w:hAnsi="微软雅黑" w:hint="eastAsia"/>
          <w:szCs w:val="21"/>
        </w:rPr>
        <w:t>凯瑟琳：怪物的气息蔓延至山顶的城堡，我要去一探究竟。</w:t>
      </w:r>
    </w:p>
    <w:p w14:paraId="5F1D73E9" w14:textId="1711CAC9" w:rsidR="00503FD8" w:rsidRDefault="00503FD8" w:rsidP="009007D2">
      <w:pPr>
        <w:ind w:firstLineChars="200" w:firstLine="420"/>
        <w:rPr>
          <w:rFonts w:ascii="微软雅黑" w:eastAsia="微软雅黑" w:hAnsi="微软雅黑"/>
          <w:szCs w:val="21"/>
        </w:rPr>
      </w:pPr>
      <w:r>
        <w:rPr>
          <w:rFonts w:ascii="微软雅黑" w:eastAsia="微软雅黑" w:hAnsi="微软雅黑" w:hint="eastAsia"/>
          <w:szCs w:val="21"/>
        </w:rPr>
        <w:t>艾拉：山顶的城堡？那是诺忒娜的家，我们要快点过去。</w:t>
      </w:r>
    </w:p>
    <w:p w14:paraId="0EA90979" w14:textId="24F2D1EC" w:rsidR="00503FD8" w:rsidRDefault="00503FD8" w:rsidP="009007D2">
      <w:pPr>
        <w:ind w:firstLineChars="200" w:firstLine="420"/>
        <w:rPr>
          <w:rFonts w:ascii="微软雅黑" w:eastAsia="微软雅黑" w:hAnsi="微软雅黑"/>
          <w:szCs w:val="21"/>
        </w:rPr>
      </w:pPr>
      <w:r>
        <w:rPr>
          <w:rFonts w:ascii="微软雅黑" w:eastAsia="微软雅黑" w:hAnsi="微软雅黑" w:hint="eastAsia"/>
          <w:szCs w:val="21"/>
        </w:rPr>
        <w:lastRenderedPageBreak/>
        <w:t>凯瑟琳：诺忒娜的家……诺忒娜又是谁？</w:t>
      </w:r>
    </w:p>
    <w:p w14:paraId="3A2F7769" w14:textId="32983DB7" w:rsidR="00503FD8" w:rsidRDefault="00503FD8" w:rsidP="009007D2">
      <w:pPr>
        <w:ind w:firstLineChars="200" w:firstLine="420"/>
        <w:rPr>
          <w:rFonts w:ascii="微软雅黑" w:eastAsia="微软雅黑" w:hAnsi="微软雅黑"/>
          <w:szCs w:val="21"/>
        </w:rPr>
      </w:pPr>
      <w:r>
        <w:rPr>
          <w:rFonts w:ascii="微软雅黑" w:eastAsia="微软雅黑" w:hAnsi="微软雅黑" w:hint="eastAsia"/>
          <w:szCs w:val="21"/>
        </w:rPr>
        <w:t>凯瑟琳：看样子，那些侵略祖国的怪物，与你们脱不了干系！</w:t>
      </w:r>
    </w:p>
    <w:p w14:paraId="5464AE17" w14:textId="1649665E" w:rsidR="00503FD8" w:rsidRDefault="00503FD8" w:rsidP="009007D2">
      <w:pPr>
        <w:ind w:firstLineChars="200" w:firstLine="420"/>
        <w:rPr>
          <w:rFonts w:ascii="微软雅黑" w:eastAsia="微软雅黑" w:hAnsi="微软雅黑"/>
          <w:szCs w:val="21"/>
        </w:rPr>
      </w:pPr>
      <w:r>
        <w:rPr>
          <w:rFonts w:ascii="微软雅黑" w:eastAsia="微软雅黑" w:hAnsi="微软雅黑" w:hint="eastAsia"/>
          <w:szCs w:val="21"/>
        </w:rPr>
        <w:t>艾拉：不可能，诺忒娜</w:t>
      </w:r>
      <w:r w:rsidR="001D5EC8">
        <w:rPr>
          <w:rFonts w:ascii="微软雅黑" w:eastAsia="微软雅黑" w:hAnsi="微软雅黑" w:hint="eastAsia"/>
          <w:szCs w:val="21"/>
        </w:rPr>
        <w:t>是</w:t>
      </w:r>
      <w:r>
        <w:rPr>
          <w:rFonts w:ascii="微软雅黑" w:eastAsia="微软雅黑" w:hAnsi="微软雅黑" w:hint="eastAsia"/>
          <w:szCs w:val="21"/>
        </w:rPr>
        <w:t>不会做出那种事情的！</w:t>
      </w:r>
    </w:p>
    <w:p w14:paraId="26CFC39E" w14:textId="560A643E" w:rsidR="00503FD8" w:rsidRDefault="00503FD8" w:rsidP="009007D2">
      <w:pPr>
        <w:ind w:firstLineChars="200" w:firstLine="420"/>
        <w:rPr>
          <w:rFonts w:ascii="微软雅黑" w:eastAsia="微软雅黑" w:hAnsi="微软雅黑"/>
          <w:szCs w:val="21"/>
        </w:rPr>
      </w:pPr>
      <w:r>
        <w:rPr>
          <w:rFonts w:ascii="微软雅黑" w:eastAsia="微软雅黑" w:hAnsi="微软雅黑" w:hint="eastAsia"/>
          <w:szCs w:val="21"/>
        </w:rPr>
        <w:t>凯瑟琳：哼，</w:t>
      </w:r>
      <w:r w:rsidR="001D5EC8">
        <w:rPr>
          <w:rFonts w:ascii="微软雅黑" w:eastAsia="微软雅黑" w:hAnsi="微软雅黑" w:hint="eastAsia"/>
          <w:szCs w:val="21"/>
        </w:rPr>
        <w:t>这不过是尔等的一面之词。</w:t>
      </w:r>
    </w:p>
    <w:p w14:paraId="67B491D6" w14:textId="0CAD521B" w:rsidR="001D5EC8" w:rsidRDefault="001D5EC8" w:rsidP="009007D2">
      <w:pPr>
        <w:ind w:firstLineChars="200" w:firstLine="420"/>
        <w:rPr>
          <w:rFonts w:ascii="微软雅黑" w:eastAsia="微软雅黑" w:hAnsi="微软雅黑"/>
          <w:szCs w:val="21"/>
        </w:rPr>
      </w:pPr>
      <w:r>
        <w:rPr>
          <w:rFonts w:ascii="微软雅黑" w:eastAsia="微软雅黑" w:hAnsi="微软雅黑" w:hint="eastAsia"/>
          <w:szCs w:val="21"/>
        </w:rPr>
        <w:t>艾拉：算了算了，反正吾辈也要去找诺忒娜，不如我们组队吧。</w:t>
      </w:r>
    </w:p>
    <w:p w14:paraId="70338A68" w14:textId="6C0CBECA" w:rsidR="001D5EC8" w:rsidRDefault="001D5EC8" w:rsidP="009007D2">
      <w:pPr>
        <w:ind w:firstLineChars="200" w:firstLine="420"/>
        <w:rPr>
          <w:rFonts w:ascii="微软雅黑" w:eastAsia="微软雅黑" w:hAnsi="微软雅黑"/>
          <w:szCs w:val="21"/>
        </w:rPr>
      </w:pPr>
      <w:r>
        <w:rPr>
          <w:rFonts w:ascii="微软雅黑" w:eastAsia="微软雅黑" w:hAnsi="微软雅黑" w:hint="eastAsia"/>
          <w:szCs w:val="21"/>
        </w:rPr>
        <w:t>凯瑟琳：和你们这群人组队……</w:t>
      </w:r>
    </w:p>
    <w:p w14:paraId="40002D04" w14:textId="4ED800EC" w:rsidR="001D5EC8" w:rsidRDefault="001D5EC8" w:rsidP="009007D2">
      <w:pPr>
        <w:ind w:firstLineChars="200" w:firstLine="420"/>
        <w:rPr>
          <w:rFonts w:ascii="微软雅黑" w:eastAsia="微软雅黑" w:hAnsi="微软雅黑"/>
          <w:szCs w:val="21"/>
        </w:rPr>
      </w:pPr>
      <w:r>
        <w:rPr>
          <w:rFonts w:ascii="微软雅黑" w:eastAsia="微软雅黑" w:hAnsi="微软雅黑" w:hint="eastAsia"/>
          <w:szCs w:val="21"/>
        </w:rPr>
        <w:t>魔女：凯瑟琳，她们都是我的朋友，不是什么坏人。</w:t>
      </w:r>
    </w:p>
    <w:p w14:paraId="4FA83EEA" w14:textId="669A0003" w:rsidR="001D5EC8" w:rsidRDefault="001D5EC8" w:rsidP="009007D2">
      <w:pPr>
        <w:ind w:firstLineChars="200" w:firstLine="420"/>
        <w:rPr>
          <w:rFonts w:ascii="微软雅黑" w:eastAsia="微软雅黑" w:hAnsi="微软雅黑"/>
          <w:szCs w:val="21"/>
        </w:rPr>
      </w:pPr>
      <w:r>
        <w:rPr>
          <w:rFonts w:ascii="微软雅黑" w:eastAsia="微软雅黑" w:hAnsi="微软雅黑" w:hint="eastAsia"/>
          <w:szCs w:val="21"/>
        </w:rPr>
        <w:t>凯瑟琳，哼，好吧，既然有你担保，圣恩在上，我会暂时克制自己。</w:t>
      </w:r>
    </w:p>
    <w:p w14:paraId="3CFF6A00" w14:textId="1176AB6C" w:rsidR="001D5EC8" w:rsidRDefault="001D5EC8" w:rsidP="009007D2">
      <w:pPr>
        <w:ind w:firstLineChars="200" w:firstLine="420"/>
        <w:rPr>
          <w:rFonts w:ascii="微软雅黑" w:eastAsia="微软雅黑" w:hAnsi="微软雅黑"/>
          <w:szCs w:val="21"/>
        </w:rPr>
      </w:pPr>
      <w:r>
        <w:rPr>
          <w:rFonts w:ascii="微软雅黑" w:eastAsia="微软雅黑" w:hAnsi="微软雅黑" w:hint="eastAsia"/>
          <w:szCs w:val="21"/>
        </w:rPr>
        <w:t>凯瑟琳：但你们若要有小心思，就别怪我拔剑相向！</w:t>
      </w:r>
    </w:p>
    <w:p w14:paraId="109B090E" w14:textId="6A5B9BFD" w:rsidR="001D5EC8" w:rsidRPr="001D5EC8" w:rsidRDefault="001D5EC8" w:rsidP="009007D2">
      <w:pPr>
        <w:ind w:firstLineChars="200" w:firstLine="420"/>
        <w:rPr>
          <w:rFonts w:ascii="微软雅黑" w:eastAsia="微软雅黑" w:hAnsi="微软雅黑"/>
          <w:b/>
          <w:szCs w:val="21"/>
        </w:rPr>
      </w:pPr>
      <w:r w:rsidRPr="001D5EC8">
        <w:rPr>
          <w:rFonts w:ascii="微软雅黑" w:eastAsia="微软雅黑" w:hAnsi="微软雅黑" w:hint="eastAsia"/>
          <w:b/>
          <w:szCs w:val="21"/>
        </w:rPr>
        <w:t>屏幕压黑。</w:t>
      </w:r>
    </w:p>
    <w:p w14:paraId="1E247C72" w14:textId="0FDBE2A6" w:rsidR="001D5EC8" w:rsidRDefault="001D5EC8" w:rsidP="009007D2">
      <w:pPr>
        <w:ind w:firstLineChars="200" w:firstLine="420"/>
        <w:rPr>
          <w:rFonts w:ascii="微软雅黑" w:eastAsia="微软雅黑" w:hAnsi="微软雅黑"/>
          <w:szCs w:val="21"/>
        </w:rPr>
      </w:pPr>
      <w:r>
        <w:rPr>
          <w:rFonts w:ascii="微软雅黑" w:eastAsia="微软雅黑" w:hAnsi="微软雅黑" w:hint="eastAsia"/>
          <w:szCs w:val="21"/>
        </w:rPr>
        <w:t>魔女：塞尔缇卡王国的</w:t>
      </w:r>
      <w:r w:rsidR="00EA5121">
        <w:rPr>
          <w:rFonts w:ascii="微软雅黑" w:eastAsia="微软雅黑" w:hAnsi="微软雅黑" w:hint="eastAsia"/>
          <w:szCs w:val="21"/>
        </w:rPr>
        <w:t>战争</w:t>
      </w:r>
      <w:r>
        <w:rPr>
          <w:rFonts w:ascii="微软雅黑" w:eastAsia="微软雅黑" w:hAnsi="微软雅黑" w:hint="eastAsia"/>
          <w:szCs w:val="21"/>
        </w:rPr>
        <w:t>已经结束了吗</w:t>
      </w:r>
      <w:r w:rsidR="004D21BA">
        <w:rPr>
          <w:rFonts w:ascii="微软雅黑" w:eastAsia="微软雅黑" w:hAnsi="微软雅黑" w:hint="eastAsia"/>
          <w:szCs w:val="21"/>
        </w:rPr>
        <w:t>？</w:t>
      </w:r>
    </w:p>
    <w:p w14:paraId="0D5BCF8D" w14:textId="0808061E" w:rsidR="001D5EC8" w:rsidRDefault="001D5EC8" w:rsidP="009007D2">
      <w:pPr>
        <w:ind w:firstLineChars="200" w:firstLine="420"/>
        <w:rPr>
          <w:rFonts w:ascii="微软雅黑" w:eastAsia="微软雅黑" w:hAnsi="微软雅黑"/>
          <w:szCs w:val="21"/>
        </w:rPr>
      </w:pPr>
      <w:r>
        <w:rPr>
          <w:rFonts w:ascii="微软雅黑" w:eastAsia="微软雅黑" w:hAnsi="微软雅黑" w:hint="eastAsia"/>
          <w:szCs w:val="21"/>
        </w:rPr>
        <w:t>凯瑟琳：内忧已经被清除，但外患还远没有结束。</w:t>
      </w:r>
    </w:p>
    <w:p w14:paraId="36DF6E50" w14:textId="60714612" w:rsidR="001D5EC8" w:rsidRDefault="004D21BA" w:rsidP="009007D2">
      <w:pPr>
        <w:ind w:firstLineChars="200" w:firstLine="420"/>
        <w:rPr>
          <w:rFonts w:ascii="微软雅黑" w:eastAsia="微软雅黑" w:hAnsi="微软雅黑"/>
          <w:szCs w:val="21"/>
        </w:rPr>
      </w:pPr>
      <w:r>
        <w:rPr>
          <w:rFonts w:ascii="微软雅黑" w:eastAsia="微软雅黑" w:hAnsi="微软雅黑" w:hint="eastAsia"/>
          <w:szCs w:val="21"/>
        </w:rPr>
        <w:t>凯瑟琳：贝尔吉卡王国贼心不死，他们依旧在蠢蠢欲动，我还不能放松警惕。</w:t>
      </w:r>
    </w:p>
    <w:p w14:paraId="4E032DC6" w14:textId="171EDF7C" w:rsidR="004D21BA" w:rsidRDefault="004D21BA" w:rsidP="009007D2">
      <w:pPr>
        <w:ind w:firstLineChars="200" w:firstLine="420"/>
        <w:rPr>
          <w:rFonts w:ascii="微软雅黑" w:eastAsia="微软雅黑" w:hAnsi="微软雅黑"/>
          <w:szCs w:val="21"/>
        </w:rPr>
      </w:pPr>
      <w:r>
        <w:rPr>
          <w:rFonts w:ascii="微软雅黑" w:eastAsia="微软雅黑" w:hAnsi="微软雅黑" w:hint="eastAsia"/>
          <w:szCs w:val="21"/>
        </w:rPr>
        <w:t>魔女：唉，作为圣迹，你还真是辛苦。</w:t>
      </w:r>
    </w:p>
    <w:p w14:paraId="16704648" w14:textId="174E8BDB" w:rsidR="004D21BA" w:rsidRDefault="004D21BA" w:rsidP="009007D2">
      <w:pPr>
        <w:ind w:firstLineChars="200" w:firstLine="420"/>
        <w:rPr>
          <w:rFonts w:ascii="微软雅黑" w:eastAsia="微软雅黑" w:hAnsi="微软雅黑"/>
          <w:szCs w:val="21"/>
        </w:rPr>
      </w:pPr>
      <w:r>
        <w:rPr>
          <w:rFonts w:ascii="微软雅黑" w:eastAsia="微软雅黑" w:hAnsi="微软雅黑" w:hint="eastAsia"/>
          <w:szCs w:val="21"/>
        </w:rPr>
        <w:t>凯瑟琳：我是祖国的希望，这种事情不算什么，是我应该去做的。</w:t>
      </w:r>
    </w:p>
    <w:p w14:paraId="6AAC6AD7" w14:textId="0415A284" w:rsidR="004D21BA" w:rsidRDefault="004D21BA" w:rsidP="009007D2">
      <w:pPr>
        <w:ind w:firstLineChars="200" w:firstLine="420"/>
        <w:rPr>
          <w:rFonts w:ascii="微软雅黑" w:eastAsia="微软雅黑" w:hAnsi="微软雅黑"/>
          <w:szCs w:val="21"/>
        </w:rPr>
      </w:pPr>
      <w:r>
        <w:rPr>
          <w:rFonts w:ascii="微软雅黑" w:eastAsia="微软雅黑" w:hAnsi="微软雅黑" w:hint="eastAsia"/>
          <w:szCs w:val="21"/>
        </w:rPr>
        <w:t>梅莫菲斯：啊，前面出现了两条岔路。</w:t>
      </w:r>
    </w:p>
    <w:p w14:paraId="4D084984" w14:textId="7A5A6CDB" w:rsidR="004D21BA" w:rsidRDefault="004D21BA" w:rsidP="009007D2">
      <w:pPr>
        <w:ind w:firstLineChars="200" w:firstLine="420"/>
        <w:rPr>
          <w:rFonts w:ascii="微软雅黑" w:eastAsia="微软雅黑" w:hAnsi="微软雅黑"/>
          <w:szCs w:val="21"/>
        </w:rPr>
      </w:pPr>
      <w:r>
        <w:rPr>
          <w:rFonts w:ascii="微软雅黑" w:eastAsia="微软雅黑" w:hAnsi="微软雅黑" w:hint="eastAsia"/>
          <w:szCs w:val="21"/>
        </w:rPr>
        <w:t>艾拉：穿过树林……还是继续走石阶大路？</w:t>
      </w:r>
    </w:p>
    <w:p w14:paraId="7A0F0C2F" w14:textId="3E133651" w:rsidR="004D21BA" w:rsidRDefault="004D21BA" w:rsidP="009007D2">
      <w:pPr>
        <w:ind w:firstLineChars="200" w:firstLine="420"/>
        <w:rPr>
          <w:rFonts w:ascii="微软雅黑" w:eastAsia="微软雅黑" w:hAnsi="微软雅黑"/>
          <w:szCs w:val="21"/>
        </w:rPr>
      </w:pPr>
      <w:r>
        <w:rPr>
          <w:rFonts w:ascii="微软雅黑" w:eastAsia="微软雅黑" w:hAnsi="微软雅黑" w:hint="eastAsia"/>
          <w:szCs w:val="21"/>
        </w:rPr>
        <w:t>魔女：你们既然是诺忒娜的朋友，</w:t>
      </w:r>
      <w:r w:rsidR="00931FE8">
        <w:rPr>
          <w:rFonts w:ascii="微软雅黑" w:eastAsia="微软雅黑" w:hAnsi="微软雅黑" w:hint="eastAsia"/>
          <w:szCs w:val="21"/>
        </w:rPr>
        <w:t>应该知道走哪条路吧？</w:t>
      </w:r>
    </w:p>
    <w:p w14:paraId="02178457" w14:textId="0777293E"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艾拉：这个……吾辈忘记了。</w:t>
      </w:r>
    </w:p>
    <w:p w14:paraId="0175F2F7" w14:textId="01FF2AA0"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梅莫菲斯：诺忒娜会将我们传送到城堡中，我们也没走过这边的路。</w:t>
      </w:r>
    </w:p>
    <w:p w14:paraId="3512EFE7" w14:textId="630DE137"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凯瑟琳：既然如此，那我们就穿过树林吧，这条路看起来能更快到达城堡。</w:t>
      </w:r>
    </w:p>
    <w:p w14:paraId="2685E3F5" w14:textId="65E095DC"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艾拉：穿过树林——不要，吾辈才不走这种阴森可怕的地方！</w:t>
      </w:r>
    </w:p>
    <w:p w14:paraId="68D32CFE" w14:textId="79B8F2F3"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lastRenderedPageBreak/>
        <w:t>艾拉：你，跟着吾辈走石阶大道！</w:t>
      </w:r>
    </w:p>
    <w:p w14:paraId="474D5664" w14:textId="73405CCC"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凯瑟琳：哼，一条恶龙，竟然怕鬼怪，真是可笑。</w:t>
      </w:r>
    </w:p>
    <w:p w14:paraId="0734E2F7" w14:textId="49C8582D"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艾拉：不许你再提这件事情！</w:t>
      </w:r>
    </w:p>
    <w:p w14:paraId="25EB9AE7" w14:textId="77777777" w:rsidR="00931FE8" w:rsidRDefault="00931FE8" w:rsidP="009007D2">
      <w:pPr>
        <w:ind w:firstLineChars="200" w:firstLine="420"/>
        <w:rPr>
          <w:rFonts w:ascii="微软雅黑" w:eastAsia="微软雅黑" w:hAnsi="微软雅黑"/>
          <w:szCs w:val="21"/>
        </w:rPr>
      </w:pPr>
    </w:p>
    <w:p w14:paraId="29B8D0C4" w14:textId="488E8CE3"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选项1：林间小路</w:t>
      </w:r>
    </w:p>
    <w:p w14:paraId="5BF06833" w14:textId="10961E3C"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选项2：石阶大道</w:t>
      </w:r>
    </w:p>
    <w:p w14:paraId="6A129001" w14:textId="4AE5F517" w:rsidR="00931FE8" w:rsidRDefault="00931FE8" w:rsidP="009007D2">
      <w:pPr>
        <w:ind w:firstLineChars="200" w:firstLine="420"/>
        <w:rPr>
          <w:rFonts w:ascii="微软雅黑" w:eastAsia="微软雅黑" w:hAnsi="微软雅黑"/>
          <w:szCs w:val="21"/>
        </w:rPr>
      </w:pPr>
    </w:p>
    <w:p w14:paraId="72F840E7" w14:textId="44032CCB" w:rsidR="00931FE8" w:rsidRDefault="00931FE8" w:rsidP="009007D2">
      <w:pPr>
        <w:ind w:firstLineChars="200" w:firstLine="420"/>
        <w:rPr>
          <w:rFonts w:ascii="微软雅黑" w:eastAsia="微软雅黑" w:hAnsi="微软雅黑"/>
          <w:szCs w:val="21"/>
        </w:rPr>
      </w:pPr>
      <w:r>
        <w:rPr>
          <w:rFonts w:ascii="微软雅黑" w:eastAsia="微软雅黑" w:hAnsi="微软雅黑" w:hint="eastAsia"/>
          <w:szCs w:val="21"/>
        </w:rPr>
        <w:t>#林间小路分支#</w:t>
      </w:r>
    </w:p>
    <w:p w14:paraId="48DA5331" w14:textId="1066FEAE" w:rsidR="00931FE8" w:rsidRDefault="005A5439" w:rsidP="009007D2">
      <w:pPr>
        <w:ind w:firstLineChars="200" w:firstLine="420"/>
        <w:rPr>
          <w:rFonts w:ascii="微软雅黑" w:eastAsia="微软雅黑" w:hAnsi="微软雅黑"/>
          <w:szCs w:val="21"/>
        </w:rPr>
      </w:pPr>
      <w:r>
        <w:rPr>
          <w:rFonts w:ascii="微软雅黑" w:eastAsia="微软雅黑" w:hAnsi="微软雅黑" w:hint="eastAsia"/>
          <w:szCs w:val="21"/>
        </w:rPr>
        <w:t>凯瑟琳：看来你选择和我走相同的道路，我们将并肩作战！</w:t>
      </w:r>
    </w:p>
    <w:p w14:paraId="5A45038B" w14:textId="5DBD1030" w:rsidR="005A5439" w:rsidRDefault="005A5439" w:rsidP="009007D2">
      <w:pPr>
        <w:ind w:firstLineChars="200" w:firstLine="420"/>
        <w:rPr>
          <w:rFonts w:ascii="微软雅黑" w:eastAsia="微软雅黑" w:hAnsi="微软雅黑"/>
          <w:szCs w:val="21"/>
        </w:rPr>
      </w:pPr>
      <w:r>
        <w:rPr>
          <w:rFonts w:ascii="微软雅黑" w:eastAsia="微软雅黑" w:hAnsi="微软雅黑" w:hint="eastAsia"/>
          <w:szCs w:val="21"/>
        </w:rPr>
        <w:t>魔女：我只是有些担心你一个人应付不来这些鬼怪。</w:t>
      </w:r>
    </w:p>
    <w:p w14:paraId="3922F9EC" w14:textId="62CE54C0" w:rsidR="005A5439" w:rsidRDefault="005A5439" w:rsidP="009007D2">
      <w:pPr>
        <w:ind w:firstLineChars="200" w:firstLine="420"/>
        <w:rPr>
          <w:rFonts w:ascii="微软雅黑" w:eastAsia="微软雅黑" w:hAnsi="微软雅黑"/>
          <w:szCs w:val="21"/>
        </w:rPr>
      </w:pPr>
      <w:r>
        <w:rPr>
          <w:rFonts w:ascii="微软雅黑" w:eastAsia="微软雅黑" w:hAnsi="微软雅黑" w:hint="eastAsia"/>
          <w:szCs w:val="21"/>
        </w:rPr>
        <w:t>凯瑟琳：我乃圣迹，没有什么困难能阻挡我——只是，谢谢。</w:t>
      </w:r>
    </w:p>
    <w:p w14:paraId="20962983" w14:textId="4AC5B6F5" w:rsidR="005A5439" w:rsidRDefault="005A5439" w:rsidP="009007D2">
      <w:pPr>
        <w:ind w:firstLineChars="200" w:firstLine="420"/>
        <w:rPr>
          <w:rFonts w:ascii="微软雅黑" w:eastAsia="微软雅黑" w:hAnsi="微软雅黑"/>
          <w:szCs w:val="21"/>
        </w:rPr>
      </w:pPr>
      <w:r>
        <w:rPr>
          <w:rFonts w:ascii="微软雅黑" w:eastAsia="微软雅黑" w:hAnsi="微软雅黑" w:hint="eastAsia"/>
          <w:szCs w:val="21"/>
        </w:rPr>
        <w:t>艾拉：唉，真是可惜，竟然没有选择和吾辈同行。</w:t>
      </w:r>
    </w:p>
    <w:p w14:paraId="64B50709" w14:textId="2CE6B9AF" w:rsidR="005A5439" w:rsidRDefault="005A5439" w:rsidP="009007D2">
      <w:pPr>
        <w:ind w:firstLineChars="200" w:firstLine="420"/>
        <w:rPr>
          <w:rFonts w:ascii="微软雅黑" w:eastAsia="微软雅黑" w:hAnsi="微软雅黑"/>
          <w:szCs w:val="21"/>
        </w:rPr>
      </w:pPr>
      <w:r>
        <w:rPr>
          <w:rFonts w:ascii="微软雅黑" w:eastAsia="微软雅黑" w:hAnsi="微软雅黑" w:hint="eastAsia"/>
          <w:szCs w:val="21"/>
        </w:rPr>
        <w:t>艾拉：好吧，既然大家分好队伍，那我们就比一比谁先到达山顶吧！</w:t>
      </w:r>
    </w:p>
    <w:p w14:paraId="2A6E4AF6" w14:textId="27AEA118" w:rsidR="005A5439" w:rsidRDefault="005A5439" w:rsidP="009007D2">
      <w:pPr>
        <w:ind w:firstLineChars="200" w:firstLine="420"/>
        <w:rPr>
          <w:rFonts w:ascii="微软雅黑" w:eastAsia="微软雅黑" w:hAnsi="微软雅黑"/>
          <w:szCs w:val="21"/>
        </w:rPr>
      </w:pPr>
      <w:r>
        <w:rPr>
          <w:rFonts w:ascii="微软雅黑" w:eastAsia="微软雅黑" w:hAnsi="微软雅黑" w:hint="eastAsia"/>
          <w:szCs w:val="21"/>
        </w:rPr>
        <w:t>凯瑟琳：有趣的提议，我接受你的挑战！</w:t>
      </w:r>
    </w:p>
    <w:p w14:paraId="7C5F6A76" w14:textId="33AE5CC3" w:rsidR="005A5439" w:rsidRDefault="005A5439" w:rsidP="002C3213">
      <w:pPr>
        <w:ind w:firstLineChars="200" w:firstLine="420"/>
        <w:rPr>
          <w:rFonts w:ascii="微软雅黑" w:eastAsia="微软雅黑" w:hAnsi="微软雅黑"/>
          <w:szCs w:val="21"/>
        </w:rPr>
      </w:pPr>
      <w:r>
        <w:rPr>
          <w:rFonts w:ascii="微软雅黑" w:eastAsia="微软雅黑" w:hAnsi="微软雅黑" w:hint="eastAsia"/>
          <w:szCs w:val="21"/>
        </w:rPr>
        <w:t>艾拉：冲啊，梅莫菲斯！</w:t>
      </w:r>
    </w:p>
    <w:p w14:paraId="4329850C" w14:textId="164F8DC4" w:rsidR="00672A26" w:rsidRPr="005A5439" w:rsidRDefault="00672A26" w:rsidP="002C3213">
      <w:pPr>
        <w:ind w:firstLineChars="200" w:firstLine="420"/>
        <w:rPr>
          <w:rFonts w:ascii="微软雅黑" w:eastAsia="微软雅黑" w:hAnsi="微软雅黑"/>
          <w:szCs w:val="21"/>
        </w:rPr>
      </w:pPr>
      <w:r>
        <w:rPr>
          <w:rFonts w:ascii="微软雅黑" w:eastAsia="微软雅黑" w:hAnsi="微软雅黑" w:hint="eastAsia"/>
          <w:szCs w:val="21"/>
        </w:rPr>
        <w:t>凯瑟琳：出发吧，我已经嗅到怪物散发出的恶臭味！</w:t>
      </w:r>
    </w:p>
    <w:p w14:paraId="2647DF3A" w14:textId="77777777" w:rsidR="005A5439" w:rsidRPr="005A5439" w:rsidRDefault="005A5439" w:rsidP="009007D2">
      <w:pPr>
        <w:ind w:firstLineChars="200" w:firstLine="420"/>
        <w:rPr>
          <w:rFonts w:ascii="微软雅黑" w:eastAsia="微软雅黑" w:hAnsi="微软雅黑"/>
          <w:b/>
          <w:szCs w:val="21"/>
        </w:rPr>
      </w:pPr>
    </w:p>
    <w:p w14:paraId="6E19FB48" w14:textId="69049D76" w:rsidR="005A5439" w:rsidRDefault="005A5439" w:rsidP="005A5439">
      <w:pPr>
        <w:ind w:firstLineChars="200" w:firstLine="420"/>
        <w:rPr>
          <w:rFonts w:ascii="微软雅黑" w:eastAsia="微软雅黑" w:hAnsi="微软雅黑"/>
          <w:szCs w:val="21"/>
        </w:rPr>
      </w:pPr>
      <w:r>
        <w:rPr>
          <w:rFonts w:ascii="微软雅黑" w:eastAsia="微软雅黑" w:hAnsi="微软雅黑" w:hint="eastAsia"/>
          <w:szCs w:val="21"/>
        </w:rPr>
        <w:t>#石阶大道分支#</w:t>
      </w:r>
    </w:p>
    <w:p w14:paraId="0BFAEB99" w14:textId="6CBF6B73" w:rsidR="005A5439"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艾拉</w:t>
      </w:r>
      <w:r w:rsidR="005A5439">
        <w:rPr>
          <w:rFonts w:ascii="微软雅黑" w:eastAsia="微软雅黑" w:hAnsi="微软雅黑" w:hint="eastAsia"/>
          <w:szCs w:val="21"/>
        </w:rPr>
        <w:t>：</w:t>
      </w:r>
      <w:r>
        <w:rPr>
          <w:rFonts w:ascii="微软雅黑" w:eastAsia="微软雅黑" w:hAnsi="微软雅黑" w:hint="eastAsia"/>
          <w:szCs w:val="21"/>
        </w:rPr>
        <w:t>没想到那个家伙竟然就这样一个人冲进树林中了……</w:t>
      </w:r>
    </w:p>
    <w:p w14:paraId="068A1883" w14:textId="0DE2EB22"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魔女：放心吧，凯瑟琳很强的。</w:t>
      </w:r>
    </w:p>
    <w:p w14:paraId="556330F8" w14:textId="72F58472"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魔女：只是，我有点在意诺忒娜的事情……</w:t>
      </w:r>
    </w:p>
    <w:p w14:paraId="4FE6FD07" w14:textId="7374B024"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艾拉：唉，看在汝是吾辈的好朋友，也是诺忒娜和梅莫菲斯好朋友的份上，我就告诉你</w:t>
      </w:r>
      <w:r>
        <w:rPr>
          <w:rFonts w:ascii="微软雅黑" w:eastAsia="微软雅黑" w:hAnsi="微软雅黑" w:hint="eastAsia"/>
          <w:szCs w:val="21"/>
        </w:rPr>
        <w:lastRenderedPageBreak/>
        <w:t>事情的真相吧！</w:t>
      </w:r>
    </w:p>
    <w:p w14:paraId="5E9648D7" w14:textId="1BB08D3A"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艾拉：汝有没有想过，诺忒娜作为吸血鬼，为什么对鲜血没有渴求？</w:t>
      </w:r>
    </w:p>
    <w:p w14:paraId="5F26A4AA" w14:textId="3AD2C25D"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梅莫菲斯：</w:t>
      </w:r>
      <w:r w:rsidR="006B2F4E">
        <w:rPr>
          <w:rFonts w:ascii="微软雅黑" w:eastAsia="微软雅黑" w:hAnsi="微软雅黑" w:hint="eastAsia"/>
          <w:szCs w:val="21"/>
        </w:rPr>
        <w:t>尤其</w:t>
      </w:r>
      <w:r>
        <w:rPr>
          <w:rFonts w:ascii="微软雅黑" w:eastAsia="微软雅黑" w:hAnsi="微软雅黑" w:hint="eastAsia"/>
          <w:szCs w:val="21"/>
        </w:rPr>
        <w:t>喜欢吃苹果……</w:t>
      </w:r>
    </w:p>
    <w:p w14:paraId="4039E658" w14:textId="6EFBB633"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魔女：这个……我不知道。</w:t>
      </w:r>
    </w:p>
    <w:p w14:paraId="4989B35E" w14:textId="42B38428"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艾拉：诺忒娜在某次意外中失去了自己原本的力量，变成了现在这样。</w:t>
      </w:r>
    </w:p>
    <w:p w14:paraId="0E9A9383" w14:textId="20B04646"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梅莫菲斯：前段时间，诺忒娜告诉我们，她的力量将在红月下回归。</w:t>
      </w:r>
    </w:p>
    <w:p w14:paraId="390B548C" w14:textId="071F2BA3" w:rsidR="002C3213" w:rsidRDefault="002C3213" w:rsidP="009007D2">
      <w:pPr>
        <w:ind w:firstLineChars="200" w:firstLine="420"/>
        <w:rPr>
          <w:rFonts w:ascii="微软雅黑" w:eastAsia="微软雅黑" w:hAnsi="微软雅黑"/>
          <w:szCs w:val="21"/>
        </w:rPr>
      </w:pPr>
      <w:r>
        <w:rPr>
          <w:rFonts w:ascii="微软雅黑" w:eastAsia="微软雅黑" w:hAnsi="微软雅黑" w:hint="eastAsia"/>
          <w:szCs w:val="21"/>
        </w:rPr>
        <w:t>艾拉：在此之后，诺忒娜便与吾辈</w:t>
      </w:r>
      <w:r w:rsidR="00672A26">
        <w:rPr>
          <w:rFonts w:ascii="微软雅黑" w:eastAsia="微软雅黑" w:hAnsi="微软雅黑" w:hint="eastAsia"/>
          <w:szCs w:val="21"/>
        </w:rPr>
        <w:t>彻底</w:t>
      </w:r>
      <w:r>
        <w:rPr>
          <w:rFonts w:ascii="微软雅黑" w:eastAsia="微软雅黑" w:hAnsi="微软雅黑" w:hint="eastAsia"/>
          <w:szCs w:val="21"/>
        </w:rPr>
        <w:t>失联了。</w:t>
      </w:r>
    </w:p>
    <w:p w14:paraId="51D9C6BC" w14:textId="74D15CBD" w:rsidR="00672A26" w:rsidRDefault="00672A26" w:rsidP="009007D2">
      <w:pPr>
        <w:ind w:firstLineChars="200" w:firstLine="420"/>
        <w:rPr>
          <w:rFonts w:ascii="微软雅黑" w:eastAsia="微软雅黑" w:hAnsi="微软雅黑"/>
          <w:szCs w:val="21"/>
        </w:rPr>
      </w:pPr>
      <w:r>
        <w:rPr>
          <w:rFonts w:ascii="微软雅黑" w:eastAsia="微软雅黑" w:hAnsi="微软雅黑" w:hint="eastAsia"/>
          <w:szCs w:val="21"/>
        </w:rPr>
        <w:t>梅莫菲斯：这里一定发生了什么事情，有陌生的情绪波动。</w:t>
      </w:r>
    </w:p>
    <w:p w14:paraId="1EDFADA2" w14:textId="1CF8716A" w:rsidR="00672A26" w:rsidRDefault="00672A26" w:rsidP="009007D2">
      <w:pPr>
        <w:ind w:firstLineChars="200" w:firstLine="420"/>
        <w:rPr>
          <w:rFonts w:ascii="微软雅黑" w:eastAsia="微软雅黑" w:hAnsi="微软雅黑"/>
          <w:szCs w:val="21"/>
        </w:rPr>
      </w:pPr>
      <w:r>
        <w:rPr>
          <w:rFonts w:ascii="微软雅黑" w:eastAsia="微软雅黑" w:hAnsi="微软雅黑" w:hint="eastAsia"/>
          <w:szCs w:val="21"/>
        </w:rPr>
        <w:t>魔女：你是说前面那个打伞女子吗？</w:t>
      </w:r>
    </w:p>
    <w:p w14:paraId="0223BD36" w14:textId="49F3597D" w:rsidR="00672A26" w:rsidRDefault="00672A26" w:rsidP="009007D2">
      <w:pPr>
        <w:ind w:firstLineChars="200" w:firstLine="420"/>
        <w:rPr>
          <w:rFonts w:ascii="微软雅黑" w:eastAsia="微软雅黑" w:hAnsi="微软雅黑"/>
          <w:szCs w:val="21"/>
        </w:rPr>
      </w:pPr>
      <w:r>
        <w:rPr>
          <w:rFonts w:ascii="微软雅黑" w:eastAsia="微软雅黑" w:hAnsi="微软雅黑" w:hint="eastAsia"/>
          <w:szCs w:val="21"/>
        </w:rPr>
        <w:t>梅莫菲斯：打伞女子？嗯……气息消失了，前面只有一群游荡的怪物。</w:t>
      </w:r>
    </w:p>
    <w:p w14:paraId="7187982F" w14:textId="036C4C8F" w:rsidR="00672A26" w:rsidRDefault="00672A26" w:rsidP="009007D2">
      <w:pPr>
        <w:ind w:firstLineChars="200" w:firstLine="420"/>
        <w:rPr>
          <w:rFonts w:ascii="微软雅黑" w:eastAsia="微软雅黑" w:hAnsi="微软雅黑"/>
          <w:szCs w:val="21"/>
        </w:rPr>
      </w:pPr>
      <w:r>
        <w:rPr>
          <w:rFonts w:ascii="微软雅黑" w:eastAsia="微软雅黑" w:hAnsi="微软雅黑" w:hint="eastAsia"/>
          <w:szCs w:val="21"/>
        </w:rPr>
        <w:t>艾拉：噫，又，又出现了吗！</w:t>
      </w:r>
    </w:p>
    <w:p w14:paraId="6CC1C4FE" w14:textId="38F7A03C" w:rsidR="00672A26" w:rsidRPr="00672A26" w:rsidRDefault="00672A26" w:rsidP="009007D2">
      <w:pPr>
        <w:ind w:firstLineChars="200" w:firstLine="420"/>
        <w:rPr>
          <w:rFonts w:ascii="微软雅黑" w:eastAsia="微软雅黑" w:hAnsi="微软雅黑"/>
          <w:szCs w:val="21"/>
        </w:rPr>
      </w:pPr>
      <w:r>
        <w:rPr>
          <w:rFonts w:ascii="微软雅黑" w:eastAsia="微软雅黑" w:hAnsi="微软雅黑" w:hint="eastAsia"/>
          <w:szCs w:val="21"/>
        </w:rPr>
        <w:t>魔女：</w:t>
      </w:r>
      <w:r w:rsidR="008F348D">
        <w:rPr>
          <w:rFonts w:ascii="微软雅黑" w:eastAsia="微软雅黑" w:hAnsi="微软雅黑" w:hint="eastAsia"/>
          <w:szCs w:val="21"/>
        </w:rPr>
        <w:t>小心，</w:t>
      </w:r>
      <w:r>
        <w:rPr>
          <w:rFonts w:ascii="微软雅黑" w:eastAsia="微软雅黑" w:hAnsi="微软雅黑" w:hint="eastAsia"/>
          <w:szCs w:val="21"/>
        </w:rPr>
        <w:t>站到我身后！</w:t>
      </w:r>
    </w:p>
    <w:p w14:paraId="3FFBD29D" w14:textId="7BF2A53C" w:rsidR="00780108" w:rsidRPr="009007D2" w:rsidRDefault="00780108" w:rsidP="006A1FB0">
      <w:pPr>
        <w:rPr>
          <w:rFonts w:ascii="微软雅黑" w:eastAsia="微软雅黑" w:hAnsi="微软雅黑"/>
          <w:b/>
          <w:szCs w:val="21"/>
        </w:rPr>
      </w:pPr>
    </w:p>
    <w:p w14:paraId="4F5A56C3" w14:textId="77777777" w:rsidR="00780108" w:rsidRPr="00FE4E53" w:rsidRDefault="00780108" w:rsidP="00780108">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2656CED5" w14:textId="0C6291B6" w:rsidR="00672A26" w:rsidRDefault="00672A26" w:rsidP="00672A26">
      <w:pPr>
        <w:ind w:firstLineChars="200" w:firstLine="420"/>
        <w:rPr>
          <w:rFonts w:ascii="微软雅黑" w:eastAsia="微软雅黑" w:hAnsi="微软雅黑"/>
          <w:szCs w:val="21"/>
        </w:rPr>
      </w:pPr>
      <w:r w:rsidRPr="00BB0198">
        <w:rPr>
          <w:rFonts w:ascii="微软雅黑" w:eastAsia="微软雅黑" w:hAnsi="微软雅黑" w:hint="eastAsia"/>
          <w:szCs w:val="21"/>
          <w:highlight w:val="black"/>
        </w:rPr>
        <w:t>#林间小路分支#</w:t>
      </w:r>
    </w:p>
    <w:p w14:paraId="3C7C98E2" w14:textId="30A43F4E" w:rsidR="00672A26" w:rsidRDefault="008F348D" w:rsidP="00672A26">
      <w:pPr>
        <w:ind w:firstLineChars="200" w:firstLine="420"/>
        <w:rPr>
          <w:rFonts w:ascii="微软雅黑" w:eastAsia="微软雅黑" w:hAnsi="微软雅黑"/>
          <w:szCs w:val="21"/>
        </w:rPr>
      </w:pPr>
      <w:r>
        <w:rPr>
          <w:rFonts w:ascii="微软雅黑" w:eastAsia="微软雅黑" w:hAnsi="微软雅黑" w:hint="eastAsia"/>
          <w:szCs w:val="21"/>
        </w:rPr>
        <w:t>凯瑟琳：</w:t>
      </w:r>
      <w:r w:rsidR="00BB0198">
        <w:rPr>
          <w:rFonts w:ascii="微软雅黑" w:eastAsia="微软雅黑" w:hAnsi="微软雅黑" w:hint="eastAsia"/>
          <w:szCs w:val="21"/>
        </w:rPr>
        <w:t>真是</w:t>
      </w:r>
      <w:r>
        <w:rPr>
          <w:rFonts w:ascii="微软雅黑" w:eastAsia="微软雅黑" w:hAnsi="微软雅黑" w:hint="eastAsia"/>
          <w:szCs w:val="21"/>
        </w:rPr>
        <w:t>精妙绝伦的魔法造诣！</w:t>
      </w:r>
    </w:p>
    <w:p w14:paraId="4ACA9088" w14:textId="4E9CD8D5" w:rsidR="008F348D" w:rsidRDefault="008F348D" w:rsidP="00672A26">
      <w:pPr>
        <w:ind w:firstLineChars="200" w:firstLine="420"/>
        <w:rPr>
          <w:rFonts w:ascii="微软雅黑" w:eastAsia="微软雅黑" w:hAnsi="微软雅黑"/>
          <w:szCs w:val="21"/>
        </w:rPr>
      </w:pPr>
      <w:r>
        <w:rPr>
          <w:rFonts w:ascii="微软雅黑" w:eastAsia="微软雅黑" w:hAnsi="微软雅黑" w:hint="eastAsia"/>
          <w:szCs w:val="21"/>
        </w:rPr>
        <w:t>凯瑟琳：如果祖国的战士们会运用这种魔法的话，也许贝尔吉卡王国将不再是威胁！</w:t>
      </w:r>
    </w:p>
    <w:p w14:paraId="4148384A" w14:textId="64DB4467" w:rsidR="008F348D" w:rsidRDefault="0014198B" w:rsidP="00672A26">
      <w:pPr>
        <w:ind w:firstLineChars="200" w:firstLine="420"/>
        <w:rPr>
          <w:rFonts w:ascii="微软雅黑" w:eastAsia="微软雅黑" w:hAnsi="微软雅黑"/>
          <w:szCs w:val="21"/>
        </w:rPr>
      </w:pPr>
      <w:r>
        <w:rPr>
          <w:rFonts w:ascii="微软雅黑" w:eastAsia="微软雅黑" w:hAnsi="微软雅黑" w:hint="eastAsia"/>
          <w:szCs w:val="21"/>
        </w:rPr>
        <w:t>艾拉</w:t>
      </w:r>
      <w:r w:rsidR="008F348D">
        <w:rPr>
          <w:rFonts w:ascii="微软雅黑" w:eastAsia="微软雅黑" w:hAnsi="微软雅黑" w:hint="eastAsia"/>
          <w:szCs w:val="21"/>
        </w:rPr>
        <w:t>：</w:t>
      </w:r>
      <w:r>
        <w:rPr>
          <w:rFonts w:ascii="微软雅黑" w:eastAsia="微软雅黑" w:hAnsi="微软雅黑" w:hint="eastAsia"/>
          <w:szCs w:val="21"/>
        </w:rPr>
        <w:t>救……救命啊！</w:t>
      </w:r>
    </w:p>
    <w:p w14:paraId="4ADC0E31" w14:textId="26044523" w:rsidR="0014198B" w:rsidRDefault="0014198B" w:rsidP="00672A26">
      <w:pPr>
        <w:ind w:firstLineChars="200" w:firstLine="420"/>
        <w:rPr>
          <w:rFonts w:ascii="微软雅黑" w:eastAsia="微软雅黑" w:hAnsi="微软雅黑"/>
          <w:szCs w:val="21"/>
        </w:rPr>
      </w:pPr>
      <w:r>
        <w:rPr>
          <w:rFonts w:ascii="微软雅黑" w:eastAsia="微软雅黑" w:hAnsi="微软雅黑" w:hint="eastAsia"/>
          <w:szCs w:val="21"/>
        </w:rPr>
        <w:t>梅莫菲斯：艾拉你冷静一些，那些怪物已经没有再追我们了！</w:t>
      </w:r>
    </w:p>
    <w:p w14:paraId="0CDD1687" w14:textId="022BD655" w:rsidR="0014198B" w:rsidRDefault="0014198B" w:rsidP="00672A26">
      <w:pPr>
        <w:ind w:firstLineChars="200" w:firstLine="420"/>
        <w:rPr>
          <w:rFonts w:ascii="微软雅黑" w:eastAsia="微软雅黑" w:hAnsi="微软雅黑"/>
          <w:szCs w:val="21"/>
        </w:rPr>
      </w:pPr>
      <w:r>
        <w:rPr>
          <w:rFonts w:ascii="微软雅黑" w:eastAsia="微软雅黑" w:hAnsi="微软雅黑" w:hint="eastAsia"/>
          <w:szCs w:val="21"/>
        </w:rPr>
        <w:t>魔女：</w:t>
      </w:r>
      <w:r w:rsidR="00BB0198">
        <w:rPr>
          <w:rFonts w:ascii="微软雅黑" w:eastAsia="微软雅黑" w:hAnsi="微软雅黑" w:hint="eastAsia"/>
          <w:szCs w:val="21"/>
        </w:rPr>
        <w:t>看来大家都已经到了。</w:t>
      </w:r>
    </w:p>
    <w:p w14:paraId="717FD80C" w14:textId="45E5A857" w:rsidR="0014198B" w:rsidRDefault="0014198B" w:rsidP="00672A26">
      <w:pPr>
        <w:ind w:firstLineChars="200" w:firstLine="420"/>
        <w:rPr>
          <w:rFonts w:ascii="微软雅黑" w:eastAsia="微软雅黑" w:hAnsi="微软雅黑"/>
          <w:szCs w:val="21"/>
        </w:rPr>
      </w:pPr>
      <w:r>
        <w:rPr>
          <w:rFonts w:ascii="微软雅黑" w:eastAsia="微软雅黑" w:hAnsi="微软雅黑" w:hint="eastAsia"/>
          <w:szCs w:val="21"/>
        </w:rPr>
        <w:t>凯瑟琳：</w:t>
      </w:r>
      <w:r w:rsidR="00BB0198" w:rsidRPr="00BB0198">
        <w:rPr>
          <w:rFonts w:ascii="微软雅黑" w:eastAsia="微软雅黑" w:hAnsi="微软雅黑" w:hint="eastAsia"/>
          <w:szCs w:val="21"/>
        </w:rPr>
        <w:t>没错，这些怪物在我面前只配仓皇逃窜。</w:t>
      </w:r>
    </w:p>
    <w:p w14:paraId="1B2391D9" w14:textId="48388C1F" w:rsidR="0014198B" w:rsidRDefault="0014198B" w:rsidP="00672A26">
      <w:pPr>
        <w:ind w:firstLineChars="200" w:firstLine="420"/>
        <w:rPr>
          <w:rFonts w:ascii="微软雅黑" w:eastAsia="微软雅黑" w:hAnsi="微软雅黑"/>
          <w:szCs w:val="21"/>
        </w:rPr>
      </w:pPr>
      <w:r>
        <w:rPr>
          <w:rFonts w:ascii="微软雅黑" w:eastAsia="微软雅黑" w:hAnsi="微软雅黑" w:hint="eastAsia"/>
          <w:szCs w:val="21"/>
        </w:rPr>
        <w:t>艾拉：吾辈，吾辈刚刚看见鬼了！</w:t>
      </w:r>
    </w:p>
    <w:p w14:paraId="34B8CDD8" w14:textId="4230D432" w:rsidR="0014198B" w:rsidRDefault="0014198B" w:rsidP="00672A26">
      <w:pPr>
        <w:ind w:firstLineChars="200" w:firstLine="420"/>
        <w:rPr>
          <w:rFonts w:ascii="微软雅黑" w:eastAsia="微软雅黑" w:hAnsi="微软雅黑"/>
          <w:szCs w:val="21"/>
        </w:rPr>
      </w:pPr>
      <w:r>
        <w:rPr>
          <w:rFonts w:ascii="微软雅黑" w:eastAsia="微软雅黑" w:hAnsi="微软雅黑" w:hint="eastAsia"/>
          <w:szCs w:val="21"/>
        </w:rPr>
        <w:lastRenderedPageBreak/>
        <w:t>魔女：在蒙特尼亚看见鬼魂不是很正常吗？</w:t>
      </w:r>
    </w:p>
    <w:p w14:paraId="66494C7E" w14:textId="706A0516" w:rsidR="0014198B" w:rsidRDefault="0014198B" w:rsidP="00672A26">
      <w:pPr>
        <w:ind w:firstLineChars="200" w:firstLine="420"/>
        <w:rPr>
          <w:rFonts w:ascii="微软雅黑" w:eastAsia="微软雅黑" w:hAnsi="微软雅黑"/>
          <w:szCs w:val="21"/>
        </w:rPr>
      </w:pPr>
      <w:r>
        <w:rPr>
          <w:rFonts w:ascii="微软雅黑" w:eastAsia="微软雅黑" w:hAnsi="微软雅黑" w:hint="eastAsia"/>
          <w:szCs w:val="21"/>
        </w:rPr>
        <w:t>艾拉：是鬼，真的鬼，一个打伞的女人！</w:t>
      </w:r>
    </w:p>
    <w:p w14:paraId="5F09F9EF" w14:textId="77777777" w:rsidR="0014198B" w:rsidRDefault="0014198B" w:rsidP="0014198B">
      <w:pPr>
        <w:ind w:firstLineChars="200" w:firstLine="420"/>
        <w:rPr>
          <w:rFonts w:ascii="微软雅黑" w:eastAsia="微软雅黑" w:hAnsi="微软雅黑"/>
          <w:szCs w:val="21"/>
        </w:rPr>
      </w:pPr>
      <w:r>
        <w:rPr>
          <w:rFonts w:ascii="微软雅黑" w:eastAsia="微软雅黑" w:hAnsi="微软雅黑" w:hint="eastAsia"/>
          <w:szCs w:val="21"/>
        </w:rPr>
        <w:t>梅莫菲斯：蒙特尼亚也没有假的鬼吧？</w:t>
      </w:r>
    </w:p>
    <w:p w14:paraId="4E49D7A7" w14:textId="5774614D" w:rsidR="0014198B" w:rsidRDefault="0014198B" w:rsidP="0014198B">
      <w:pPr>
        <w:ind w:firstLineChars="200" w:firstLine="420"/>
        <w:rPr>
          <w:rFonts w:ascii="微软雅黑" w:eastAsia="微软雅黑" w:hAnsi="微软雅黑"/>
          <w:szCs w:val="21"/>
        </w:rPr>
      </w:pPr>
      <w:r>
        <w:rPr>
          <w:rFonts w:ascii="微软雅黑" w:eastAsia="微软雅黑" w:hAnsi="微软雅黑" w:hint="eastAsia"/>
          <w:szCs w:val="21"/>
        </w:rPr>
        <w:t>梅莫菲斯：虽然我</w:t>
      </w:r>
      <w:r w:rsidR="00576FA2">
        <w:rPr>
          <w:rFonts w:ascii="微软雅黑" w:eastAsia="微软雅黑" w:hAnsi="微软雅黑" w:hint="eastAsia"/>
          <w:szCs w:val="21"/>
        </w:rPr>
        <w:t>没看</w:t>
      </w:r>
      <w:r>
        <w:rPr>
          <w:rFonts w:ascii="微软雅黑" w:eastAsia="微软雅黑" w:hAnsi="微软雅黑" w:hint="eastAsia"/>
          <w:szCs w:val="21"/>
        </w:rPr>
        <w:t>到那个女人，但我感受到她的情绪波动，哀凉、冰冷、毫无</w:t>
      </w:r>
      <w:r w:rsidR="006B2F4E">
        <w:rPr>
          <w:rFonts w:ascii="微软雅黑" w:eastAsia="微软雅黑" w:hAnsi="微软雅黑" w:hint="eastAsia"/>
          <w:szCs w:val="21"/>
        </w:rPr>
        <w:t>生气</w:t>
      </w:r>
      <w:r>
        <w:rPr>
          <w:rFonts w:ascii="微软雅黑" w:eastAsia="微软雅黑" w:hAnsi="微软雅黑" w:hint="eastAsia"/>
          <w:szCs w:val="21"/>
        </w:rPr>
        <w:t>。</w:t>
      </w:r>
    </w:p>
    <w:p w14:paraId="32F64F08" w14:textId="58187DC3" w:rsidR="0014198B" w:rsidRDefault="0014198B" w:rsidP="0014198B">
      <w:pPr>
        <w:ind w:firstLineChars="200" w:firstLine="420"/>
        <w:rPr>
          <w:rFonts w:ascii="微软雅黑" w:eastAsia="微软雅黑" w:hAnsi="微软雅黑"/>
          <w:szCs w:val="21"/>
        </w:rPr>
      </w:pPr>
      <w:r>
        <w:rPr>
          <w:rFonts w:ascii="微软雅黑" w:eastAsia="微软雅黑" w:hAnsi="微软雅黑" w:hint="eastAsia"/>
          <w:szCs w:val="21"/>
        </w:rPr>
        <w:t>艾拉：噫，别，别再说了！</w:t>
      </w:r>
    </w:p>
    <w:p w14:paraId="73134AB4" w14:textId="11EBFEBC" w:rsidR="0014198B" w:rsidRDefault="0014198B" w:rsidP="0014198B">
      <w:pPr>
        <w:ind w:firstLineChars="200" w:firstLine="420"/>
        <w:rPr>
          <w:rFonts w:ascii="微软雅黑" w:eastAsia="微软雅黑" w:hAnsi="微软雅黑"/>
          <w:szCs w:val="21"/>
        </w:rPr>
      </w:pPr>
      <w:r>
        <w:rPr>
          <w:rFonts w:ascii="微软雅黑" w:eastAsia="微软雅黑" w:hAnsi="微软雅黑" w:hint="eastAsia"/>
          <w:szCs w:val="21"/>
        </w:rPr>
        <w:t>凯瑟琳：我可没有看见什么打伞的女</w:t>
      </w:r>
      <w:r w:rsidR="006B2F4E">
        <w:rPr>
          <w:rFonts w:ascii="微软雅黑" w:eastAsia="微软雅黑" w:hAnsi="微软雅黑" w:hint="eastAsia"/>
          <w:szCs w:val="21"/>
        </w:rPr>
        <w:t>鬼。</w:t>
      </w:r>
    </w:p>
    <w:p w14:paraId="1246D7D9" w14:textId="62C749C6" w:rsidR="0014198B" w:rsidRDefault="0014198B" w:rsidP="0014198B">
      <w:pPr>
        <w:ind w:firstLineChars="200" w:firstLine="420"/>
        <w:rPr>
          <w:rFonts w:ascii="微软雅黑" w:eastAsia="微软雅黑" w:hAnsi="微软雅黑"/>
          <w:szCs w:val="21"/>
        </w:rPr>
      </w:pPr>
      <w:r>
        <w:rPr>
          <w:rFonts w:ascii="微软雅黑" w:eastAsia="微软雅黑" w:hAnsi="微软雅黑" w:hint="eastAsia"/>
          <w:szCs w:val="21"/>
        </w:rPr>
        <w:t>魔女：我也没有看见。</w:t>
      </w:r>
    </w:p>
    <w:p w14:paraId="12661E1A" w14:textId="1BDEE6C2" w:rsidR="0014198B" w:rsidRDefault="0014198B" w:rsidP="0014198B">
      <w:pPr>
        <w:ind w:firstLineChars="200" w:firstLine="420"/>
        <w:rPr>
          <w:rFonts w:ascii="微软雅黑" w:eastAsia="微软雅黑" w:hAnsi="微软雅黑"/>
          <w:szCs w:val="21"/>
        </w:rPr>
      </w:pPr>
      <w:r>
        <w:rPr>
          <w:rFonts w:ascii="微软雅黑" w:eastAsia="微软雅黑" w:hAnsi="微软雅黑" w:hint="eastAsia"/>
          <w:szCs w:val="21"/>
        </w:rPr>
        <w:t>艾拉：为什么，为什么不相信吾辈的话啊！</w:t>
      </w:r>
    </w:p>
    <w:p w14:paraId="3E9D7529" w14:textId="02F6261C" w:rsidR="0014198B" w:rsidRDefault="0014198B" w:rsidP="0014198B">
      <w:pPr>
        <w:ind w:firstLineChars="200" w:firstLine="420"/>
        <w:rPr>
          <w:rFonts w:ascii="微软雅黑" w:eastAsia="微软雅黑" w:hAnsi="微软雅黑"/>
          <w:szCs w:val="21"/>
        </w:rPr>
      </w:pPr>
      <w:r>
        <w:rPr>
          <w:rFonts w:ascii="微软雅黑" w:eastAsia="微软雅黑" w:hAnsi="微软雅黑" w:hint="eastAsia"/>
          <w:szCs w:val="21"/>
        </w:rPr>
        <w:t>凯瑟琳：</w:t>
      </w:r>
      <w:r w:rsidR="00BB0198" w:rsidRPr="00BB0198">
        <w:rPr>
          <w:rFonts w:ascii="微软雅黑" w:eastAsia="微软雅黑" w:hAnsi="微软雅黑" w:hint="eastAsia"/>
          <w:szCs w:val="21"/>
        </w:rPr>
        <w:t>好了，闲话少说，既然大家已经会合，那就继续前进吧！</w:t>
      </w:r>
    </w:p>
    <w:p w14:paraId="46CB5C8D" w14:textId="77777777" w:rsidR="0014198B" w:rsidRPr="0014198B" w:rsidRDefault="0014198B" w:rsidP="0014198B">
      <w:pPr>
        <w:ind w:firstLineChars="200" w:firstLine="420"/>
        <w:rPr>
          <w:rFonts w:ascii="微软雅黑" w:eastAsia="微软雅黑" w:hAnsi="微软雅黑"/>
          <w:szCs w:val="21"/>
        </w:rPr>
      </w:pPr>
    </w:p>
    <w:p w14:paraId="6B497839" w14:textId="699FCB9A" w:rsidR="00672A26" w:rsidRPr="00BB0198" w:rsidRDefault="00672A26"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#石阶大道分支#</w:t>
      </w:r>
    </w:p>
    <w:p w14:paraId="3252CA75" w14:textId="29ED394D" w:rsidR="0014198B" w:rsidRPr="00BB0198" w:rsidRDefault="00576FA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魔女：</w:t>
      </w:r>
      <w:r w:rsidR="008E485E" w:rsidRPr="00BB0198">
        <w:rPr>
          <w:rFonts w:ascii="微软雅黑" w:eastAsia="微软雅黑" w:hAnsi="微软雅黑" w:hint="eastAsia"/>
          <w:szCs w:val="21"/>
          <w:highlight w:val="black"/>
        </w:rPr>
        <w:t>艾拉，怪物已经被赶跑</w:t>
      </w:r>
      <w:r w:rsidRPr="00BB0198">
        <w:rPr>
          <w:rFonts w:ascii="微软雅黑" w:eastAsia="微软雅黑" w:hAnsi="微软雅黑" w:hint="eastAsia"/>
          <w:szCs w:val="21"/>
          <w:highlight w:val="black"/>
        </w:rPr>
        <w:t>，已经没事了。</w:t>
      </w:r>
    </w:p>
    <w:p w14:paraId="6C3FB8AC" w14:textId="12D039FA" w:rsidR="00576FA2" w:rsidRPr="00BB0198" w:rsidRDefault="00576FA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艾拉：好可怕，那个打伞的女人，和鬼怪一样，一瞬间就消失不见了……</w:t>
      </w:r>
    </w:p>
    <w:p w14:paraId="594CE42A" w14:textId="54822D10" w:rsidR="00576FA2" w:rsidRPr="00BB0198" w:rsidRDefault="00576FA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梅莫菲斯：呼……</w:t>
      </w:r>
    </w:p>
    <w:p w14:paraId="21079B47" w14:textId="09C551F9" w:rsidR="00576FA2" w:rsidRPr="00BB0198" w:rsidRDefault="00576FA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艾拉：啊啊啊，</w:t>
      </w:r>
      <w:r w:rsidR="00F97242" w:rsidRPr="00BB0198">
        <w:rPr>
          <w:rFonts w:ascii="微软雅黑" w:eastAsia="微软雅黑" w:hAnsi="微软雅黑" w:hint="eastAsia"/>
          <w:szCs w:val="21"/>
          <w:highlight w:val="black"/>
        </w:rPr>
        <w:t>有什么东西，在吹，吹吾辈的头发！</w:t>
      </w:r>
    </w:p>
    <w:p w14:paraId="05C98FAD" w14:textId="63F46CCD" w:rsidR="00F97242" w:rsidRPr="00BB0198" w:rsidRDefault="00F9724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魔女：是梅莫菲斯啦。</w:t>
      </w:r>
    </w:p>
    <w:p w14:paraId="32FEE1F2" w14:textId="491E524F" w:rsidR="00F97242" w:rsidRPr="00BB0198" w:rsidRDefault="00F9724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梅莫菲斯：充满恐惧情绪的艾拉</w:t>
      </w:r>
      <w:r w:rsidR="00062DEF" w:rsidRPr="00BB0198">
        <w:rPr>
          <w:rFonts w:ascii="微软雅黑" w:eastAsia="微软雅黑" w:hAnsi="微软雅黑" w:hint="eastAsia"/>
          <w:szCs w:val="21"/>
          <w:highlight w:val="black"/>
        </w:rPr>
        <w:t>……</w:t>
      </w:r>
      <w:commentRangeStart w:id="34"/>
      <w:commentRangeStart w:id="35"/>
      <w:commentRangeEnd w:id="34"/>
      <w:commentRangeEnd w:id="35"/>
      <w:r w:rsidRPr="00BB0198">
        <w:rPr>
          <w:rFonts w:ascii="微软雅黑" w:eastAsia="微软雅黑" w:hAnsi="微软雅黑" w:hint="eastAsia"/>
          <w:szCs w:val="21"/>
          <w:highlight w:val="black"/>
        </w:rPr>
        <w:t>可爱。</w:t>
      </w:r>
    </w:p>
    <w:p w14:paraId="429022FB" w14:textId="6DD7E527" w:rsidR="00F97242" w:rsidRPr="00BB0198" w:rsidRDefault="00F9724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艾拉：不许再来吓我！</w:t>
      </w:r>
    </w:p>
    <w:p w14:paraId="0E7EFDAF" w14:textId="3E53735A" w:rsidR="00F97242" w:rsidRPr="00BB0198" w:rsidRDefault="00F9724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？？？：区区魑魅魍魉，也想挡我去路？</w:t>
      </w:r>
    </w:p>
    <w:p w14:paraId="227D2BB3" w14:textId="6CFE6679" w:rsidR="00F97242" w:rsidRPr="00BB0198" w:rsidRDefault="00F97242"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？？？：圣恩之下，罪恶</w:t>
      </w:r>
      <w:r w:rsidR="00394D9C" w:rsidRPr="00BB0198">
        <w:rPr>
          <w:rFonts w:ascii="微软雅黑" w:eastAsia="微软雅黑" w:hAnsi="微软雅黑" w:hint="eastAsia"/>
          <w:szCs w:val="21"/>
          <w:highlight w:val="black"/>
        </w:rPr>
        <w:t>退散</w:t>
      </w:r>
      <w:r w:rsidRPr="00BB0198">
        <w:rPr>
          <w:rFonts w:ascii="微软雅黑" w:eastAsia="微软雅黑" w:hAnsi="微软雅黑" w:hint="eastAsia"/>
          <w:szCs w:val="21"/>
          <w:highlight w:val="black"/>
        </w:rPr>
        <w:t>！</w:t>
      </w:r>
    </w:p>
    <w:p w14:paraId="0761F515" w14:textId="79E32A26" w:rsidR="00F97242" w:rsidRPr="00BB0198" w:rsidRDefault="00394D9C"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凯瑟琳：原来你们已经到了，树林里的怪物已经被我清理干净。</w:t>
      </w:r>
    </w:p>
    <w:p w14:paraId="759A1B0C" w14:textId="6BE92A32" w:rsidR="00394D9C" w:rsidRPr="00BB0198" w:rsidRDefault="00394D9C"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t>魔女：你没受伤吧？</w:t>
      </w:r>
    </w:p>
    <w:p w14:paraId="4C43EDD0" w14:textId="77777777" w:rsidR="006B2F4E" w:rsidRPr="00BB0198" w:rsidRDefault="006B2F4E" w:rsidP="00672A26">
      <w:pPr>
        <w:ind w:firstLineChars="200" w:firstLine="420"/>
        <w:rPr>
          <w:rFonts w:ascii="微软雅黑" w:eastAsia="微软雅黑" w:hAnsi="微软雅黑"/>
          <w:szCs w:val="21"/>
          <w:highlight w:val="black"/>
        </w:rPr>
      </w:pPr>
      <w:r w:rsidRPr="00BB0198">
        <w:rPr>
          <w:rFonts w:ascii="微软雅黑" w:eastAsia="微软雅黑" w:hAnsi="微软雅黑" w:hint="eastAsia"/>
          <w:szCs w:val="21"/>
          <w:highlight w:val="black"/>
        </w:rPr>
        <w:lastRenderedPageBreak/>
        <w:t>凯瑟琳：一些小伤而已，无伤大雅。</w:t>
      </w:r>
    </w:p>
    <w:p w14:paraId="51D5B0E4" w14:textId="0945F289" w:rsidR="00394D9C" w:rsidRPr="00BB0198" w:rsidRDefault="006B2F4E" w:rsidP="00672A26">
      <w:pPr>
        <w:ind w:firstLineChars="200" w:firstLine="420"/>
        <w:rPr>
          <w:rFonts w:ascii="微软雅黑" w:eastAsia="微软雅黑" w:hAnsi="微软雅黑"/>
          <w:szCs w:val="21"/>
        </w:rPr>
      </w:pPr>
      <w:r w:rsidRPr="00BB0198">
        <w:rPr>
          <w:rFonts w:ascii="微软雅黑" w:eastAsia="微软雅黑" w:hAnsi="微软雅黑" w:hint="eastAsia"/>
          <w:szCs w:val="21"/>
          <w:highlight w:val="black"/>
        </w:rPr>
        <w:t>凯瑟琳：</w:t>
      </w:r>
      <w:r w:rsidR="00394D9C" w:rsidRPr="00BB0198">
        <w:rPr>
          <w:rFonts w:ascii="微软雅黑" w:eastAsia="微软雅黑" w:hAnsi="微软雅黑" w:hint="eastAsia"/>
          <w:szCs w:val="21"/>
          <w:highlight w:val="black"/>
        </w:rPr>
        <w:t>既然大家已经</w:t>
      </w:r>
      <w:r w:rsidRPr="00BB0198">
        <w:rPr>
          <w:rFonts w:ascii="微软雅黑" w:eastAsia="微软雅黑" w:hAnsi="微软雅黑" w:hint="eastAsia"/>
          <w:szCs w:val="21"/>
          <w:highlight w:val="black"/>
        </w:rPr>
        <w:t>会合</w:t>
      </w:r>
      <w:r w:rsidR="00394D9C" w:rsidRPr="00BB0198">
        <w:rPr>
          <w:rFonts w:ascii="微软雅黑" w:eastAsia="微软雅黑" w:hAnsi="微软雅黑" w:hint="eastAsia"/>
          <w:szCs w:val="21"/>
          <w:highlight w:val="black"/>
        </w:rPr>
        <w:t>，那我们继续前进吧。</w:t>
      </w:r>
    </w:p>
    <w:p w14:paraId="23E74D53" w14:textId="77777777" w:rsidR="00394D9C" w:rsidRDefault="00394D9C" w:rsidP="00672A26">
      <w:pPr>
        <w:ind w:firstLineChars="200" w:firstLine="420"/>
        <w:rPr>
          <w:rFonts w:ascii="微软雅黑" w:eastAsia="微软雅黑" w:hAnsi="微软雅黑"/>
          <w:szCs w:val="21"/>
        </w:rPr>
      </w:pPr>
    </w:p>
    <w:p w14:paraId="631DC00E" w14:textId="499D53C8" w:rsidR="00C23988" w:rsidRDefault="0014198B" w:rsidP="00C23988">
      <w:pPr>
        <w:pStyle w:val="2"/>
        <w:rPr>
          <w:rFonts w:ascii="微软雅黑" w:eastAsia="微软雅黑" w:hAnsi="微软雅黑"/>
        </w:rPr>
      </w:pPr>
      <w:bookmarkStart w:id="36" w:name="_Toc111994351"/>
      <w:r>
        <w:rPr>
          <w:rFonts w:ascii="微软雅黑" w:eastAsia="微软雅黑" w:hAnsi="微软雅黑" w:hint="eastAsia"/>
        </w:rPr>
        <w:t>城堡大门</w:t>
      </w:r>
      <w:r w:rsidR="00672A26">
        <w:rPr>
          <w:rFonts w:ascii="微软雅黑" w:eastAsia="微软雅黑" w:hAnsi="微软雅黑" w:hint="eastAsia"/>
        </w:rPr>
        <w:t>（第四关）</w:t>
      </w:r>
      <w:bookmarkEnd w:id="36"/>
    </w:p>
    <w:p w14:paraId="3CFF9B6A" w14:textId="04B5D884" w:rsidR="00FC600C" w:rsidRPr="00FC600C" w:rsidRDefault="00FC600C" w:rsidP="00FC600C">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0E11B0C7" w14:textId="478EEF22" w:rsidR="00C23988" w:rsidRDefault="008E485E" w:rsidP="00C23988">
      <w:pPr>
        <w:ind w:firstLineChars="200" w:firstLine="420"/>
        <w:rPr>
          <w:rFonts w:ascii="微软雅黑" w:eastAsia="微软雅黑" w:hAnsi="微软雅黑"/>
          <w:szCs w:val="21"/>
        </w:rPr>
      </w:pPr>
      <w:r>
        <w:rPr>
          <w:rFonts w:ascii="微软雅黑" w:eastAsia="微软雅黑" w:hAnsi="微软雅黑" w:hint="eastAsia"/>
          <w:szCs w:val="21"/>
        </w:rPr>
        <w:t>梅莫菲斯</w:t>
      </w:r>
      <w:r w:rsidR="00C23988">
        <w:rPr>
          <w:rFonts w:ascii="微软雅黑" w:eastAsia="微软雅黑" w:hAnsi="微软雅黑" w:hint="eastAsia"/>
          <w:szCs w:val="21"/>
        </w:rPr>
        <w:t>：</w:t>
      </w:r>
      <w:r>
        <w:rPr>
          <w:rFonts w:ascii="微软雅黑" w:eastAsia="微软雅黑" w:hAnsi="微软雅黑" w:hint="eastAsia"/>
          <w:szCs w:val="21"/>
        </w:rPr>
        <w:t>我们到了，这里就是诺忒娜的城堡。</w:t>
      </w:r>
    </w:p>
    <w:p w14:paraId="5178B6BB" w14:textId="0FEC23E0" w:rsidR="008E485E" w:rsidRDefault="008E485E" w:rsidP="00C23988">
      <w:pPr>
        <w:ind w:firstLineChars="200" w:firstLine="420"/>
        <w:rPr>
          <w:rFonts w:ascii="微软雅黑" w:eastAsia="微软雅黑" w:hAnsi="微软雅黑"/>
          <w:szCs w:val="21"/>
        </w:rPr>
      </w:pPr>
      <w:r>
        <w:rPr>
          <w:rFonts w:ascii="微软雅黑" w:eastAsia="微软雅黑" w:hAnsi="微软雅黑" w:hint="eastAsia"/>
          <w:szCs w:val="21"/>
        </w:rPr>
        <w:t>凯瑟琳：城堡里一片漆黑，大门也有被强行破坏的痕迹。</w:t>
      </w:r>
    </w:p>
    <w:p w14:paraId="09AF853C" w14:textId="7B1AE2A5" w:rsidR="008E485E" w:rsidRDefault="008E485E" w:rsidP="00C23988">
      <w:pPr>
        <w:ind w:firstLineChars="200" w:firstLine="420"/>
        <w:rPr>
          <w:rFonts w:ascii="微软雅黑" w:eastAsia="微软雅黑" w:hAnsi="微软雅黑"/>
          <w:szCs w:val="21"/>
        </w:rPr>
      </w:pPr>
      <w:r>
        <w:rPr>
          <w:rFonts w:ascii="微软雅黑" w:eastAsia="微软雅黑" w:hAnsi="微软雅黑" w:hint="eastAsia"/>
          <w:szCs w:val="21"/>
        </w:rPr>
        <w:t>艾拉：那个打伞的女人，她又出现了！</w:t>
      </w:r>
    </w:p>
    <w:p w14:paraId="7F22F99C" w14:textId="4E8B13FA" w:rsidR="008E485E"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梅莫菲斯：糟糕，她要进入城堡了。</w:t>
      </w:r>
    </w:p>
    <w:p w14:paraId="488A2AD9" w14:textId="720E7073"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凯瑟琳：走，我们追上去！</w:t>
      </w:r>
    </w:p>
    <w:p w14:paraId="2EFCD62D" w14:textId="6E211FA4"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选项：（轰隆） 震动</w:t>
      </w:r>
    </w:p>
    <w:p w14:paraId="07C7C7B9" w14:textId="080FE9ED"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？？？：入侵者，这里不欢迎你们，快点离开！</w:t>
      </w:r>
    </w:p>
    <w:p w14:paraId="658DD7A0" w14:textId="3AE372C0"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艾拉：诺忒娜？为什么要攻击吾辈！</w:t>
      </w:r>
    </w:p>
    <w:p w14:paraId="4A8B4BE8" w14:textId="77777777"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？？？：吾乃是姐姐大人亲手缔造之誓约仆从。</w:t>
      </w:r>
    </w:p>
    <w:p w14:paraId="3CE116E3" w14:textId="23C1DF5C"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誓约仆从：你们竟敢直呼姐姐大人的名字，好大的胆子！</w:t>
      </w:r>
    </w:p>
    <w:p w14:paraId="503F44AF" w14:textId="77777777"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梅莫菲斯：姐姐大人？</w:t>
      </w:r>
    </w:p>
    <w:p w14:paraId="05955586" w14:textId="1FCC3367"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梅莫菲斯：这种情绪波动确实不是诺忒娜……</w:t>
      </w:r>
    </w:p>
    <w:p w14:paraId="596FD682" w14:textId="03ED1B9A"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魔女：</w:t>
      </w:r>
      <w:r w:rsidR="001345E0">
        <w:rPr>
          <w:rFonts w:ascii="微软雅黑" w:eastAsia="微软雅黑" w:hAnsi="微软雅黑" w:hint="eastAsia"/>
          <w:szCs w:val="21"/>
        </w:rPr>
        <w:t>你们没有见过她吗？</w:t>
      </w:r>
      <w:r>
        <w:rPr>
          <w:rFonts w:ascii="微软雅黑" w:eastAsia="微软雅黑" w:hAnsi="微软雅黑" w:hint="eastAsia"/>
          <w:szCs w:val="21"/>
        </w:rPr>
        <w:t>事情开始变得越来越奇怪了。</w:t>
      </w:r>
    </w:p>
    <w:p w14:paraId="3A48A615" w14:textId="4C17C175" w:rsidR="001345E0" w:rsidRDefault="001345E0" w:rsidP="00C23988">
      <w:pPr>
        <w:ind w:firstLineChars="200" w:firstLine="420"/>
        <w:rPr>
          <w:rFonts w:ascii="微软雅黑" w:eastAsia="微软雅黑" w:hAnsi="微软雅黑"/>
          <w:szCs w:val="21"/>
        </w:rPr>
      </w:pPr>
      <w:r>
        <w:rPr>
          <w:rFonts w:ascii="微软雅黑" w:eastAsia="微软雅黑" w:hAnsi="微软雅黑" w:hint="eastAsia"/>
          <w:szCs w:val="21"/>
        </w:rPr>
        <w:t>梅莫菲斯：诺忒娜从来没提到过，以前来城堡玩也没见</w:t>
      </w:r>
      <w:commentRangeStart w:id="37"/>
      <w:commentRangeStart w:id="38"/>
      <w:commentRangeEnd w:id="37"/>
      <w:commentRangeEnd w:id="38"/>
      <w:r>
        <w:rPr>
          <w:rFonts w:ascii="微软雅黑" w:eastAsia="微软雅黑" w:hAnsi="微软雅黑" w:hint="eastAsia"/>
          <w:szCs w:val="21"/>
        </w:rPr>
        <w:t>过她。</w:t>
      </w:r>
    </w:p>
    <w:p w14:paraId="5DFCEDA1" w14:textId="2735DBFC"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凯瑟琳：哼，幕后黑手终于现身了吗！</w:t>
      </w:r>
    </w:p>
    <w:p w14:paraId="3489BA14" w14:textId="62B5611E" w:rsidR="006F203B" w:rsidRDefault="006F203B" w:rsidP="00C23988">
      <w:pPr>
        <w:ind w:firstLineChars="200" w:firstLine="420"/>
        <w:rPr>
          <w:rFonts w:ascii="微软雅黑" w:eastAsia="微软雅黑" w:hAnsi="微软雅黑"/>
          <w:szCs w:val="21"/>
        </w:rPr>
      </w:pPr>
      <w:r>
        <w:rPr>
          <w:rFonts w:ascii="微软雅黑" w:eastAsia="微软雅黑" w:hAnsi="微软雅黑" w:hint="eastAsia"/>
          <w:szCs w:val="21"/>
        </w:rPr>
        <w:t>凯瑟琳：</w:t>
      </w:r>
      <w:r w:rsidR="008B66F5">
        <w:rPr>
          <w:rFonts w:ascii="微软雅黑" w:eastAsia="微软雅黑" w:hAnsi="微软雅黑" w:hint="eastAsia"/>
          <w:szCs w:val="21"/>
        </w:rPr>
        <w:t>我不会放过任何一个</w:t>
      </w:r>
      <w:r w:rsidR="006B2F4E">
        <w:rPr>
          <w:rFonts w:ascii="微软雅黑" w:eastAsia="微软雅黑" w:hAnsi="微软雅黑" w:hint="eastAsia"/>
          <w:szCs w:val="21"/>
        </w:rPr>
        <w:t>侵略</w:t>
      </w:r>
      <w:r w:rsidR="008B66F5">
        <w:rPr>
          <w:rFonts w:ascii="微软雅黑" w:eastAsia="微软雅黑" w:hAnsi="微软雅黑" w:hint="eastAsia"/>
          <w:szCs w:val="21"/>
        </w:rPr>
        <w:t>祖国的敌人！</w:t>
      </w:r>
    </w:p>
    <w:p w14:paraId="70111427" w14:textId="34E4F3C7" w:rsidR="008B66F5" w:rsidRDefault="008B66F5" w:rsidP="00C23988">
      <w:pPr>
        <w:ind w:firstLineChars="200" w:firstLine="420"/>
        <w:rPr>
          <w:rFonts w:ascii="微软雅黑" w:eastAsia="微软雅黑" w:hAnsi="微软雅黑"/>
          <w:szCs w:val="21"/>
        </w:rPr>
      </w:pPr>
      <w:r>
        <w:rPr>
          <w:rFonts w:ascii="微软雅黑" w:eastAsia="微软雅黑" w:hAnsi="微软雅黑" w:hint="eastAsia"/>
          <w:szCs w:val="21"/>
        </w:rPr>
        <w:lastRenderedPageBreak/>
        <w:t>誓约仆从：等等等下，什么侵略祖国，什么幕后黑手，姐姐大人从来没有提过这件事情啊！</w:t>
      </w:r>
    </w:p>
    <w:p w14:paraId="10F0A2FB" w14:textId="2A8D05B0" w:rsidR="008B66F5" w:rsidRDefault="008B66F5" w:rsidP="00C23988">
      <w:pPr>
        <w:ind w:firstLineChars="200" w:firstLine="420"/>
        <w:rPr>
          <w:rFonts w:ascii="微软雅黑" w:eastAsia="微软雅黑" w:hAnsi="微软雅黑"/>
          <w:szCs w:val="21"/>
        </w:rPr>
      </w:pPr>
      <w:r>
        <w:rPr>
          <w:rFonts w:ascii="微软雅黑" w:eastAsia="微软雅黑" w:hAnsi="微软雅黑" w:hint="eastAsia"/>
          <w:szCs w:val="21"/>
        </w:rPr>
        <w:t>誓约仆从：冲，冲上来了！姐姐大人明明只是让我找村子里的人，想办法恢复光源——</w:t>
      </w:r>
    </w:p>
    <w:p w14:paraId="10882495" w14:textId="404DCD60" w:rsidR="008B66F5" w:rsidRDefault="008B66F5" w:rsidP="00C23988">
      <w:pPr>
        <w:ind w:firstLineChars="200" w:firstLine="420"/>
        <w:rPr>
          <w:rFonts w:ascii="微软雅黑" w:eastAsia="微软雅黑" w:hAnsi="微软雅黑"/>
          <w:szCs w:val="21"/>
        </w:rPr>
      </w:pPr>
      <w:r>
        <w:rPr>
          <w:rFonts w:ascii="微软雅黑" w:eastAsia="微软雅黑" w:hAnsi="微软雅黑" w:hint="eastAsia"/>
          <w:szCs w:val="21"/>
        </w:rPr>
        <w:t>誓约仆从：塞巴斯蒂安，救命啊！</w:t>
      </w:r>
    </w:p>
    <w:p w14:paraId="03CCA981" w14:textId="16BABE7A" w:rsidR="008B66F5" w:rsidRDefault="008B66F5" w:rsidP="00C23988">
      <w:pPr>
        <w:ind w:firstLineChars="200" w:firstLine="420"/>
        <w:rPr>
          <w:rFonts w:ascii="微软雅黑" w:eastAsia="微软雅黑" w:hAnsi="微软雅黑"/>
          <w:szCs w:val="21"/>
        </w:rPr>
      </w:pPr>
      <w:r>
        <w:rPr>
          <w:rFonts w:ascii="微软雅黑" w:eastAsia="微软雅黑" w:hAnsi="微软雅黑" w:hint="eastAsia"/>
          <w:szCs w:val="21"/>
        </w:rPr>
        <w:t>塞巴斯蒂安：吼，入侵者，离开这里！</w:t>
      </w:r>
    </w:p>
    <w:p w14:paraId="1529FB81" w14:textId="61439764" w:rsidR="008B66F5" w:rsidRDefault="008B66F5" w:rsidP="00C23988">
      <w:pPr>
        <w:ind w:firstLineChars="200" w:firstLine="420"/>
        <w:rPr>
          <w:rFonts w:ascii="微软雅黑" w:eastAsia="微软雅黑" w:hAnsi="微软雅黑"/>
          <w:szCs w:val="21"/>
        </w:rPr>
      </w:pPr>
      <w:r>
        <w:rPr>
          <w:rFonts w:ascii="微软雅黑" w:eastAsia="微软雅黑" w:hAnsi="微软雅黑" w:hint="eastAsia"/>
          <w:szCs w:val="21"/>
        </w:rPr>
        <w:t>凯瑟琳：为了祖国，视死如归！</w:t>
      </w:r>
    </w:p>
    <w:p w14:paraId="7913AF97" w14:textId="6EEAC426" w:rsidR="008B66F5" w:rsidRDefault="008B66F5" w:rsidP="00C23988">
      <w:pPr>
        <w:ind w:firstLineChars="200" w:firstLine="420"/>
        <w:rPr>
          <w:rFonts w:ascii="微软雅黑" w:eastAsia="微软雅黑" w:hAnsi="微软雅黑"/>
          <w:szCs w:val="21"/>
        </w:rPr>
      </w:pPr>
      <w:r>
        <w:rPr>
          <w:rFonts w:ascii="微软雅黑" w:eastAsia="微软雅黑" w:hAnsi="微软雅黑" w:hint="eastAsia"/>
          <w:szCs w:val="21"/>
        </w:rPr>
        <w:t>艾拉：梅，梅莫菲斯，怎么办啊……</w:t>
      </w:r>
    </w:p>
    <w:p w14:paraId="3F73D081" w14:textId="4F46A203" w:rsidR="008B66F5" w:rsidRDefault="008B66F5" w:rsidP="00C23988">
      <w:pPr>
        <w:ind w:firstLineChars="200" w:firstLine="420"/>
        <w:rPr>
          <w:rFonts w:ascii="微软雅黑" w:eastAsia="微软雅黑" w:hAnsi="微软雅黑"/>
          <w:szCs w:val="21"/>
        </w:rPr>
      </w:pPr>
      <w:r>
        <w:rPr>
          <w:rFonts w:ascii="微软雅黑" w:eastAsia="微软雅黑" w:hAnsi="微软雅黑" w:hint="eastAsia"/>
          <w:szCs w:val="21"/>
        </w:rPr>
        <w:t>梅莫菲斯：现在只有一个人可以</w:t>
      </w:r>
      <w:r w:rsidR="006A047F">
        <w:rPr>
          <w:rFonts w:ascii="微软雅黑" w:eastAsia="微软雅黑" w:hAnsi="微软雅黑" w:hint="eastAsia"/>
          <w:szCs w:val="21"/>
        </w:rPr>
        <w:t>拉开他们</w:t>
      </w:r>
      <w:r>
        <w:rPr>
          <w:rFonts w:ascii="微软雅黑" w:eastAsia="微软雅黑" w:hAnsi="微软雅黑" w:hint="eastAsia"/>
          <w:szCs w:val="21"/>
        </w:rPr>
        <w:t>——</w:t>
      </w:r>
    </w:p>
    <w:p w14:paraId="79FBE565" w14:textId="27F1B0B2" w:rsidR="008B66F5" w:rsidRDefault="006A047F" w:rsidP="00C23988">
      <w:pPr>
        <w:ind w:firstLineChars="200" w:firstLine="420"/>
        <w:rPr>
          <w:rFonts w:ascii="微软雅黑" w:eastAsia="微软雅黑" w:hAnsi="微软雅黑"/>
          <w:szCs w:val="21"/>
        </w:rPr>
      </w:pPr>
      <w:r>
        <w:rPr>
          <w:rFonts w:ascii="微软雅黑" w:eastAsia="微软雅黑" w:hAnsi="微软雅黑" w:hint="eastAsia"/>
          <w:szCs w:val="21"/>
        </w:rPr>
        <w:t>选项：（看向魔女）</w:t>
      </w:r>
    </w:p>
    <w:p w14:paraId="7E1475FA" w14:textId="7B745810" w:rsidR="006A047F" w:rsidRPr="006F203B" w:rsidRDefault="006A047F" w:rsidP="00C23988">
      <w:pPr>
        <w:ind w:firstLineChars="200" w:firstLine="420"/>
        <w:rPr>
          <w:rFonts w:ascii="微软雅黑" w:eastAsia="微软雅黑" w:hAnsi="微软雅黑"/>
          <w:szCs w:val="21"/>
        </w:rPr>
      </w:pPr>
      <w:r>
        <w:rPr>
          <w:rFonts w:ascii="微软雅黑" w:eastAsia="微软雅黑" w:hAnsi="微软雅黑" w:hint="eastAsia"/>
          <w:szCs w:val="21"/>
        </w:rPr>
        <w:t>魔女：真是伤脑筋，我</w:t>
      </w:r>
      <w:r w:rsidR="0052768B">
        <w:rPr>
          <w:rFonts w:ascii="微软雅黑" w:eastAsia="微软雅黑" w:hAnsi="微软雅黑" w:hint="eastAsia"/>
          <w:szCs w:val="21"/>
        </w:rPr>
        <w:t>来</w:t>
      </w:r>
      <w:r>
        <w:rPr>
          <w:rFonts w:ascii="微软雅黑" w:eastAsia="微软雅黑" w:hAnsi="微软雅黑" w:hint="eastAsia"/>
          <w:szCs w:val="21"/>
        </w:rPr>
        <w:t>试试</w:t>
      </w:r>
      <w:r w:rsidR="0052768B">
        <w:rPr>
          <w:rFonts w:ascii="微软雅黑" w:eastAsia="微软雅黑" w:hAnsi="微软雅黑" w:hint="eastAsia"/>
          <w:szCs w:val="21"/>
        </w:rPr>
        <w:t>看</w:t>
      </w:r>
      <w:r>
        <w:rPr>
          <w:rFonts w:ascii="微软雅黑" w:eastAsia="微软雅黑" w:hAnsi="微软雅黑" w:hint="eastAsia"/>
          <w:szCs w:val="21"/>
        </w:rPr>
        <w:t>吧。</w:t>
      </w:r>
    </w:p>
    <w:p w14:paraId="58750E45" w14:textId="77777777" w:rsidR="008E485E" w:rsidRDefault="008E485E" w:rsidP="00C23988">
      <w:pPr>
        <w:ind w:firstLineChars="200" w:firstLine="420"/>
        <w:rPr>
          <w:rFonts w:ascii="微软雅黑" w:eastAsia="微软雅黑" w:hAnsi="微软雅黑"/>
          <w:szCs w:val="21"/>
        </w:rPr>
      </w:pPr>
    </w:p>
    <w:p w14:paraId="60E22C57" w14:textId="36A197E7" w:rsidR="00771911" w:rsidRPr="00FC600C" w:rsidRDefault="00771911" w:rsidP="00771911">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63BE89C0" w14:textId="1861B732"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凯瑟琳：可恶，你为什么要阻止我！</w:t>
      </w:r>
    </w:p>
    <w:p w14:paraId="77BDC4FD" w14:textId="221DD5D8"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誓约仆从：可恶的入侵者，我不会放过你！</w:t>
      </w:r>
    </w:p>
    <w:p w14:paraId="0DF7AC94" w14:textId="332AB16D" w:rsidR="0052768B" w:rsidRDefault="0052768B" w:rsidP="0052768B">
      <w:pPr>
        <w:ind w:firstLineChars="200" w:firstLine="420"/>
        <w:rPr>
          <w:rFonts w:ascii="微软雅黑" w:eastAsia="微软雅黑" w:hAnsi="微软雅黑"/>
          <w:szCs w:val="21"/>
        </w:rPr>
      </w:pPr>
      <w:r>
        <w:rPr>
          <w:rFonts w:ascii="微软雅黑" w:eastAsia="微软雅黑" w:hAnsi="微软雅黑" w:hint="eastAsia"/>
          <w:szCs w:val="21"/>
        </w:rPr>
        <w:t>魔女：大家都冷静点，</w:t>
      </w:r>
      <w:r w:rsidR="006B2F4E">
        <w:rPr>
          <w:rFonts w:ascii="微软雅黑" w:eastAsia="微软雅黑" w:hAnsi="微软雅黑" w:hint="eastAsia"/>
          <w:szCs w:val="21"/>
        </w:rPr>
        <w:t>其中</w:t>
      </w:r>
      <w:r>
        <w:rPr>
          <w:rFonts w:ascii="微软雅黑" w:eastAsia="微软雅黑" w:hAnsi="微软雅黑" w:hint="eastAsia"/>
          <w:szCs w:val="21"/>
        </w:rPr>
        <w:t>可能有些误会。</w:t>
      </w:r>
    </w:p>
    <w:p w14:paraId="6DA1721E" w14:textId="4AB0C46F"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魔女：首先，诺忒娜在哪，你知道吗？</w:t>
      </w:r>
    </w:p>
    <w:p w14:paraId="7A6CAF30" w14:textId="6D530EA9"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誓约仆从：我怎么可能告诉你们姐姐大人在哪！</w:t>
      </w:r>
    </w:p>
    <w:p w14:paraId="26664FF9" w14:textId="6068848D"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魔女：没事，我们会去找到她。</w:t>
      </w:r>
    </w:p>
    <w:p w14:paraId="24B2071E" w14:textId="2E986012"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誓约仆从：你，你要干嘛？</w:t>
      </w:r>
      <w:r w:rsidR="00E94AD1">
        <w:rPr>
          <w:rFonts w:ascii="微软雅黑" w:eastAsia="微软雅黑" w:hAnsi="微软雅黑" w:hint="eastAsia"/>
          <w:szCs w:val="21"/>
        </w:rPr>
        <w:t>再靠近，我可就不客气了！</w:t>
      </w:r>
    </w:p>
    <w:p w14:paraId="26AA6D47" w14:textId="21D67309" w:rsidR="00E94AD1" w:rsidRDefault="00E94AD1" w:rsidP="00FC600C">
      <w:pPr>
        <w:ind w:firstLineChars="200" w:firstLine="420"/>
        <w:rPr>
          <w:rFonts w:ascii="微软雅黑" w:eastAsia="微软雅黑" w:hAnsi="微软雅黑"/>
          <w:szCs w:val="21"/>
        </w:rPr>
      </w:pPr>
      <w:r>
        <w:rPr>
          <w:rFonts w:ascii="微软雅黑" w:eastAsia="微软雅黑" w:hAnsi="微软雅黑" w:hint="eastAsia"/>
          <w:szCs w:val="21"/>
        </w:rPr>
        <w:t>誓约仆从：塞巴斯蒂安！</w:t>
      </w:r>
    </w:p>
    <w:p w14:paraId="68ABE559" w14:textId="5F6DCA37"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塞巴斯蒂安：吼！</w:t>
      </w:r>
    </w:p>
    <w:p w14:paraId="11F3861C" w14:textId="4C698B6A"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凯瑟琳：</w:t>
      </w:r>
      <w:r w:rsidR="00E94AD1">
        <w:rPr>
          <w:rFonts w:ascii="微软雅黑" w:eastAsia="微软雅黑" w:hAnsi="微软雅黑" w:hint="eastAsia"/>
          <w:szCs w:val="21"/>
        </w:rPr>
        <w:t>闪开，</w:t>
      </w:r>
      <w:r>
        <w:rPr>
          <w:rFonts w:ascii="微软雅黑" w:eastAsia="微软雅黑" w:hAnsi="微软雅黑" w:hint="eastAsia"/>
          <w:szCs w:val="21"/>
        </w:rPr>
        <w:t>我来挡住这个怪物！</w:t>
      </w:r>
    </w:p>
    <w:p w14:paraId="0169CE06" w14:textId="627E9DC7"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lastRenderedPageBreak/>
        <w:t>魔女：好了，现在，我们去城堡吧。</w:t>
      </w:r>
    </w:p>
    <w:p w14:paraId="2E77BA9A" w14:textId="5B1F9148"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誓约仆从：</w:t>
      </w:r>
      <w:r w:rsidR="000A1CF1">
        <w:rPr>
          <w:rFonts w:ascii="微软雅黑" w:eastAsia="微软雅黑" w:hAnsi="微软雅黑" w:hint="eastAsia"/>
          <w:szCs w:val="21"/>
        </w:rPr>
        <w:t>竟然敢把我扛在肩上，</w:t>
      </w:r>
      <w:r>
        <w:rPr>
          <w:rFonts w:ascii="微软雅黑" w:eastAsia="微软雅黑" w:hAnsi="微软雅黑" w:hint="eastAsia"/>
          <w:szCs w:val="21"/>
        </w:rPr>
        <w:t>放我下来，快放我下来！</w:t>
      </w:r>
    </w:p>
    <w:p w14:paraId="6B23C70A" w14:textId="48B6CAEA"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誓约仆从：塞巴斯蒂安大坏蛋，呜呜呜，今年万圣节的古怪糖果没有你的份了！</w:t>
      </w:r>
    </w:p>
    <w:p w14:paraId="27934030" w14:textId="13BBC0E5"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艾拉：快看，那个打伞的女人好像在和某个人在说话——</w:t>
      </w:r>
    </w:p>
    <w:p w14:paraId="25BAE7EC" w14:textId="26E40B94"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梅莫菲斯：那个波动，好像是诺忒娜，但又有一些不一样……</w:t>
      </w:r>
    </w:p>
    <w:p w14:paraId="159CEB09" w14:textId="79CE5C7E"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魔女：算了，我们先跟着进去吧。</w:t>
      </w:r>
    </w:p>
    <w:p w14:paraId="7CBF3446" w14:textId="2C614643"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誓约仆从：那个人，是入侵者！</w:t>
      </w:r>
    </w:p>
    <w:p w14:paraId="2AD1418C" w14:textId="75995BDE"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誓约仆从：你们果然是一伙的吧，可恶的入侵——</w:t>
      </w:r>
      <w:r w:rsidR="00AB3783">
        <w:rPr>
          <w:rFonts w:ascii="微软雅黑" w:eastAsia="微软雅黑" w:hAnsi="微软雅黑" w:hint="eastAsia"/>
          <w:szCs w:val="21"/>
        </w:rPr>
        <w:t>呜呜</w:t>
      </w:r>
      <w:r>
        <w:rPr>
          <w:rFonts w:ascii="微软雅黑" w:eastAsia="微软雅黑" w:hAnsi="微软雅黑" w:hint="eastAsia"/>
          <w:szCs w:val="21"/>
        </w:rPr>
        <w:t>！</w:t>
      </w:r>
    </w:p>
    <w:p w14:paraId="448D0F44" w14:textId="18AD4945"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梅莫菲斯：用布条封住，这样就安静多了。</w:t>
      </w:r>
    </w:p>
    <w:p w14:paraId="4AE0A38C" w14:textId="12E6985D" w:rsidR="0052768B" w:rsidRDefault="0052768B" w:rsidP="00FC600C">
      <w:pPr>
        <w:ind w:firstLineChars="200" w:firstLine="420"/>
        <w:rPr>
          <w:rFonts w:ascii="微软雅黑" w:eastAsia="微软雅黑" w:hAnsi="微软雅黑"/>
          <w:szCs w:val="21"/>
        </w:rPr>
      </w:pPr>
      <w:r>
        <w:rPr>
          <w:rFonts w:ascii="微软雅黑" w:eastAsia="微软雅黑" w:hAnsi="微软雅黑" w:hint="eastAsia"/>
          <w:szCs w:val="21"/>
        </w:rPr>
        <w:t>艾拉：干得漂亮，梅莫菲斯！</w:t>
      </w:r>
    </w:p>
    <w:p w14:paraId="336FD6D7" w14:textId="6FBA3061" w:rsidR="000A1CF1" w:rsidRDefault="000A1CF1" w:rsidP="00FC600C">
      <w:pPr>
        <w:ind w:firstLineChars="200" w:firstLine="420"/>
        <w:rPr>
          <w:rFonts w:ascii="微软雅黑" w:eastAsia="微软雅黑" w:hAnsi="微软雅黑"/>
          <w:szCs w:val="21"/>
        </w:rPr>
      </w:pPr>
      <w:r>
        <w:rPr>
          <w:rFonts w:ascii="微软雅黑" w:eastAsia="微软雅黑" w:hAnsi="微软雅黑" w:hint="eastAsia"/>
          <w:szCs w:val="21"/>
        </w:rPr>
        <w:t>凯瑟琳：走吧，我已经用圣恩暂时困住了那个怪物。</w:t>
      </w:r>
    </w:p>
    <w:p w14:paraId="54DEFBB0" w14:textId="790146DC" w:rsidR="000A1CF1" w:rsidRPr="0052768B" w:rsidRDefault="000A1CF1" w:rsidP="00FC600C">
      <w:pPr>
        <w:ind w:firstLineChars="200" w:firstLine="420"/>
        <w:rPr>
          <w:rFonts w:ascii="微软雅黑" w:eastAsia="微软雅黑" w:hAnsi="微软雅黑"/>
          <w:szCs w:val="21"/>
        </w:rPr>
      </w:pPr>
      <w:r>
        <w:rPr>
          <w:rFonts w:ascii="微软雅黑" w:eastAsia="微软雅黑" w:hAnsi="微软雅黑" w:hint="eastAsia"/>
          <w:szCs w:val="21"/>
        </w:rPr>
        <w:t>誓约仆从：唔唔唔，唔唔唔唔，唔唔唔！</w:t>
      </w:r>
    </w:p>
    <w:p w14:paraId="374F85D2" w14:textId="77777777" w:rsidR="00000B1E" w:rsidRPr="00000B1E" w:rsidRDefault="00000B1E" w:rsidP="00FC600C">
      <w:pPr>
        <w:ind w:firstLineChars="200" w:firstLine="420"/>
        <w:rPr>
          <w:rFonts w:ascii="微软雅黑" w:eastAsia="微软雅黑" w:hAnsi="微软雅黑"/>
          <w:szCs w:val="21"/>
        </w:rPr>
      </w:pPr>
    </w:p>
    <w:p w14:paraId="751A3EA1" w14:textId="7F16C11B" w:rsidR="005D48A1" w:rsidRDefault="0014198B" w:rsidP="005D48A1">
      <w:pPr>
        <w:pStyle w:val="2"/>
        <w:rPr>
          <w:rFonts w:ascii="微软雅黑" w:eastAsia="微软雅黑" w:hAnsi="微软雅黑"/>
        </w:rPr>
      </w:pPr>
      <w:bookmarkStart w:id="39" w:name="_Toc111994352"/>
      <w:r>
        <w:rPr>
          <w:rFonts w:ascii="微软雅黑" w:eastAsia="微软雅黑" w:hAnsi="微软雅黑" w:hint="eastAsia"/>
        </w:rPr>
        <w:t>誓约大厅</w:t>
      </w:r>
      <w:r w:rsidR="005D48A1">
        <w:rPr>
          <w:rFonts w:ascii="微软雅黑" w:eastAsia="微软雅黑" w:hAnsi="微软雅黑" w:hint="eastAsia"/>
        </w:rPr>
        <w:t>（第五关）</w:t>
      </w:r>
      <w:bookmarkEnd w:id="39"/>
    </w:p>
    <w:p w14:paraId="14F8902E" w14:textId="7F68D0E3" w:rsidR="00345771" w:rsidRDefault="00345771" w:rsidP="00345771">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73228B60" w14:textId="79382127" w:rsidR="00345771" w:rsidRDefault="000A1CF1" w:rsidP="00345771">
      <w:pPr>
        <w:ind w:firstLineChars="200" w:firstLine="420"/>
        <w:rPr>
          <w:rFonts w:ascii="微软雅黑" w:eastAsia="微软雅黑" w:hAnsi="微软雅黑"/>
          <w:szCs w:val="21"/>
        </w:rPr>
      </w:pPr>
      <w:r>
        <w:rPr>
          <w:rFonts w:ascii="微软雅黑" w:eastAsia="微软雅黑" w:hAnsi="微软雅黑" w:hint="eastAsia"/>
          <w:szCs w:val="21"/>
        </w:rPr>
        <w:t>艾拉</w:t>
      </w:r>
      <w:r w:rsidR="00345771">
        <w:rPr>
          <w:rFonts w:ascii="微软雅黑" w:eastAsia="微软雅黑" w:hAnsi="微软雅黑" w:hint="eastAsia"/>
          <w:szCs w:val="21"/>
        </w:rPr>
        <w:t>：</w:t>
      </w:r>
      <w:r>
        <w:rPr>
          <w:rFonts w:ascii="微软雅黑" w:eastAsia="微软雅黑" w:hAnsi="微软雅黑" w:hint="eastAsia"/>
          <w:szCs w:val="21"/>
        </w:rPr>
        <w:t>那两个人又消失了……</w:t>
      </w:r>
    </w:p>
    <w:p w14:paraId="795CC34F" w14:textId="2035911F" w:rsidR="000A1CF1" w:rsidRDefault="000A1CF1" w:rsidP="00345771">
      <w:pPr>
        <w:ind w:firstLineChars="200" w:firstLine="420"/>
        <w:rPr>
          <w:rFonts w:ascii="微软雅黑" w:eastAsia="微软雅黑" w:hAnsi="微软雅黑"/>
          <w:szCs w:val="21"/>
        </w:rPr>
      </w:pPr>
      <w:r>
        <w:rPr>
          <w:rFonts w:ascii="微软雅黑" w:eastAsia="微软雅黑" w:hAnsi="微软雅黑" w:hint="eastAsia"/>
          <w:szCs w:val="21"/>
        </w:rPr>
        <w:t>魔女：这里好暗，一点光都没有。</w:t>
      </w:r>
    </w:p>
    <w:p w14:paraId="420D043D" w14:textId="7D06948E" w:rsidR="000A1CF1" w:rsidRDefault="000A1CF1" w:rsidP="00345771">
      <w:pPr>
        <w:ind w:firstLineChars="200" w:firstLine="420"/>
        <w:rPr>
          <w:rFonts w:ascii="微软雅黑" w:eastAsia="微软雅黑" w:hAnsi="微软雅黑"/>
          <w:szCs w:val="21"/>
        </w:rPr>
      </w:pPr>
      <w:r>
        <w:rPr>
          <w:rFonts w:ascii="微软雅黑" w:eastAsia="微软雅黑" w:hAnsi="微软雅黑" w:hint="eastAsia"/>
          <w:szCs w:val="21"/>
        </w:rPr>
        <w:t>凯瑟琳：</w:t>
      </w:r>
      <w:r w:rsidR="00EC156B">
        <w:rPr>
          <w:rFonts w:ascii="微软雅黑" w:eastAsia="微软雅黑" w:hAnsi="微软雅黑" w:hint="eastAsia"/>
          <w:szCs w:val="21"/>
        </w:rPr>
        <w:t>神之荣耀，驱散黑暗！</w:t>
      </w:r>
    </w:p>
    <w:p w14:paraId="185A8CC3" w14:textId="09D79ACA" w:rsidR="00E95843"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魔女：这样就可以看清周围了。</w:t>
      </w:r>
    </w:p>
    <w:p w14:paraId="2F59DB6D" w14:textId="41ED393C"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魔女：你们知道去哪能找到诺忒娜吗？</w:t>
      </w:r>
    </w:p>
    <w:p w14:paraId="44B98E36" w14:textId="6BCB2487"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艾拉：别问吾辈，吾辈并不知道，诺忒娜的城堡很大的！</w:t>
      </w:r>
    </w:p>
    <w:p w14:paraId="6B452F2C" w14:textId="0526FD83"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梅莫菲斯：我可以通过情绪波动感知，但这里的情绪被某些东西干扰了。</w:t>
      </w:r>
    </w:p>
    <w:p w14:paraId="43D8306E" w14:textId="2E1BC8FD"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誓约仆从：唔唔</w:t>
      </w:r>
      <w:r w:rsidR="00C44CAA">
        <w:rPr>
          <w:rFonts w:ascii="微软雅黑" w:eastAsia="微软雅黑" w:hAnsi="微软雅黑" w:hint="eastAsia"/>
          <w:szCs w:val="21"/>
        </w:rPr>
        <w:t>……</w:t>
      </w:r>
      <w:r>
        <w:rPr>
          <w:rFonts w:ascii="微软雅黑" w:eastAsia="微软雅黑" w:hAnsi="微软雅黑" w:hint="eastAsia"/>
          <w:szCs w:val="21"/>
        </w:rPr>
        <w:t>！</w:t>
      </w:r>
    </w:p>
    <w:p w14:paraId="1FAF44BF" w14:textId="735353D3"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魔女：要不，我们问问她？</w:t>
      </w:r>
    </w:p>
    <w:p w14:paraId="5EC3C747" w14:textId="2FBA8C48"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凯瑟琳：万一她又把那个怪物召唤过来，我没办法保证你们安全。</w:t>
      </w:r>
    </w:p>
    <w:p w14:paraId="22A4737C" w14:textId="4E8AB549"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艾拉：没关系，既然是诺忒娜的造物，就算被吾辈弄坏了</w:t>
      </w:r>
      <w:r w:rsidR="00E94AD1">
        <w:rPr>
          <w:rFonts w:ascii="微软雅黑" w:eastAsia="微软雅黑" w:hAnsi="微软雅黑" w:hint="eastAsia"/>
          <w:szCs w:val="21"/>
        </w:rPr>
        <w:t>也没有关系</w:t>
      </w:r>
      <w:r>
        <w:rPr>
          <w:rFonts w:ascii="微软雅黑" w:eastAsia="微软雅黑" w:hAnsi="微软雅黑" w:hint="eastAsia"/>
          <w:szCs w:val="21"/>
        </w:rPr>
        <w:t>。</w:t>
      </w:r>
    </w:p>
    <w:p w14:paraId="672030B2" w14:textId="712E3E44"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艾拉：到时候就由吾辈和梅莫菲斯，帮她找些材料再造一个。</w:t>
      </w:r>
    </w:p>
    <w:p w14:paraId="44431F1C" w14:textId="5C013758" w:rsidR="00EC156B" w:rsidRDefault="00E94AD1" w:rsidP="00345771">
      <w:pPr>
        <w:ind w:firstLineChars="200" w:firstLine="420"/>
        <w:rPr>
          <w:rFonts w:ascii="微软雅黑" w:eastAsia="微软雅黑" w:hAnsi="微软雅黑"/>
          <w:szCs w:val="21"/>
        </w:rPr>
      </w:pPr>
      <w:r>
        <w:rPr>
          <w:rFonts w:ascii="微软雅黑" w:eastAsia="微软雅黑" w:hAnsi="微软雅黑" w:hint="eastAsia"/>
          <w:szCs w:val="21"/>
        </w:rPr>
        <w:t>誓约仆从</w:t>
      </w:r>
      <w:r w:rsidR="00EC156B">
        <w:rPr>
          <w:rFonts w:ascii="微软雅黑" w:eastAsia="微软雅黑" w:hAnsi="微软雅黑" w:hint="eastAsia"/>
          <w:szCs w:val="21"/>
        </w:rPr>
        <w:t>：</w:t>
      </w:r>
      <w:r>
        <w:rPr>
          <w:rFonts w:ascii="微软雅黑" w:eastAsia="微软雅黑" w:hAnsi="微软雅黑" w:hint="eastAsia"/>
          <w:szCs w:val="21"/>
        </w:rPr>
        <w:t>唔唔唔唔唔，唔唔唔！</w:t>
      </w:r>
    </w:p>
    <w:p w14:paraId="538A4700" w14:textId="13E1D61A"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选项：（</w:t>
      </w:r>
      <w:r w:rsidRPr="00E94AD1">
        <w:rPr>
          <w:rFonts w:ascii="微软雅黑" w:eastAsia="微软雅黑" w:hAnsi="微软雅黑"/>
          <w:szCs w:val="21"/>
        </w:rPr>
        <w:t>嘶嘶</w:t>
      </w:r>
      <w:r>
        <w:rPr>
          <w:rFonts w:ascii="微软雅黑" w:eastAsia="微软雅黑" w:hAnsi="微软雅黑" w:hint="eastAsia"/>
          <w:szCs w:val="21"/>
        </w:rPr>
        <w:t>）</w:t>
      </w:r>
    </w:p>
    <w:p w14:paraId="59DF55DF" w14:textId="67EE10ED"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誓约仆从：你们这群可恶的入侵者！</w:t>
      </w:r>
    </w:p>
    <w:p w14:paraId="6100A43E" w14:textId="59A1C644" w:rsidR="00EC156B" w:rsidRDefault="00EC156B" w:rsidP="00345771">
      <w:pPr>
        <w:ind w:firstLineChars="200" w:firstLine="420"/>
        <w:rPr>
          <w:rFonts w:ascii="微软雅黑" w:eastAsia="微软雅黑" w:hAnsi="微软雅黑"/>
          <w:szCs w:val="21"/>
        </w:rPr>
      </w:pPr>
      <w:r>
        <w:rPr>
          <w:rFonts w:ascii="微软雅黑" w:eastAsia="微软雅黑" w:hAnsi="微软雅黑" w:hint="eastAsia"/>
          <w:szCs w:val="21"/>
        </w:rPr>
        <w:t>艾拉：别害怕</w:t>
      </w:r>
      <w:r w:rsidR="001345E0">
        <w:rPr>
          <w:rFonts w:ascii="微软雅黑" w:eastAsia="微软雅黑" w:hAnsi="微软雅黑" w:hint="eastAsia"/>
          <w:szCs w:val="21"/>
        </w:rPr>
        <w:t>，小妹妹，吾辈不是坏人，吾辈</w:t>
      </w:r>
      <w:r w:rsidR="006B024A">
        <w:rPr>
          <w:rFonts w:ascii="微软雅黑" w:eastAsia="微软雅黑" w:hAnsi="微软雅黑" w:hint="eastAsia"/>
          <w:szCs w:val="21"/>
        </w:rPr>
        <w:t>和</w:t>
      </w:r>
      <w:r w:rsidR="001345E0">
        <w:rPr>
          <w:rFonts w:ascii="微软雅黑" w:eastAsia="微软雅黑" w:hAnsi="微软雅黑" w:hint="eastAsia"/>
          <w:szCs w:val="21"/>
        </w:rPr>
        <w:t>诺忒娜</w:t>
      </w:r>
      <w:r w:rsidR="006B024A">
        <w:rPr>
          <w:rFonts w:ascii="微软雅黑" w:eastAsia="微软雅黑" w:hAnsi="微软雅黑" w:hint="eastAsia"/>
          <w:szCs w:val="21"/>
        </w:rPr>
        <w:t>是</w:t>
      </w:r>
      <w:r w:rsidR="001345E0">
        <w:rPr>
          <w:rFonts w:ascii="微软雅黑" w:eastAsia="微软雅黑" w:hAnsi="微软雅黑" w:hint="eastAsia"/>
          <w:szCs w:val="21"/>
        </w:rPr>
        <w:t>好朋友。</w:t>
      </w:r>
    </w:p>
    <w:p w14:paraId="4114CD0F" w14:textId="629A18A2" w:rsidR="001345E0" w:rsidRDefault="001345E0" w:rsidP="00345771">
      <w:pPr>
        <w:ind w:firstLineChars="200" w:firstLine="420"/>
        <w:rPr>
          <w:rFonts w:ascii="微软雅黑" w:eastAsia="微软雅黑" w:hAnsi="微软雅黑"/>
          <w:szCs w:val="21"/>
        </w:rPr>
      </w:pPr>
      <w:r>
        <w:rPr>
          <w:rFonts w:ascii="微软雅黑" w:eastAsia="微软雅黑" w:hAnsi="微软雅黑" w:hint="eastAsia"/>
          <w:szCs w:val="21"/>
        </w:rPr>
        <w:t>凯瑟琳：如实招来，入侵塞尔缇卡王国的怪物，是不是你们召唤的！</w:t>
      </w:r>
    </w:p>
    <w:p w14:paraId="4CAFE1D5" w14:textId="554EBDD6" w:rsidR="001345E0" w:rsidRDefault="001345E0" w:rsidP="00345771">
      <w:pPr>
        <w:ind w:firstLineChars="200" w:firstLine="420"/>
        <w:rPr>
          <w:rFonts w:ascii="微软雅黑" w:eastAsia="微软雅黑" w:hAnsi="微软雅黑"/>
          <w:szCs w:val="21"/>
        </w:rPr>
      </w:pPr>
      <w:r>
        <w:rPr>
          <w:rFonts w:ascii="微软雅黑" w:eastAsia="微软雅黑" w:hAnsi="微软雅黑" w:hint="eastAsia"/>
          <w:szCs w:val="21"/>
        </w:rPr>
        <w:t>梅莫菲斯：我们只是担心诺忒娜</w:t>
      </w:r>
      <w:r w:rsidR="006B024A">
        <w:rPr>
          <w:rFonts w:ascii="微软雅黑" w:eastAsia="微软雅黑" w:hAnsi="微软雅黑" w:hint="eastAsia"/>
          <w:szCs w:val="21"/>
        </w:rPr>
        <w:t>的安危</w:t>
      </w:r>
      <w:r>
        <w:rPr>
          <w:rFonts w:ascii="微软雅黑" w:eastAsia="微软雅黑" w:hAnsi="微软雅黑" w:hint="eastAsia"/>
          <w:szCs w:val="21"/>
        </w:rPr>
        <w:t>，只要你老实交代，</w:t>
      </w:r>
      <w:r w:rsidR="006B024A">
        <w:rPr>
          <w:rFonts w:ascii="微软雅黑" w:eastAsia="微软雅黑" w:hAnsi="微软雅黑" w:hint="eastAsia"/>
          <w:szCs w:val="21"/>
        </w:rPr>
        <w:t>我们</w:t>
      </w:r>
      <w:r>
        <w:rPr>
          <w:rFonts w:ascii="微软雅黑" w:eastAsia="微软雅黑" w:hAnsi="微软雅黑" w:hint="eastAsia"/>
          <w:szCs w:val="21"/>
        </w:rPr>
        <w:t>保证不会伤害你。</w:t>
      </w:r>
    </w:p>
    <w:p w14:paraId="66540491" w14:textId="5A3C003B" w:rsidR="001345E0" w:rsidRDefault="001345E0" w:rsidP="00345771">
      <w:pPr>
        <w:ind w:firstLineChars="200" w:firstLine="420"/>
        <w:rPr>
          <w:rFonts w:ascii="微软雅黑" w:eastAsia="微软雅黑" w:hAnsi="微软雅黑"/>
          <w:szCs w:val="21"/>
        </w:rPr>
      </w:pPr>
      <w:r>
        <w:rPr>
          <w:rFonts w:ascii="微软雅黑" w:eastAsia="微软雅黑" w:hAnsi="微软雅黑" w:hint="eastAsia"/>
          <w:szCs w:val="21"/>
        </w:rPr>
        <w:t>誓约仆从：啊啊啊啊，姐姐大人，救救我！</w:t>
      </w:r>
    </w:p>
    <w:p w14:paraId="4AE1AEA7" w14:textId="7924EFAA" w:rsidR="001345E0" w:rsidRDefault="001345E0" w:rsidP="00345771">
      <w:pPr>
        <w:ind w:firstLineChars="200" w:firstLine="420"/>
        <w:rPr>
          <w:rFonts w:ascii="微软雅黑" w:eastAsia="微软雅黑" w:hAnsi="微软雅黑"/>
          <w:szCs w:val="21"/>
        </w:rPr>
      </w:pPr>
      <w:r>
        <w:rPr>
          <w:rFonts w:ascii="微软雅黑" w:eastAsia="微软雅黑" w:hAnsi="微软雅黑" w:hint="eastAsia"/>
          <w:szCs w:val="21"/>
        </w:rPr>
        <w:t>？？？：是谁，在我的家里捣乱！</w:t>
      </w:r>
    </w:p>
    <w:p w14:paraId="190B5368" w14:textId="11562C70" w:rsidR="001345E0" w:rsidRDefault="006B024A" w:rsidP="00345771">
      <w:pPr>
        <w:ind w:firstLineChars="200" w:firstLine="420"/>
        <w:rPr>
          <w:rFonts w:ascii="微软雅黑" w:eastAsia="微软雅黑" w:hAnsi="微软雅黑"/>
          <w:szCs w:val="21"/>
        </w:rPr>
      </w:pPr>
      <w:r>
        <w:rPr>
          <w:rFonts w:ascii="微软雅黑" w:eastAsia="微软雅黑" w:hAnsi="微软雅黑" w:hint="eastAsia"/>
          <w:szCs w:val="21"/>
        </w:rPr>
        <w:t>？？？</w:t>
      </w:r>
      <w:r w:rsidR="001345E0">
        <w:rPr>
          <w:rFonts w:ascii="微软雅黑" w:eastAsia="微软雅黑" w:hAnsi="微软雅黑" w:hint="eastAsia"/>
          <w:szCs w:val="21"/>
        </w:rPr>
        <w:t>：</w:t>
      </w:r>
      <w:r>
        <w:rPr>
          <w:rFonts w:ascii="微软雅黑" w:eastAsia="微软雅黑" w:hAnsi="微软雅黑" w:hint="eastAsia"/>
          <w:szCs w:val="21"/>
        </w:rPr>
        <w:t>咦，是你们，我现在有点急事要处理，你们先自己看着办吧！</w:t>
      </w:r>
    </w:p>
    <w:p w14:paraId="2D9FFEEF" w14:textId="3937F1A6" w:rsidR="006B024A" w:rsidRDefault="006B024A" w:rsidP="00345771">
      <w:pPr>
        <w:ind w:firstLineChars="200" w:firstLine="420"/>
        <w:rPr>
          <w:rFonts w:ascii="微软雅黑" w:eastAsia="微软雅黑" w:hAnsi="微软雅黑"/>
          <w:szCs w:val="21"/>
        </w:rPr>
      </w:pPr>
      <w:r>
        <w:rPr>
          <w:rFonts w:ascii="微软雅黑" w:eastAsia="微软雅黑" w:hAnsi="微软雅黑" w:hint="eastAsia"/>
          <w:szCs w:val="21"/>
        </w:rPr>
        <w:t>誓约仆从：姐姐，姐姐大人？</w:t>
      </w:r>
    </w:p>
    <w:p w14:paraId="323E3A55" w14:textId="3319B352" w:rsidR="006B024A" w:rsidRDefault="006B024A" w:rsidP="00345771">
      <w:pPr>
        <w:ind w:firstLineChars="200" w:firstLine="420"/>
        <w:rPr>
          <w:rFonts w:ascii="微软雅黑" w:eastAsia="微软雅黑" w:hAnsi="微软雅黑"/>
          <w:szCs w:val="21"/>
        </w:rPr>
      </w:pPr>
      <w:r>
        <w:rPr>
          <w:rFonts w:ascii="微软雅黑" w:eastAsia="微软雅黑" w:hAnsi="微软雅黑" w:hint="eastAsia"/>
          <w:szCs w:val="21"/>
        </w:rPr>
        <w:t>誓约仆从：姐姐大人，你不能抛弃我啊！</w:t>
      </w:r>
    </w:p>
    <w:p w14:paraId="7C0119D7" w14:textId="1CDC7D3E" w:rsidR="006B024A" w:rsidRDefault="006B024A" w:rsidP="00345771">
      <w:pPr>
        <w:ind w:firstLineChars="200" w:firstLine="420"/>
        <w:rPr>
          <w:rFonts w:ascii="微软雅黑" w:eastAsia="微软雅黑" w:hAnsi="微软雅黑"/>
          <w:szCs w:val="21"/>
        </w:rPr>
      </w:pPr>
      <w:r>
        <w:rPr>
          <w:rFonts w:ascii="微软雅黑" w:eastAsia="微软雅黑" w:hAnsi="微软雅黑" w:hint="eastAsia"/>
          <w:szCs w:val="21"/>
        </w:rPr>
        <w:t>扭曲的怪物：呃……呃……</w:t>
      </w:r>
    </w:p>
    <w:p w14:paraId="1E8C9E7F" w14:textId="664782A1" w:rsidR="006B024A" w:rsidRDefault="006B024A" w:rsidP="00345771">
      <w:pPr>
        <w:ind w:firstLineChars="200" w:firstLine="420"/>
        <w:rPr>
          <w:rFonts w:ascii="微软雅黑" w:eastAsia="微软雅黑" w:hAnsi="微软雅黑"/>
          <w:szCs w:val="21"/>
        </w:rPr>
      </w:pPr>
      <w:r>
        <w:rPr>
          <w:rFonts w:ascii="微软雅黑" w:eastAsia="微软雅黑" w:hAnsi="微软雅黑" w:hint="eastAsia"/>
          <w:szCs w:val="21"/>
        </w:rPr>
        <w:t>艾拉：这群阴魂不散的怪物，怎么又出现了啊！</w:t>
      </w:r>
    </w:p>
    <w:p w14:paraId="606B481B" w14:textId="7DBE9757" w:rsidR="006B024A" w:rsidRDefault="006B024A" w:rsidP="00345771">
      <w:pPr>
        <w:ind w:firstLineChars="200" w:firstLine="420"/>
        <w:rPr>
          <w:rFonts w:ascii="微软雅黑" w:eastAsia="微软雅黑" w:hAnsi="微软雅黑"/>
          <w:szCs w:val="21"/>
        </w:rPr>
      </w:pPr>
      <w:r>
        <w:rPr>
          <w:rFonts w:ascii="微软雅黑" w:eastAsia="微软雅黑" w:hAnsi="微软雅黑" w:hint="eastAsia"/>
          <w:szCs w:val="21"/>
        </w:rPr>
        <w:t>凯瑟琳：哼，果然是你们召唤了这种扭曲的怪物袭击我的</w:t>
      </w:r>
      <w:r w:rsidR="00EC0F6E">
        <w:rPr>
          <w:rFonts w:ascii="微软雅黑" w:eastAsia="微软雅黑" w:hAnsi="微软雅黑" w:hint="eastAsia"/>
          <w:szCs w:val="21"/>
        </w:rPr>
        <w:t>祖国！</w:t>
      </w:r>
    </w:p>
    <w:p w14:paraId="13C0ECC1" w14:textId="03A0B90D" w:rsidR="00EC0F6E" w:rsidRDefault="00EC0F6E" w:rsidP="00345771">
      <w:pPr>
        <w:ind w:firstLineChars="200" w:firstLine="420"/>
        <w:rPr>
          <w:rFonts w:ascii="微软雅黑" w:eastAsia="微软雅黑" w:hAnsi="微软雅黑"/>
          <w:szCs w:val="21"/>
        </w:rPr>
      </w:pPr>
      <w:r>
        <w:rPr>
          <w:rFonts w:ascii="微软雅黑" w:eastAsia="微软雅黑" w:hAnsi="微软雅黑" w:hint="eastAsia"/>
          <w:szCs w:val="21"/>
        </w:rPr>
        <w:t>誓约仆从：等等等下，难道你们不是从冥川来的？</w:t>
      </w:r>
    </w:p>
    <w:p w14:paraId="23E72074" w14:textId="3B21E85F" w:rsidR="00EC0F6E" w:rsidRDefault="00EC0F6E" w:rsidP="00345771">
      <w:pPr>
        <w:ind w:firstLineChars="200" w:firstLine="420"/>
        <w:rPr>
          <w:rFonts w:ascii="微软雅黑" w:eastAsia="微软雅黑" w:hAnsi="微软雅黑"/>
          <w:szCs w:val="21"/>
        </w:rPr>
      </w:pPr>
      <w:r>
        <w:rPr>
          <w:rFonts w:ascii="微软雅黑" w:eastAsia="微软雅黑" w:hAnsi="微软雅黑" w:hint="eastAsia"/>
          <w:szCs w:val="21"/>
        </w:rPr>
        <w:t>艾拉：冥川？那又是什么东西。</w:t>
      </w:r>
    </w:p>
    <w:p w14:paraId="1EDC67A5" w14:textId="3B381BD5" w:rsidR="00EC0F6E" w:rsidRPr="001345E0" w:rsidRDefault="00EC0F6E"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凯瑟琳：先别管这么多，那个怪物要扑上来了！</w:t>
      </w:r>
    </w:p>
    <w:p w14:paraId="5B85AC87" w14:textId="77777777" w:rsidR="001345E0" w:rsidRPr="0027113A" w:rsidRDefault="001345E0" w:rsidP="00345771">
      <w:pPr>
        <w:ind w:firstLineChars="200" w:firstLine="420"/>
        <w:rPr>
          <w:rFonts w:ascii="微软雅黑" w:eastAsia="微软雅黑" w:hAnsi="微软雅黑"/>
          <w:szCs w:val="21"/>
        </w:rPr>
      </w:pPr>
    </w:p>
    <w:p w14:paraId="71775AB2" w14:textId="421B4259" w:rsidR="00345771" w:rsidRDefault="00345771" w:rsidP="00345771">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2ACD2634" w14:textId="2B9F4CD8" w:rsidR="00E95843" w:rsidRDefault="00EC0F6E" w:rsidP="00345771">
      <w:pPr>
        <w:ind w:firstLineChars="200" w:firstLine="420"/>
        <w:rPr>
          <w:rFonts w:ascii="微软雅黑" w:eastAsia="微软雅黑" w:hAnsi="微软雅黑"/>
          <w:szCs w:val="21"/>
        </w:rPr>
      </w:pPr>
      <w:r>
        <w:rPr>
          <w:rFonts w:ascii="微软雅黑" w:eastAsia="微软雅黑" w:hAnsi="微软雅黑" w:hint="eastAsia"/>
          <w:szCs w:val="21"/>
        </w:rPr>
        <w:t>魔女</w:t>
      </w:r>
      <w:r w:rsidR="00BC0086" w:rsidRPr="00BC0086">
        <w:rPr>
          <w:rFonts w:ascii="微软雅黑" w:eastAsia="微软雅黑" w:hAnsi="微软雅黑" w:hint="eastAsia"/>
          <w:szCs w:val="21"/>
        </w:rPr>
        <w:t>：</w:t>
      </w:r>
      <w:r>
        <w:rPr>
          <w:rFonts w:ascii="微软雅黑" w:eastAsia="微软雅黑" w:hAnsi="微软雅黑" w:hint="eastAsia"/>
          <w:szCs w:val="21"/>
        </w:rPr>
        <w:t>我已经要被绕晕了……</w:t>
      </w:r>
    </w:p>
    <w:p w14:paraId="1953D236" w14:textId="6F0AB710" w:rsidR="00EC0F6E" w:rsidRDefault="00A301AD" w:rsidP="00345771">
      <w:pPr>
        <w:ind w:firstLineChars="200" w:firstLine="420"/>
        <w:rPr>
          <w:rFonts w:ascii="微软雅黑" w:eastAsia="微软雅黑" w:hAnsi="微软雅黑"/>
          <w:szCs w:val="21"/>
        </w:rPr>
      </w:pPr>
      <w:r>
        <w:rPr>
          <w:rFonts w:ascii="微软雅黑" w:eastAsia="微软雅黑" w:hAnsi="微软雅黑" w:hint="eastAsia"/>
          <w:szCs w:val="21"/>
        </w:rPr>
        <w:t>誓约仆从：姐姐大人恢复力量的时候，不小心把冥川的封印打破了。</w:t>
      </w:r>
    </w:p>
    <w:p w14:paraId="515A56AB" w14:textId="753046FF" w:rsidR="00A301AD" w:rsidRDefault="00A301AD" w:rsidP="00345771">
      <w:pPr>
        <w:ind w:firstLineChars="200" w:firstLine="420"/>
        <w:rPr>
          <w:rFonts w:ascii="微软雅黑" w:eastAsia="微软雅黑" w:hAnsi="微软雅黑"/>
          <w:szCs w:val="21"/>
        </w:rPr>
      </w:pPr>
      <w:r>
        <w:rPr>
          <w:rFonts w:ascii="微软雅黑" w:eastAsia="微软雅黑" w:hAnsi="微软雅黑" w:hint="eastAsia"/>
          <w:szCs w:val="21"/>
        </w:rPr>
        <w:t>誓约仆从：所以蒙特尼亚境内才会出现很多扭曲的怪物。</w:t>
      </w:r>
    </w:p>
    <w:p w14:paraId="58209208" w14:textId="388E738A" w:rsidR="00A301AD" w:rsidRDefault="00A301AD" w:rsidP="00345771">
      <w:pPr>
        <w:ind w:firstLineChars="200" w:firstLine="420"/>
        <w:rPr>
          <w:rFonts w:ascii="微软雅黑" w:eastAsia="微软雅黑" w:hAnsi="微软雅黑"/>
          <w:szCs w:val="21"/>
        </w:rPr>
      </w:pPr>
      <w:r>
        <w:rPr>
          <w:rFonts w:ascii="微软雅黑" w:eastAsia="微软雅黑" w:hAnsi="微软雅黑" w:hint="eastAsia"/>
          <w:szCs w:val="21"/>
        </w:rPr>
        <w:t>誓约仆从：</w:t>
      </w:r>
      <w:r w:rsidR="007F0C7D">
        <w:rPr>
          <w:rFonts w:ascii="微软雅黑" w:eastAsia="微软雅黑" w:hAnsi="微软雅黑" w:hint="eastAsia"/>
          <w:szCs w:val="21"/>
        </w:rPr>
        <w:t>还</w:t>
      </w:r>
      <w:r>
        <w:rPr>
          <w:rFonts w:ascii="微软雅黑" w:eastAsia="微软雅黑" w:hAnsi="微软雅黑" w:hint="eastAsia"/>
          <w:szCs w:val="21"/>
        </w:rPr>
        <w:t>有个从冥川来的怪人，</w:t>
      </w:r>
      <w:r w:rsidR="007F0C7D">
        <w:rPr>
          <w:rFonts w:ascii="微软雅黑" w:eastAsia="微软雅黑" w:hAnsi="微软雅黑" w:hint="eastAsia"/>
          <w:szCs w:val="21"/>
        </w:rPr>
        <w:t>最近</w:t>
      </w:r>
      <w:r>
        <w:rPr>
          <w:rFonts w:ascii="微软雅黑" w:eastAsia="微软雅黑" w:hAnsi="微软雅黑" w:hint="eastAsia"/>
          <w:szCs w:val="21"/>
        </w:rPr>
        <w:t>一直在找姐姐大人的麻烦……</w:t>
      </w:r>
    </w:p>
    <w:p w14:paraId="446116C6" w14:textId="296D7DDA" w:rsidR="00A301AD" w:rsidRDefault="00A301AD" w:rsidP="00345771">
      <w:pPr>
        <w:ind w:firstLineChars="200" w:firstLine="420"/>
        <w:rPr>
          <w:rFonts w:ascii="微软雅黑" w:eastAsia="微软雅黑" w:hAnsi="微软雅黑"/>
          <w:szCs w:val="21"/>
        </w:rPr>
      </w:pPr>
      <w:r>
        <w:rPr>
          <w:rFonts w:ascii="微软雅黑" w:eastAsia="微软雅黑" w:hAnsi="微软雅黑" w:hint="eastAsia"/>
          <w:szCs w:val="21"/>
        </w:rPr>
        <w:t>梅莫菲斯：所以你就把我们当成从冥川来的人了？</w:t>
      </w:r>
    </w:p>
    <w:p w14:paraId="6881EEA2" w14:textId="2290B63B" w:rsidR="00A301AD" w:rsidRDefault="007F0C7D" w:rsidP="00345771">
      <w:pPr>
        <w:ind w:firstLineChars="200" w:firstLine="420"/>
        <w:rPr>
          <w:rFonts w:ascii="微软雅黑" w:eastAsia="微软雅黑" w:hAnsi="微软雅黑"/>
          <w:szCs w:val="21"/>
        </w:rPr>
      </w:pPr>
      <w:r>
        <w:rPr>
          <w:rFonts w:ascii="微软雅黑" w:eastAsia="微软雅黑" w:hAnsi="微软雅黑" w:hint="eastAsia"/>
          <w:szCs w:val="21"/>
        </w:rPr>
        <w:t>誓约仆从</w:t>
      </w:r>
      <w:r w:rsidR="00A301AD">
        <w:rPr>
          <w:rFonts w:ascii="微软雅黑" w:eastAsia="微软雅黑" w:hAnsi="微软雅黑" w:hint="eastAsia"/>
          <w:szCs w:val="21"/>
        </w:rPr>
        <w:t>：</w:t>
      </w:r>
      <w:r>
        <w:rPr>
          <w:rFonts w:ascii="微软雅黑" w:eastAsia="微软雅黑" w:hAnsi="微软雅黑" w:hint="eastAsia"/>
          <w:szCs w:val="21"/>
        </w:rPr>
        <w:t>你们的行为很可疑的好吧！</w:t>
      </w:r>
    </w:p>
    <w:p w14:paraId="72256A23" w14:textId="2E522A0C" w:rsidR="007F0C7D" w:rsidRDefault="007F0C7D" w:rsidP="00345771">
      <w:pPr>
        <w:ind w:firstLineChars="200" w:firstLine="420"/>
        <w:rPr>
          <w:rFonts w:ascii="微软雅黑" w:eastAsia="微软雅黑" w:hAnsi="微软雅黑"/>
          <w:szCs w:val="21"/>
        </w:rPr>
      </w:pPr>
      <w:r>
        <w:rPr>
          <w:rFonts w:ascii="微软雅黑" w:eastAsia="微软雅黑" w:hAnsi="微软雅黑" w:hint="eastAsia"/>
          <w:szCs w:val="21"/>
        </w:rPr>
        <w:t>誓约仆从：闯到人家家里，还把人家绑起来堵住嘴，扔到墙角问话！</w:t>
      </w:r>
    </w:p>
    <w:p w14:paraId="2123DBFD" w14:textId="4F0A5446" w:rsidR="007F0C7D" w:rsidRDefault="007F0C7D" w:rsidP="00345771">
      <w:pPr>
        <w:ind w:firstLineChars="200" w:firstLine="420"/>
        <w:rPr>
          <w:rFonts w:ascii="微软雅黑" w:eastAsia="微软雅黑" w:hAnsi="微软雅黑"/>
          <w:szCs w:val="21"/>
        </w:rPr>
      </w:pPr>
      <w:r>
        <w:rPr>
          <w:rFonts w:ascii="微软雅黑" w:eastAsia="微软雅黑" w:hAnsi="微软雅黑" w:hint="eastAsia"/>
          <w:szCs w:val="21"/>
        </w:rPr>
        <w:t>魔女：这么一想，好像确实做得有点过分。</w:t>
      </w:r>
    </w:p>
    <w:p w14:paraId="24FF1501" w14:textId="7D37F3CA" w:rsidR="007F0C7D" w:rsidRDefault="007F0C7D" w:rsidP="00345771">
      <w:pPr>
        <w:ind w:firstLineChars="200" w:firstLine="420"/>
        <w:rPr>
          <w:rFonts w:ascii="微软雅黑" w:eastAsia="微软雅黑" w:hAnsi="微软雅黑"/>
          <w:szCs w:val="21"/>
        </w:rPr>
      </w:pPr>
      <w:r>
        <w:rPr>
          <w:rFonts w:ascii="微软雅黑" w:eastAsia="微软雅黑" w:hAnsi="微软雅黑" w:hint="eastAsia"/>
          <w:szCs w:val="21"/>
        </w:rPr>
        <w:t>艾拉：凯瑟琳蹲在那里看什么呢……</w:t>
      </w:r>
    </w:p>
    <w:p w14:paraId="0EF4B6F0" w14:textId="7212543A" w:rsidR="007F0C7D" w:rsidRDefault="007F0C7D" w:rsidP="00345771">
      <w:pPr>
        <w:ind w:firstLineChars="200" w:firstLine="420"/>
        <w:rPr>
          <w:rFonts w:ascii="微软雅黑" w:eastAsia="微软雅黑" w:hAnsi="微软雅黑"/>
          <w:szCs w:val="21"/>
        </w:rPr>
      </w:pPr>
      <w:r>
        <w:rPr>
          <w:rFonts w:ascii="微软雅黑" w:eastAsia="微软雅黑" w:hAnsi="微软雅黑" w:hint="eastAsia"/>
          <w:szCs w:val="21"/>
        </w:rPr>
        <w:t>艾拉：</w:t>
      </w:r>
      <w:r w:rsidR="0047634A">
        <w:rPr>
          <w:rFonts w:ascii="微软雅黑" w:eastAsia="微软雅黑" w:hAnsi="微软雅黑" w:hint="eastAsia"/>
          <w:szCs w:val="21"/>
        </w:rPr>
        <w:t>《惯性世界》，《天神的工作》，还有……</w:t>
      </w:r>
    </w:p>
    <w:p w14:paraId="17DF678B" w14:textId="19933513" w:rsidR="007F0C7D" w:rsidRDefault="0047634A" w:rsidP="00345771">
      <w:pPr>
        <w:ind w:firstLineChars="200" w:firstLine="420"/>
        <w:rPr>
          <w:rFonts w:ascii="微软雅黑" w:eastAsia="微软雅黑" w:hAnsi="微软雅黑"/>
          <w:szCs w:val="21"/>
        </w:rPr>
      </w:pPr>
      <w:r>
        <w:rPr>
          <w:rFonts w:ascii="微软雅黑" w:eastAsia="微软雅黑" w:hAnsi="微软雅黑" w:hint="eastAsia"/>
          <w:szCs w:val="21"/>
        </w:rPr>
        <w:t>魔女：没想到凯瑟琳竟然还喜欢看这些书。</w:t>
      </w:r>
    </w:p>
    <w:p w14:paraId="3F67E308" w14:textId="184E5636" w:rsidR="0047634A" w:rsidRDefault="0047634A" w:rsidP="00345771">
      <w:pPr>
        <w:ind w:firstLineChars="200" w:firstLine="420"/>
        <w:rPr>
          <w:rFonts w:ascii="微软雅黑" w:eastAsia="微软雅黑" w:hAnsi="微软雅黑"/>
          <w:szCs w:val="21"/>
        </w:rPr>
      </w:pPr>
      <w:r>
        <w:rPr>
          <w:rFonts w:ascii="微软雅黑" w:eastAsia="微软雅黑" w:hAnsi="微软雅黑" w:hint="eastAsia"/>
          <w:szCs w:val="21"/>
        </w:rPr>
        <w:t>凯瑟琳：不，不是这样的！</w:t>
      </w:r>
    </w:p>
    <w:p w14:paraId="104E25CB" w14:textId="79F77F03"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凯瑟琳：咳，这些书籍充满了亵渎，只有了解敌人，才能打败敌人。</w:t>
      </w:r>
    </w:p>
    <w:p w14:paraId="26D08403" w14:textId="331A0D1D"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梅莫菲斯：撒谎，明明心跳很快，情绪很不稳定。</w:t>
      </w:r>
    </w:p>
    <w:p w14:paraId="0975E10A" w14:textId="646F5E87"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梅莫菲斯：啊，你脸红了。</w:t>
      </w:r>
    </w:p>
    <w:p w14:paraId="1F8A41C7" w14:textId="1CF25D4A"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誓约仆从：我家的图书馆还蛮大的，要不要一起去？</w:t>
      </w:r>
    </w:p>
    <w:p w14:paraId="18F1AEDC" w14:textId="0CF3E8EE"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凯瑟琳：可，可恶，你到底在说什么亵渎之词！</w:t>
      </w:r>
    </w:p>
    <w:p w14:paraId="043BA770" w14:textId="3768BCDB"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誓约仆从：欸？我的意思是图书馆里还有很多这种书，如果你喜欢的话可以借给你。</w:t>
      </w:r>
    </w:p>
    <w:p w14:paraId="4821DE72" w14:textId="196B0D47"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凯瑟琳：真，真的</w:t>
      </w:r>
      <w:r w:rsidR="00E94AD1">
        <w:rPr>
          <w:rFonts w:ascii="微软雅黑" w:eastAsia="微软雅黑" w:hAnsi="微软雅黑" w:hint="eastAsia"/>
          <w:szCs w:val="21"/>
        </w:rPr>
        <w:t>嘛</w:t>
      </w:r>
      <w:r>
        <w:rPr>
          <w:rFonts w:ascii="微软雅黑" w:eastAsia="微软雅黑" w:hAnsi="微软雅黑" w:hint="eastAsia"/>
          <w:szCs w:val="21"/>
        </w:rPr>
        <w:t>！</w:t>
      </w:r>
    </w:p>
    <w:p w14:paraId="6A4C9C01" w14:textId="453D595E"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誓约仆从：只是……</w:t>
      </w:r>
    </w:p>
    <w:p w14:paraId="5D9A3759" w14:textId="538C6283"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凯瑟琳：只是？</w:t>
      </w:r>
    </w:p>
    <w:p w14:paraId="4BAC11C2" w14:textId="3A9C55C2"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誓约仆从：姐姐大人正在图书馆和那个从冥川来的怪人对峙……</w:t>
      </w:r>
    </w:p>
    <w:p w14:paraId="1A92D0EA" w14:textId="06F09C4F"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凯瑟琳：事不宜迟，我们快点过去吧！</w:t>
      </w:r>
    </w:p>
    <w:p w14:paraId="57A93FD7" w14:textId="7337E91B"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艾拉：这完全就是变了一个人嘛~</w:t>
      </w:r>
    </w:p>
    <w:p w14:paraId="42F6A8C5" w14:textId="110B5992" w:rsidR="000F175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魔女：事情真是变得越来越奇怪了……</w:t>
      </w:r>
    </w:p>
    <w:p w14:paraId="754454D6" w14:textId="270F13CD" w:rsidR="000F175D" w:rsidRPr="007F0C7D" w:rsidRDefault="000F175D" w:rsidP="00345771">
      <w:pPr>
        <w:ind w:firstLineChars="200" w:firstLine="420"/>
        <w:rPr>
          <w:rFonts w:ascii="微软雅黑" w:eastAsia="微软雅黑" w:hAnsi="微软雅黑"/>
          <w:szCs w:val="21"/>
        </w:rPr>
      </w:pPr>
      <w:r>
        <w:rPr>
          <w:rFonts w:ascii="微软雅黑" w:eastAsia="微软雅黑" w:hAnsi="微软雅黑" w:hint="eastAsia"/>
          <w:szCs w:val="21"/>
        </w:rPr>
        <w:t>梅莫菲斯：但是，无论多</w:t>
      </w:r>
      <w:r w:rsidR="00A12416">
        <w:rPr>
          <w:rFonts w:ascii="微软雅黑" w:eastAsia="微软雅黑" w:hAnsi="微软雅黑" w:hint="eastAsia"/>
          <w:szCs w:val="21"/>
        </w:rPr>
        <w:t>么</w:t>
      </w:r>
      <w:r>
        <w:rPr>
          <w:rFonts w:ascii="微软雅黑" w:eastAsia="微软雅黑" w:hAnsi="微软雅黑" w:hint="eastAsia"/>
          <w:szCs w:val="21"/>
        </w:rPr>
        <w:t>奇怪的事情，在蒙特尼亚也不算奇怪，对吧？</w:t>
      </w:r>
    </w:p>
    <w:p w14:paraId="18700D6E" w14:textId="77777777" w:rsidR="00EC0F6E" w:rsidRPr="000F175D" w:rsidRDefault="00EC0F6E" w:rsidP="00345771">
      <w:pPr>
        <w:ind w:firstLineChars="200" w:firstLine="420"/>
        <w:rPr>
          <w:rFonts w:ascii="微软雅黑" w:eastAsia="微软雅黑" w:hAnsi="微软雅黑"/>
          <w:szCs w:val="21"/>
        </w:rPr>
      </w:pPr>
    </w:p>
    <w:p w14:paraId="7773DD19" w14:textId="3218383C" w:rsidR="00BC0086" w:rsidRDefault="0014198B" w:rsidP="00BC0086">
      <w:pPr>
        <w:pStyle w:val="2"/>
        <w:rPr>
          <w:rFonts w:ascii="微软雅黑" w:eastAsia="微软雅黑" w:hAnsi="微软雅黑"/>
        </w:rPr>
      </w:pPr>
      <w:bookmarkStart w:id="40" w:name="_Toc111994353"/>
      <w:r>
        <w:rPr>
          <w:rFonts w:ascii="微软雅黑" w:eastAsia="微软雅黑" w:hAnsi="微软雅黑" w:hint="eastAsia"/>
        </w:rPr>
        <w:t>图书馆（第六关）</w:t>
      </w:r>
      <w:bookmarkEnd w:id="40"/>
    </w:p>
    <w:p w14:paraId="360AD90D" w14:textId="77777777" w:rsidR="00BC0086" w:rsidRDefault="00BC0086" w:rsidP="00BC0086">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4217012F" w14:textId="20D0408A" w:rsidR="00BC0086" w:rsidRDefault="00A12416" w:rsidP="00345771">
      <w:pPr>
        <w:ind w:firstLineChars="200" w:firstLine="420"/>
        <w:rPr>
          <w:rFonts w:ascii="微软雅黑" w:eastAsia="微软雅黑" w:hAnsi="微软雅黑"/>
          <w:szCs w:val="21"/>
        </w:rPr>
      </w:pPr>
      <w:r>
        <w:rPr>
          <w:rFonts w:ascii="微软雅黑" w:eastAsia="微软雅黑" w:hAnsi="微软雅黑" w:hint="eastAsia"/>
          <w:szCs w:val="21"/>
        </w:rPr>
        <w:t>凯瑟琳</w:t>
      </w:r>
      <w:r w:rsidR="00BC0086">
        <w:rPr>
          <w:rFonts w:ascii="微软雅黑" w:eastAsia="微软雅黑" w:hAnsi="微软雅黑" w:hint="eastAsia"/>
          <w:szCs w:val="21"/>
        </w:rPr>
        <w:t>：</w:t>
      </w:r>
      <w:r>
        <w:rPr>
          <w:rFonts w:ascii="微软雅黑" w:eastAsia="微软雅黑" w:hAnsi="微软雅黑" w:hint="eastAsia"/>
          <w:szCs w:val="21"/>
        </w:rPr>
        <w:t>可恶，竟然打不开图书馆的大门！</w:t>
      </w:r>
    </w:p>
    <w:p w14:paraId="5BBAEE07" w14:textId="4975E709" w:rsidR="00A12416" w:rsidRDefault="00A12416" w:rsidP="00345771">
      <w:pPr>
        <w:ind w:firstLineChars="200" w:firstLine="420"/>
        <w:rPr>
          <w:rFonts w:ascii="微软雅黑" w:eastAsia="微软雅黑" w:hAnsi="微软雅黑"/>
          <w:szCs w:val="21"/>
        </w:rPr>
      </w:pPr>
      <w:r>
        <w:rPr>
          <w:rFonts w:ascii="微软雅黑" w:eastAsia="微软雅黑" w:hAnsi="微软雅黑" w:hint="eastAsia"/>
          <w:szCs w:val="21"/>
        </w:rPr>
        <w:t>梅莫菲斯：图书馆内部施加了好几层魔法封印，靠蛮力是打不开这扇门的。</w:t>
      </w:r>
    </w:p>
    <w:p w14:paraId="5E231EDA" w14:textId="2015C0D0" w:rsidR="00A12416" w:rsidRDefault="00A12416" w:rsidP="00A12416">
      <w:pPr>
        <w:ind w:firstLineChars="200" w:firstLine="420"/>
        <w:rPr>
          <w:rFonts w:ascii="微软雅黑" w:eastAsia="微软雅黑" w:hAnsi="微软雅黑"/>
          <w:szCs w:val="21"/>
        </w:rPr>
      </w:pPr>
      <w:r>
        <w:rPr>
          <w:rFonts w:ascii="微软雅黑" w:eastAsia="微软雅黑" w:hAnsi="微软雅黑" w:hint="eastAsia"/>
          <w:szCs w:val="21"/>
        </w:rPr>
        <w:t>魔女：很强烈的魔法波动，她们应该还在里面。</w:t>
      </w:r>
    </w:p>
    <w:p w14:paraId="187D9EC9" w14:textId="6378B3FB" w:rsidR="00AB3783" w:rsidRDefault="003D230D" w:rsidP="00AB3783">
      <w:pPr>
        <w:ind w:firstLineChars="200" w:firstLine="420"/>
        <w:rPr>
          <w:rFonts w:ascii="微软雅黑" w:eastAsia="微软雅黑" w:hAnsi="微软雅黑"/>
          <w:szCs w:val="21"/>
        </w:rPr>
      </w:pPr>
      <w:r>
        <w:rPr>
          <w:rFonts w:ascii="微软雅黑" w:eastAsia="微软雅黑" w:hAnsi="微软雅黑" w:hint="eastAsia"/>
          <w:szCs w:val="21"/>
        </w:rPr>
        <w:t>凯瑟琳</w:t>
      </w:r>
      <w:r w:rsidR="00AB3783">
        <w:rPr>
          <w:rFonts w:ascii="微软雅黑" w:eastAsia="微软雅黑" w:hAnsi="微软雅黑" w:hint="eastAsia"/>
          <w:szCs w:val="21"/>
        </w:rPr>
        <w:t>：闪开，让我来试试——喝！（震动）</w:t>
      </w:r>
    </w:p>
    <w:p w14:paraId="289D9A1F" w14:textId="3BA84B91" w:rsidR="00AB3783" w:rsidRDefault="00C44CAA" w:rsidP="00AB3783">
      <w:pPr>
        <w:ind w:firstLineChars="200" w:firstLine="420"/>
        <w:rPr>
          <w:rFonts w:ascii="微软雅黑" w:eastAsia="微软雅黑" w:hAnsi="微软雅黑"/>
          <w:szCs w:val="21"/>
        </w:rPr>
      </w:pPr>
      <w:r>
        <w:rPr>
          <w:rFonts w:ascii="微软雅黑" w:eastAsia="微软雅黑" w:hAnsi="微软雅黑" w:hint="eastAsia"/>
          <w:szCs w:val="21"/>
        </w:rPr>
        <w:t>凯瑟琳：不行，</w:t>
      </w:r>
      <w:r w:rsidR="00AB3783">
        <w:rPr>
          <w:rFonts w:ascii="微软雅黑" w:eastAsia="微软雅黑" w:hAnsi="微软雅黑" w:hint="eastAsia"/>
          <w:szCs w:val="21"/>
        </w:rPr>
        <w:t>靠蛮力根本打不开。</w:t>
      </w:r>
    </w:p>
    <w:p w14:paraId="65C2365A" w14:textId="1B98D052" w:rsidR="00A12416" w:rsidRDefault="00A12416" w:rsidP="00345771">
      <w:pPr>
        <w:ind w:firstLineChars="200" w:firstLine="420"/>
        <w:rPr>
          <w:rFonts w:ascii="微软雅黑" w:eastAsia="微软雅黑" w:hAnsi="微软雅黑"/>
          <w:szCs w:val="21"/>
        </w:rPr>
      </w:pPr>
      <w:r>
        <w:rPr>
          <w:rFonts w:ascii="微软雅黑" w:eastAsia="微软雅黑" w:hAnsi="微软雅黑" w:hint="eastAsia"/>
          <w:szCs w:val="21"/>
        </w:rPr>
        <w:t>凯瑟琳：竟然用魔法堵住</w:t>
      </w:r>
      <w:r w:rsidR="00AB3783">
        <w:rPr>
          <w:rFonts w:ascii="微软雅黑" w:eastAsia="微软雅黑" w:hAnsi="微软雅黑" w:hint="eastAsia"/>
          <w:szCs w:val="21"/>
        </w:rPr>
        <w:t>大</w:t>
      </w:r>
      <w:r>
        <w:rPr>
          <w:rFonts w:ascii="微软雅黑" w:eastAsia="微软雅黑" w:hAnsi="微软雅黑" w:hint="eastAsia"/>
          <w:szCs w:val="21"/>
        </w:rPr>
        <w:t>门，真是卑劣的手段！</w:t>
      </w:r>
    </w:p>
    <w:p w14:paraId="5F304A82" w14:textId="10C4C2F7" w:rsidR="00A12416" w:rsidRDefault="00A12416" w:rsidP="00345771">
      <w:pPr>
        <w:ind w:firstLineChars="200" w:firstLine="420"/>
        <w:rPr>
          <w:rFonts w:ascii="微软雅黑" w:eastAsia="微软雅黑" w:hAnsi="微软雅黑"/>
          <w:szCs w:val="21"/>
        </w:rPr>
      </w:pPr>
      <w:r>
        <w:rPr>
          <w:rFonts w:ascii="微软雅黑" w:eastAsia="微软雅黑" w:hAnsi="微软雅黑" w:hint="eastAsia"/>
          <w:szCs w:val="21"/>
        </w:rPr>
        <w:t>魔女：</w:t>
      </w:r>
      <w:r w:rsidR="00C44CAA">
        <w:rPr>
          <w:rFonts w:ascii="微软雅黑" w:eastAsia="微软雅黑" w:hAnsi="微软雅黑" w:hint="eastAsia"/>
          <w:szCs w:val="21"/>
        </w:rPr>
        <w:t>让我</w:t>
      </w:r>
      <w:r w:rsidR="00AB3783">
        <w:rPr>
          <w:rFonts w:ascii="微软雅黑" w:eastAsia="微软雅黑" w:hAnsi="微软雅黑" w:hint="eastAsia"/>
          <w:szCs w:val="21"/>
        </w:rPr>
        <w:t>用魔法试一下。</w:t>
      </w:r>
    </w:p>
    <w:p w14:paraId="4D5F3049" w14:textId="37C448A6" w:rsidR="00D07644" w:rsidRPr="00D07644" w:rsidRDefault="00D07644" w:rsidP="00345771">
      <w:pPr>
        <w:ind w:firstLineChars="200" w:firstLine="420"/>
        <w:rPr>
          <w:rFonts w:ascii="微软雅黑" w:eastAsia="微软雅黑" w:hAnsi="微软雅黑"/>
          <w:b/>
          <w:szCs w:val="21"/>
        </w:rPr>
      </w:pPr>
      <w:r w:rsidRPr="00D07644">
        <w:rPr>
          <w:rFonts w:ascii="微软雅黑" w:eastAsia="微软雅黑" w:hAnsi="微软雅黑" w:hint="eastAsia"/>
          <w:b/>
          <w:szCs w:val="21"/>
        </w:rPr>
        <w:t>压黑</w:t>
      </w:r>
      <w:r w:rsidR="007A424D">
        <w:rPr>
          <w:rFonts w:ascii="微软雅黑" w:eastAsia="微软雅黑" w:hAnsi="微软雅黑" w:hint="eastAsia"/>
          <w:b/>
          <w:szCs w:val="21"/>
        </w:rPr>
        <w:t>转视角</w:t>
      </w:r>
      <w:r w:rsidRPr="00D07644">
        <w:rPr>
          <w:rFonts w:ascii="微软雅黑" w:eastAsia="微软雅黑" w:hAnsi="微软雅黑" w:hint="eastAsia"/>
          <w:b/>
          <w:szCs w:val="21"/>
        </w:rPr>
        <w:t>。</w:t>
      </w:r>
    </w:p>
    <w:p w14:paraId="7B23B408" w14:textId="439633E9" w:rsidR="00D07644"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commentRangeStart w:id="41"/>
      <w:commentRangeEnd w:id="41"/>
      <w:r w:rsidR="00E23C0A">
        <w:rPr>
          <w:rFonts w:ascii="微软雅黑" w:eastAsia="微软雅黑" w:hAnsi="微软雅黑" w:hint="eastAsia"/>
          <w:szCs w:val="21"/>
        </w:rPr>
        <w:t>：我可不管你是谁，这里是我的家，我可不会允许你在这里乱来。</w:t>
      </w:r>
    </w:p>
    <w:p w14:paraId="66E0C11C" w14:textId="7FC3420E" w:rsidR="00E23C0A" w:rsidRDefault="00E23C0A" w:rsidP="00345771">
      <w:pPr>
        <w:ind w:firstLineChars="200" w:firstLine="420"/>
        <w:rPr>
          <w:rFonts w:ascii="微软雅黑" w:eastAsia="微软雅黑" w:hAnsi="微软雅黑"/>
          <w:szCs w:val="21"/>
        </w:rPr>
      </w:pPr>
      <w:r>
        <w:rPr>
          <w:rFonts w:ascii="微软雅黑" w:eastAsia="微软雅黑" w:hAnsi="微软雅黑" w:hint="eastAsia"/>
          <w:szCs w:val="21"/>
        </w:rPr>
        <w:t>散华：看来你完全没有理解</w:t>
      </w:r>
      <w:r w:rsidR="00C44CAA">
        <w:rPr>
          <w:rFonts w:ascii="微软雅黑" w:eastAsia="微软雅黑" w:hAnsi="微软雅黑" w:hint="eastAsia"/>
          <w:szCs w:val="21"/>
        </w:rPr>
        <w:t>这件事情的</w:t>
      </w:r>
      <w:r w:rsidR="007A424D">
        <w:rPr>
          <w:rFonts w:ascii="微软雅黑" w:eastAsia="微软雅黑" w:hAnsi="微软雅黑" w:hint="eastAsia"/>
          <w:szCs w:val="21"/>
        </w:rPr>
        <w:t>危险</w:t>
      </w:r>
      <w:r w:rsidR="00C44CAA">
        <w:rPr>
          <w:rFonts w:ascii="微软雅黑" w:eastAsia="微软雅黑" w:hAnsi="微软雅黑" w:hint="eastAsia"/>
          <w:szCs w:val="21"/>
        </w:rPr>
        <w:t>性</w:t>
      </w:r>
      <w:r w:rsidR="007A424D">
        <w:rPr>
          <w:rFonts w:ascii="微软雅黑" w:eastAsia="微软雅黑" w:hAnsi="微软雅黑" w:hint="eastAsia"/>
          <w:szCs w:val="21"/>
        </w:rPr>
        <w:t>。</w:t>
      </w:r>
    </w:p>
    <w:p w14:paraId="1A902869" w14:textId="448BBB36" w:rsidR="007A424D" w:rsidRDefault="007A424D" w:rsidP="00345771">
      <w:pPr>
        <w:ind w:firstLineChars="200" w:firstLine="420"/>
        <w:rPr>
          <w:rFonts w:ascii="微软雅黑" w:eastAsia="微软雅黑" w:hAnsi="微软雅黑"/>
          <w:szCs w:val="21"/>
        </w:rPr>
      </w:pPr>
      <w:r>
        <w:rPr>
          <w:rFonts w:ascii="微软雅黑" w:eastAsia="微软雅黑" w:hAnsi="微软雅黑" w:hint="eastAsia"/>
          <w:szCs w:val="21"/>
        </w:rPr>
        <w:t>散华：</w:t>
      </w:r>
      <w:r w:rsidR="00C44CAA">
        <w:rPr>
          <w:rFonts w:ascii="微软雅黑" w:eastAsia="微软雅黑" w:hAnsi="微软雅黑" w:hint="eastAsia"/>
          <w:szCs w:val="21"/>
        </w:rPr>
        <w:t>啧，</w:t>
      </w:r>
      <w:r>
        <w:rPr>
          <w:rFonts w:ascii="微软雅黑" w:eastAsia="微软雅黑" w:hAnsi="微软雅黑" w:hint="eastAsia"/>
          <w:szCs w:val="21"/>
        </w:rPr>
        <w:t>真是白费口舌。</w:t>
      </w:r>
    </w:p>
    <w:p w14:paraId="309378B3" w14:textId="4CF0559C" w:rsidR="007A424D" w:rsidRDefault="007A424D"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散华：总之，我不是来征求你意见的，那头恶龙已经躲在了城堡里。</w:t>
      </w:r>
    </w:p>
    <w:p w14:paraId="63873D92" w14:textId="0A2A5C66" w:rsidR="007A424D" w:rsidRPr="00E23C0A"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散华：如果我不将它</w:t>
      </w:r>
      <w:r w:rsidR="007A424D">
        <w:rPr>
          <w:rFonts w:ascii="微软雅黑" w:eastAsia="微软雅黑" w:hAnsi="微软雅黑" w:hint="eastAsia"/>
          <w:szCs w:val="21"/>
        </w:rPr>
        <w:t>封印起来，别说是这里，整个世界都会遭殃。</w:t>
      </w:r>
    </w:p>
    <w:p w14:paraId="4799EDB7" w14:textId="5B22E37F" w:rsidR="000F175D"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7A424D">
        <w:rPr>
          <w:rFonts w:ascii="微软雅黑" w:eastAsia="微软雅黑" w:hAnsi="微软雅黑" w:hint="eastAsia"/>
          <w:szCs w:val="21"/>
        </w:rPr>
        <w:t>：我也不是在跟你</w:t>
      </w:r>
      <w:r w:rsidR="000D458C">
        <w:rPr>
          <w:rFonts w:ascii="微软雅黑" w:eastAsia="微软雅黑" w:hAnsi="微软雅黑" w:hint="eastAsia"/>
          <w:szCs w:val="21"/>
        </w:rPr>
        <w:t>商量</w:t>
      </w:r>
      <w:r w:rsidR="007A424D">
        <w:rPr>
          <w:rFonts w:ascii="微软雅黑" w:eastAsia="微软雅黑" w:hAnsi="微软雅黑" w:hint="eastAsia"/>
          <w:szCs w:val="21"/>
        </w:rPr>
        <w:t>，我再重复一遍，这里是我的家！</w:t>
      </w:r>
    </w:p>
    <w:p w14:paraId="351A2B29" w14:textId="5E61BDE7" w:rsidR="007A424D"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7A424D">
        <w:rPr>
          <w:rFonts w:ascii="微软雅黑" w:eastAsia="微软雅黑" w:hAnsi="微软雅黑" w:hint="eastAsia"/>
          <w:szCs w:val="21"/>
        </w:rPr>
        <w:t>：就算有什么恶龙会毁灭世界，我也</w:t>
      </w:r>
      <w:r w:rsidR="000D458C">
        <w:rPr>
          <w:rFonts w:ascii="微软雅黑" w:eastAsia="微软雅黑" w:hAnsi="微软雅黑" w:hint="eastAsia"/>
          <w:szCs w:val="21"/>
        </w:rPr>
        <w:t>不</w:t>
      </w:r>
      <w:r w:rsidR="007A424D">
        <w:rPr>
          <w:rFonts w:ascii="微软雅黑" w:eastAsia="微软雅黑" w:hAnsi="微软雅黑" w:hint="eastAsia"/>
          <w:szCs w:val="21"/>
        </w:rPr>
        <w:t>允许你在我家里</w:t>
      </w:r>
      <w:r w:rsidR="000D458C">
        <w:rPr>
          <w:rFonts w:ascii="微软雅黑" w:eastAsia="微软雅黑" w:hAnsi="微软雅黑" w:hint="eastAsia"/>
          <w:szCs w:val="21"/>
        </w:rPr>
        <w:t>乱搜东西！</w:t>
      </w:r>
    </w:p>
    <w:p w14:paraId="4DF0FA21" w14:textId="77777777" w:rsidR="000D458C" w:rsidRDefault="000D458C" w:rsidP="000D458C">
      <w:pPr>
        <w:ind w:firstLineChars="200" w:firstLine="420"/>
        <w:rPr>
          <w:rFonts w:ascii="微软雅黑" w:eastAsia="微软雅黑" w:hAnsi="微软雅黑"/>
          <w:szCs w:val="21"/>
        </w:rPr>
      </w:pPr>
      <w:r>
        <w:rPr>
          <w:rFonts w:ascii="微软雅黑" w:eastAsia="微软雅黑" w:hAnsi="微软雅黑" w:hint="eastAsia"/>
          <w:szCs w:val="21"/>
        </w:rPr>
        <w:t xml:space="preserve">选项：（轰隆） </w:t>
      </w:r>
      <w:r>
        <w:rPr>
          <w:rFonts w:ascii="微软雅黑" w:eastAsia="微软雅黑" w:hAnsi="微软雅黑"/>
          <w:szCs w:val="21"/>
        </w:rPr>
        <w:t xml:space="preserve"> </w:t>
      </w:r>
      <w:r>
        <w:rPr>
          <w:rFonts w:ascii="微软雅黑" w:eastAsia="微软雅黑" w:hAnsi="微软雅黑" w:hint="eastAsia"/>
          <w:szCs w:val="21"/>
        </w:rPr>
        <w:t>震屏</w:t>
      </w:r>
    </w:p>
    <w:p w14:paraId="30B89DA4" w14:textId="77777777" w:rsidR="000D458C" w:rsidRDefault="000D458C" w:rsidP="000D458C">
      <w:pPr>
        <w:ind w:firstLineChars="200" w:firstLine="420"/>
        <w:rPr>
          <w:rFonts w:ascii="微软雅黑" w:eastAsia="微软雅黑" w:hAnsi="微软雅黑"/>
          <w:szCs w:val="21"/>
        </w:rPr>
      </w:pPr>
      <w:r>
        <w:rPr>
          <w:rFonts w:ascii="微软雅黑" w:eastAsia="微软雅黑" w:hAnsi="微软雅黑" w:hint="eastAsia"/>
          <w:szCs w:val="21"/>
        </w:rPr>
        <w:t>誓约仆从：这个人的魔法……比姐姐大人厉害多了。</w:t>
      </w:r>
    </w:p>
    <w:p w14:paraId="3584700D" w14:textId="77777777" w:rsidR="000D458C" w:rsidRDefault="000D458C" w:rsidP="000D458C">
      <w:pPr>
        <w:ind w:firstLineChars="200" w:firstLine="420"/>
        <w:rPr>
          <w:rFonts w:ascii="微软雅黑" w:eastAsia="微软雅黑" w:hAnsi="微软雅黑"/>
          <w:szCs w:val="21"/>
        </w:rPr>
      </w:pPr>
      <w:r>
        <w:rPr>
          <w:rFonts w:ascii="微软雅黑" w:eastAsia="微软雅黑" w:hAnsi="微软雅黑" w:hint="eastAsia"/>
          <w:szCs w:val="21"/>
        </w:rPr>
        <w:t>凯瑟琳：这就是魔法的力量吗……果然祖国还是需要这种力量……</w:t>
      </w:r>
    </w:p>
    <w:p w14:paraId="34CB6389" w14:textId="3378356D" w:rsidR="000D458C" w:rsidRDefault="000D458C" w:rsidP="000D458C">
      <w:pPr>
        <w:ind w:firstLineChars="200" w:firstLine="420"/>
        <w:rPr>
          <w:rFonts w:ascii="微软雅黑" w:eastAsia="微软雅黑" w:hAnsi="微软雅黑"/>
          <w:szCs w:val="21"/>
        </w:rPr>
      </w:pPr>
      <w:r>
        <w:rPr>
          <w:rFonts w:ascii="微软雅黑" w:eastAsia="微软雅黑" w:hAnsi="微软雅黑" w:hint="eastAsia"/>
          <w:szCs w:val="21"/>
        </w:rPr>
        <w:t>艾拉：咳咳咳，</w:t>
      </w:r>
      <w:r w:rsidR="0027777D">
        <w:rPr>
          <w:rFonts w:ascii="微软雅黑" w:eastAsia="微软雅黑" w:hAnsi="微软雅黑" w:hint="eastAsia"/>
          <w:szCs w:val="21"/>
        </w:rPr>
        <w:t>竟然只用一击就把这扇门轰碎了。</w:t>
      </w:r>
    </w:p>
    <w:p w14:paraId="01F4133C" w14:textId="65541224" w:rsidR="000D458C" w:rsidRDefault="000D458C" w:rsidP="00345771">
      <w:pPr>
        <w:ind w:firstLineChars="200" w:firstLine="420"/>
        <w:rPr>
          <w:rFonts w:ascii="微软雅黑" w:eastAsia="微软雅黑" w:hAnsi="微软雅黑"/>
          <w:szCs w:val="21"/>
        </w:rPr>
      </w:pPr>
      <w:r>
        <w:rPr>
          <w:rFonts w:ascii="微软雅黑" w:eastAsia="微软雅黑" w:hAnsi="微软雅黑" w:hint="eastAsia"/>
          <w:szCs w:val="21"/>
        </w:rPr>
        <w:t>梅莫菲斯：啊，是诺忒娜，还有一个不认识的人。</w:t>
      </w:r>
    </w:p>
    <w:p w14:paraId="6548D2E1" w14:textId="15DE616E" w:rsidR="000D458C" w:rsidRDefault="000D458C" w:rsidP="00345771">
      <w:pPr>
        <w:ind w:firstLineChars="200" w:firstLine="420"/>
        <w:rPr>
          <w:rFonts w:ascii="微软雅黑" w:eastAsia="微软雅黑" w:hAnsi="微软雅黑"/>
          <w:szCs w:val="21"/>
        </w:rPr>
      </w:pPr>
      <w:r>
        <w:rPr>
          <w:rFonts w:ascii="微软雅黑" w:eastAsia="微软雅黑" w:hAnsi="微软雅黑" w:hint="eastAsia"/>
          <w:szCs w:val="21"/>
        </w:rPr>
        <w:t>散华：竟然喊帮手了吗……就算如此，我也不会让步！</w:t>
      </w:r>
    </w:p>
    <w:p w14:paraId="44F681DB" w14:textId="522C8C8A" w:rsidR="000D458C"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0D458C">
        <w:rPr>
          <w:rFonts w:ascii="微软雅黑" w:eastAsia="微软雅黑" w:hAnsi="微软雅黑" w:hint="eastAsia"/>
          <w:szCs w:val="21"/>
        </w:rPr>
        <w:t>：来就来，谁怕谁啊！</w:t>
      </w:r>
    </w:p>
    <w:p w14:paraId="4657F83C" w14:textId="22656E6D" w:rsidR="000D458C" w:rsidRDefault="000D458C" w:rsidP="00345771">
      <w:pPr>
        <w:ind w:firstLineChars="200" w:firstLine="420"/>
        <w:rPr>
          <w:rFonts w:ascii="微软雅黑" w:eastAsia="微软雅黑" w:hAnsi="微软雅黑"/>
          <w:szCs w:val="21"/>
        </w:rPr>
      </w:pPr>
      <w:r>
        <w:rPr>
          <w:rFonts w:ascii="微软雅黑" w:eastAsia="微软雅黑" w:hAnsi="微软雅黑" w:hint="eastAsia"/>
          <w:szCs w:val="21"/>
        </w:rPr>
        <w:t>梅莫菲斯：要上去帮忙吗？</w:t>
      </w:r>
    </w:p>
    <w:p w14:paraId="447E1E44" w14:textId="30A8D524" w:rsidR="000D458C" w:rsidRDefault="000D458C" w:rsidP="000D458C">
      <w:pPr>
        <w:ind w:firstLineChars="200" w:firstLine="420"/>
        <w:rPr>
          <w:rFonts w:ascii="微软雅黑" w:eastAsia="微软雅黑" w:hAnsi="微软雅黑"/>
          <w:szCs w:val="21"/>
        </w:rPr>
      </w:pPr>
      <w:r>
        <w:rPr>
          <w:rFonts w:ascii="微软雅黑" w:eastAsia="微软雅黑" w:hAnsi="微软雅黑" w:hint="eastAsia"/>
          <w:szCs w:val="21"/>
        </w:rPr>
        <w:t>凯瑟琳：等等，这里地上散落的书，居然有这么多我从来没见过的！</w:t>
      </w:r>
    </w:p>
    <w:p w14:paraId="0253CE24" w14:textId="5BE35F31" w:rsidR="000D458C" w:rsidRDefault="000D458C" w:rsidP="00345771">
      <w:pPr>
        <w:ind w:firstLineChars="200" w:firstLine="420"/>
        <w:rPr>
          <w:rFonts w:ascii="微软雅黑" w:eastAsia="微软雅黑" w:hAnsi="微软雅黑"/>
          <w:szCs w:val="21"/>
        </w:rPr>
      </w:pPr>
      <w:r>
        <w:rPr>
          <w:rFonts w:ascii="微软雅黑" w:eastAsia="微软雅黑" w:hAnsi="微软雅黑" w:hint="eastAsia"/>
          <w:szCs w:val="21"/>
        </w:rPr>
        <w:t>旁白：空屏 震动 表现打斗过程</w:t>
      </w:r>
    </w:p>
    <w:p w14:paraId="3CC7B1A5" w14:textId="432D2047" w:rsidR="000D458C" w:rsidRDefault="000D458C" w:rsidP="00345771">
      <w:pPr>
        <w:ind w:firstLineChars="200" w:firstLine="420"/>
        <w:rPr>
          <w:rFonts w:ascii="微软雅黑" w:eastAsia="微软雅黑" w:hAnsi="微软雅黑"/>
          <w:szCs w:val="21"/>
        </w:rPr>
      </w:pPr>
      <w:r>
        <w:rPr>
          <w:rFonts w:ascii="微软雅黑" w:eastAsia="微软雅黑" w:hAnsi="微软雅黑" w:hint="eastAsia"/>
          <w:szCs w:val="21"/>
        </w:rPr>
        <w:t>凯瑟琳：我，我的书</w:t>
      </w:r>
      <w:r w:rsidR="00D43F57">
        <w:rPr>
          <w:rFonts w:ascii="微软雅黑" w:eastAsia="微软雅黑" w:hAnsi="微软雅黑" w:hint="eastAsia"/>
          <w:szCs w:val="21"/>
        </w:rPr>
        <w:t>——</w:t>
      </w:r>
    </w:p>
    <w:p w14:paraId="353C17A4" w14:textId="72AED73C" w:rsidR="00D43F57" w:rsidRDefault="00D43F57" w:rsidP="00345771">
      <w:pPr>
        <w:ind w:firstLineChars="200" w:firstLine="420"/>
        <w:rPr>
          <w:rFonts w:ascii="微软雅黑" w:eastAsia="微软雅黑" w:hAnsi="微软雅黑"/>
          <w:szCs w:val="21"/>
        </w:rPr>
      </w:pPr>
      <w:r>
        <w:rPr>
          <w:rFonts w:ascii="微软雅黑" w:eastAsia="微软雅黑" w:hAnsi="微软雅黑" w:hint="eastAsia"/>
          <w:szCs w:val="21"/>
        </w:rPr>
        <w:t>梅莫菲斯：被魔法风暴撕成碎片了……</w:t>
      </w:r>
    </w:p>
    <w:p w14:paraId="38840418" w14:textId="55F2A178" w:rsidR="00D43F57" w:rsidRDefault="00D43F57" w:rsidP="00345771">
      <w:pPr>
        <w:ind w:firstLineChars="200" w:firstLine="420"/>
        <w:rPr>
          <w:rFonts w:ascii="微软雅黑" w:eastAsia="微软雅黑" w:hAnsi="微软雅黑"/>
          <w:szCs w:val="21"/>
        </w:rPr>
      </w:pPr>
      <w:r>
        <w:rPr>
          <w:rFonts w:ascii="微软雅黑" w:eastAsia="微软雅黑" w:hAnsi="微软雅黑" w:hint="eastAsia"/>
          <w:szCs w:val="21"/>
        </w:rPr>
        <w:t>凯瑟琳：不——!</w:t>
      </w:r>
    </w:p>
    <w:p w14:paraId="27900E5C" w14:textId="30B532BB" w:rsidR="000D458C" w:rsidRDefault="00295EBD" w:rsidP="00345771">
      <w:pPr>
        <w:ind w:firstLineChars="200" w:firstLine="420"/>
        <w:rPr>
          <w:rFonts w:ascii="微软雅黑" w:eastAsia="微软雅黑" w:hAnsi="微软雅黑"/>
          <w:szCs w:val="21"/>
        </w:rPr>
      </w:pPr>
      <w:r>
        <w:rPr>
          <w:rFonts w:ascii="微软雅黑" w:eastAsia="微软雅黑" w:hAnsi="微软雅黑" w:hint="eastAsia"/>
          <w:szCs w:val="21"/>
        </w:rPr>
        <w:t>艾拉：好恐怖的气息……</w:t>
      </w:r>
    </w:p>
    <w:p w14:paraId="3267FE9C" w14:textId="6F295B4D" w:rsidR="00295EBD" w:rsidRDefault="00295EBD" w:rsidP="00345771">
      <w:pPr>
        <w:ind w:firstLineChars="200" w:firstLine="420"/>
        <w:rPr>
          <w:rFonts w:ascii="微软雅黑" w:eastAsia="微软雅黑" w:hAnsi="微软雅黑"/>
          <w:szCs w:val="21"/>
        </w:rPr>
      </w:pPr>
      <w:r>
        <w:rPr>
          <w:rFonts w:ascii="微软雅黑" w:eastAsia="微软雅黑" w:hAnsi="微软雅黑" w:hint="eastAsia"/>
          <w:szCs w:val="21"/>
        </w:rPr>
        <w:t>凯瑟琳：愿主宽恕我的罪孽，但在此之前……</w:t>
      </w:r>
    </w:p>
    <w:p w14:paraId="272EF233" w14:textId="5540386D" w:rsidR="00295EBD" w:rsidRDefault="00295EBD" w:rsidP="00345771">
      <w:pPr>
        <w:ind w:firstLineChars="200" w:firstLine="420"/>
        <w:rPr>
          <w:rFonts w:ascii="微软雅黑" w:eastAsia="微软雅黑" w:hAnsi="微软雅黑"/>
          <w:szCs w:val="21"/>
        </w:rPr>
      </w:pPr>
      <w:r>
        <w:rPr>
          <w:rFonts w:ascii="微软雅黑" w:eastAsia="微软雅黑" w:hAnsi="微软雅黑" w:hint="eastAsia"/>
          <w:szCs w:val="21"/>
        </w:rPr>
        <w:t>凯瑟琳：祈祷吧，罪恶之人，你们将面对的，是永不战败的圣迹！</w:t>
      </w:r>
    </w:p>
    <w:p w14:paraId="24549258" w14:textId="45817288" w:rsidR="00CC1503" w:rsidRDefault="00CC1503" w:rsidP="00345771">
      <w:pPr>
        <w:ind w:firstLineChars="200" w:firstLine="420"/>
        <w:rPr>
          <w:rFonts w:ascii="微软雅黑" w:eastAsia="微软雅黑" w:hAnsi="微软雅黑"/>
          <w:szCs w:val="21"/>
        </w:rPr>
      </w:pPr>
      <w:r>
        <w:rPr>
          <w:rFonts w:ascii="微软雅黑" w:eastAsia="微软雅黑" w:hAnsi="微软雅黑" w:hint="eastAsia"/>
          <w:szCs w:val="21"/>
        </w:rPr>
        <w:t>誓约仆从：姐姐大人，我来帮你！</w:t>
      </w:r>
    </w:p>
    <w:p w14:paraId="0250BCD0" w14:textId="564EB3CD" w:rsidR="00295EBD" w:rsidRDefault="00295EBD" w:rsidP="00345771">
      <w:pPr>
        <w:ind w:firstLineChars="200" w:firstLine="420"/>
        <w:rPr>
          <w:rFonts w:ascii="微软雅黑" w:eastAsia="微软雅黑" w:hAnsi="微软雅黑"/>
          <w:szCs w:val="21"/>
        </w:rPr>
      </w:pPr>
      <w:r>
        <w:rPr>
          <w:rFonts w:ascii="微软雅黑" w:eastAsia="微软雅黑" w:hAnsi="微软雅黑" w:hint="eastAsia"/>
          <w:szCs w:val="21"/>
        </w:rPr>
        <w:t>艾拉：糟糕，那些扭曲的怪物</w:t>
      </w:r>
      <w:r w:rsidR="004C306D">
        <w:rPr>
          <w:rFonts w:ascii="微软雅黑" w:eastAsia="微软雅黑" w:hAnsi="微软雅黑" w:hint="eastAsia"/>
          <w:szCs w:val="21"/>
        </w:rPr>
        <w:t>又</w:t>
      </w:r>
      <w:r>
        <w:rPr>
          <w:rFonts w:ascii="微软雅黑" w:eastAsia="微软雅黑" w:hAnsi="微软雅黑" w:hint="eastAsia"/>
          <w:szCs w:val="21"/>
        </w:rPr>
        <w:t>追来了！</w:t>
      </w:r>
    </w:p>
    <w:p w14:paraId="4A1A10E0" w14:textId="77777777" w:rsidR="00295EBD" w:rsidRDefault="00295EBD" w:rsidP="00345771">
      <w:pPr>
        <w:ind w:firstLineChars="200" w:firstLine="420"/>
        <w:rPr>
          <w:rFonts w:ascii="微软雅黑" w:eastAsia="微软雅黑" w:hAnsi="微软雅黑"/>
          <w:szCs w:val="21"/>
        </w:rPr>
      </w:pPr>
    </w:p>
    <w:p w14:paraId="28AB487E" w14:textId="19FBF6EA" w:rsidR="00295EBD" w:rsidRDefault="00295EBD" w:rsidP="00295EBD">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2CCF9FA6" w14:textId="52764C9D" w:rsidR="00295EBD" w:rsidRDefault="00CC1503" w:rsidP="00345771">
      <w:pPr>
        <w:ind w:firstLineChars="200" w:firstLine="420"/>
        <w:rPr>
          <w:rFonts w:ascii="微软雅黑" w:eastAsia="微软雅黑" w:hAnsi="微软雅黑"/>
          <w:szCs w:val="21"/>
        </w:rPr>
      </w:pPr>
      <w:r>
        <w:rPr>
          <w:rFonts w:ascii="微软雅黑" w:eastAsia="微软雅黑" w:hAnsi="微软雅黑" w:hint="eastAsia"/>
          <w:szCs w:val="21"/>
        </w:rPr>
        <w:t>魔女</w:t>
      </w:r>
      <w:r w:rsidR="00295EBD">
        <w:rPr>
          <w:rFonts w:ascii="微软雅黑" w:eastAsia="微软雅黑" w:hAnsi="微软雅黑" w:hint="eastAsia"/>
          <w:szCs w:val="21"/>
        </w:rPr>
        <w:t>：</w:t>
      </w:r>
      <w:r w:rsidR="004C306D">
        <w:rPr>
          <w:rFonts w:ascii="微软雅黑" w:eastAsia="微软雅黑" w:hAnsi="微软雅黑" w:hint="eastAsia"/>
          <w:szCs w:val="21"/>
        </w:rPr>
        <w:t>这些怪物虽然不强，但也挺烦人的。</w:t>
      </w:r>
    </w:p>
    <w:p w14:paraId="204A8D20" w14:textId="50D603BD" w:rsidR="004C306D" w:rsidRDefault="004C306D" w:rsidP="00345771">
      <w:pPr>
        <w:ind w:firstLineChars="200" w:firstLine="420"/>
        <w:rPr>
          <w:rFonts w:ascii="微软雅黑" w:eastAsia="微软雅黑" w:hAnsi="微软雅黑"/>
          <w:szCs w:val="21"/>
        </w:rPr>
      </w:pPr>
      <w:r>
        <w:rPr>
          <w:rFonts w:ascii="微软雅黑" w:eastAsia="微软雅黑" w:hAnsi="微软雅黑" w:hint="eastAsia"/>
          <w:szCs w:val="21"/>
        </w:rPr>
        <w:t>艾拉：哎，汝要</w:t>
      </w:r>
      <w:r w:rsidR="008029EB">
        <w:rPr>
          <w:rFonts w:ascii="微软雅黑" w:eastAsia="微软雅黑" w:hAnsi="微软雅黑" w:hint="eastAsia"/>
          <w:szCs w:val="21"/>
        </w:rPr>
        <w:t>做</w:t>
      </w:r>
      <w:r>
        <w:rPr>
          <w:rFonts w:ascii="微软雅黑" w:eastAsia="微软雅黑" w:hAnsi="微软雅黑" w:hint="eastAsia"/>
          <w:szCs w:val="21"/>
        </w:rPr>
        <w:t>什么</w:t>
      </w:r>
      <w:r w:rsidR="008029EB">
        <w:rPr>
          <w:rFonts w:ascii="微软雅黑" w:eastAsia="微软雅黑" w:hAnsi="微软雅黑" w:hint="eastAsia"/>
          <w:szCs w:val="21"/>
        </w:rPr>
        <w:t>，那边危险！</w:t>
      </w:r>
    </w:p>
    <w:p w14:paraId="132E77A3" w14:textId="4374DFCB" w:rsidR="004C306D" w:rsidRDefault="004C306D" w:rsidP="00345771">
      <w:pPr>
        <w:ind w:firstLineChars="200" w:firstLine="420"/>
        <w:rPr>
          <w:rFonts w:ascii="微软雅黑" w:eastAsia="微软雅黑" w:hAnsi="微软雅黑"/>
          <w:szCs w:val="21"/>
        </w:rPr>
      </w:pPr>
      <w:r>
        <w:rPr>
          <w:rFonts w:ascii="微软雅黑" w:eastAsia="微软雅黑" w:hAnsi="微软雅黑" w:hint="eastAsia"/>
          <w:szCs w:val="21"/>
        </w:rPr>
        <w:t>选项：（时空之门）</w:t>
      </w:r>
    </w:p>
    <w:p w14:paraId="75BA577E" w14:textId="0EE39702" w:rsidR="004C306D" w:rsidRDefault="00CC1503" w:rsidP="00345771">
      <w:pPr>
        <w:ind w:firstLineChars="200" w:firstLine="420"/>
        <w:rPr>
          <w:rFonts w:ascii="微软雅黑" w:eastAsia="微软雅黑" w:hAnsi="微软雅黑"/>
          <w:szCs w:val="21"/>
        </w:rPr>
      </w:pPr>
      <w:r>
        <w:rPr>
          <w:rFonts w:ascii="微软雅黑" w:eastAsia="微软雅黑" w:hAnsi="微软雅黑" w:hint="eastAsia"/>
          <w:szCs w:val="21"/>
        </w:rPr>
        <w:t>凯瑟琳</w:t>
      </w:r>
      <w:r w:rsidR="004C306D">
        <w:rPr>
          <w:rFonts w:ascii="微软雅黑" w:eastAsia="微软雅黑" w:hAnsi="微软雅黑" w:hint="eastAsia"/>
          <w:szCs w:val="21"/>
        </w:rPr>
        <w:t>：</w:t>
      </w:r>
      <w:r>
        <w:rPr>
          <w:rFonts w:ascii="微软雅黑" w:eastAsia="微软雅黑" w:hAnsi="微软雅黑" w:hint="eastAsia"/>
          <w:szCs w:val="21"/>
        </w:rPr>
        <w:t>可恶，明明就差一点！</w:t>
      </w:r>
    </w:p>
    <w:p w14:paraId="58F79E57" w14:textId="4B952694" w:rsidR="002E0C8C" w:rsidRDefault="00C44CAA" w:rsidP="002E0C8C">
      <w:pPr>
        <w:ind w:firstLineChars="200" w:firstLine="420"/>
        <w:rPr>
          <w:rFonts w:ascii="微软雅黑" w:eastAsia="微软雅黑" w:hAnsi="微软雅黑"/>
          <w:szCs w:val="21"/>
        </w:rPr>
      </w:pPr>
      <w:r>
        <w:rPr>
          <w:rFonts w:ascii="微软雅黑" w:eastAsia="微软雅黑" w:hAnsi="微软雅黑" w:hint="eastAsia"/>
          <w:szCs w:val="21"/>
        </w:rPr>
        <w:t>诺忒娜</w:t>
      </w:r>
      <w:r w:rsidR="008029EB">
        <w:rPr>
          <w:rFonts w:ascii="微软雅黑" w:eastAsia="微软雅黑" w:hAnsi="微软雅黑" w:hint="eastAsia"/>
          <w:szCs w:val="21"/>
        </w:rPr>
        <w:t>：</w:t>
      </w:r>
      <w:r w:rsidR="002E0C8C">
        <w:rPr>
          <w:rFonts w:ascii="微软雅黑" w:eastAsia="微软雅黑" w:hAnsi="微软雅黑" w:hint="eastAsia"/>
          <w:szCs w:val="21"/>
        </w:rPr>
        <w:t>看来就算我恢复了往日的实力，也没法和你相提并论。</w:t>
      </w:r>
    </w:p>
    <w:p w14:paraId="2E84178A" w14:textId="32C172F5" w:rsidR="001C1868" w:rsidRDefault="002E0C8C" w:rsidP="00345771">
      <w:pPr>
        <w:ind w:firstLineChars="200" w:firstLine="420"/>
        <w:rPr>
          <w:rFonts w:ascii="微软雅黑" w:eastAsia="微软雅黑" w:hAnsi="微软雅黑"/>
          <w:szCs w:val="21"/>
        </w:rPr>
      </w:pPr>
      <w:r>
        <w:rPr>
          <w:rFonts w:ascii="微软雅黑" w:eastAsia="微软雅黑" w:hAnsi="微软雅黑" w:hint="eastAsia"/>
          <w:szCs w:val="21"/>
        </w:rPr>
        <w:t>散华：你是什么人？看起来并不像是蒙特尼亚王国</w:t>
      </w:r>
      <w:r w:rsidR="006411EB">
        <w:rPr>
          <w:rFonts w:ascii="微软雅黑" w:eastAsia="微软雅黑" w:hAnsi="微软雅黑" w:hint="eastAsia"/>
          <w:szCs w:val="21"/>
        </w:rPr>
        <w:t>的</w:t>
      </w:r>
      <w:r>
        <w:rPr>
          <w:rFonts w:ascii="微软雅黑" w:eastAsia="微软雅黑" w:hAnsi="微软雅黑" w:hint="eastAsia"/>
          <w:szCs w:val="21"/>
        </w:rPr>
        <w:t>人。</w:t>
      </w:r>
    </w:p>
    <w:p w14:paraId="26DB52BA" w14:textId="2B9B9AC1" w:rsidR="002E0C8C" w:rsidRDefault="0027777D" w:rsidP="00345771">
      <w:pPr>
        <w:ind w:firstLineChars="200" w:firstLine="420"/>
        <w:rPr>
          <w:rFonts w:ascii="微软雅黑" w:eastAsia="微软雅黑" w:hAnsi="微软雅黑"/>
          <w:szCs w:val="21"/>
        </w:rPr>
      </w:pPr>
      <w:r>
        <w:rPr>
          <w:rFonts w:ascii="微软雅黑" w:eastAsia="微软雅黑" w:hAnsi="微软雅黑" w:hint="eastAsia"/>
          <w:szCs w:val="21"/>
        </w:rPr>
        <w:t>魔女：我</w:t>
      </w:r>
      <w:r w:rsidR="006411EB">
        <w:rPr>
          <w:rFonts w:ascii="微软雅黑" w:eastAsia="微软雅黑" w:hAnsi="微软雅黑" w:hint="eastAsia"/>
          <w:szCs w:val="21"/>
        </w:rPr>
        <w:t>来这里找古怪糖果。</w:t>
      </w:r>
    </w:p>
    <w:p w14:paraId="497CEA88" w14:textId="3D4FF4E5" w:rsidR="006411EB" w:rsidRDefault="006411EB" w:rsidP="00345771">
      <w:pPr>
        <w:ind w:firstLineChars="200" w:firstLine="420"/>
        <w:rPr>
          <w:rFonts w:ascii="微软雅黑" w:eastAsia="微软雅黑" w:hAnsi="微软雅黑"/>
          <w:szCs w:val="21"/>
        </w:rPr>
      </w:pPr>
      <w:r>
        <w:rPr>
          <w:rFonts w:ascii="微软雅黑" w:eastAsia="微软雅黑" w:hAnsi="微软雅黑" w:hint="eastAsia"/>
          <w:szCs w:val="21"/>
        </w:rPr>
        <w:t>散华：古怪糖果？</w:t>
      </w:r>
    </w:p>
    <w:p w14:paraId="23A18C5A" w14:textId="2C55E3F2" w:rsidR="002E0C8C" w:rsidRDefault="002E0C8C" w:rsidP="00345771">
      <w:pPr>
        <w:ind w:firstLineChars="200" w:firstLine="420"/>
        <w:rPr>
          <w:rFonts w:ascii="微软雅黑" w:eastAsia="微软雅黑" w:hAnsi="微软雅黑"/>
          <w:szCs w:val="21"/>
        </w:rPr>
      </w:pPr>
      <w:r>
        <w:rPr>
          <w:rFonts w:ascii="微软雅黑" w:eastAsia="微软雅黑" w:hAnsi="微软雅黑" w:hint="eastAsia"/>
          <w:szCs w:val="21"/>
        </w:rPr>
        <w:t>散华：我是冥川的摆渡人，负责维持现世和冥川之间的平衡。</w:t>
      </w:r>
    </w:p>
    <w:p w14:paraId="761694C0" w14:textId="01D1D428" w:rsidR="002E0C8C" w:rsidRDefault="002E0C8C" w:rsidP="00345771">
      <w:pPr>
        <w:ind w:firstLineChars="200" w:firstLine="420"/>
        <w:rPr>
          <w:rFonts w:ascii="微软雅黑" w:eastAsia="微软雅黑" w:hAnsi="微软雅黑"/>
          <w:szCs w:val="21"/>
        </w:rPr>
      </w:pPr>
      <w:r>
        <w:rPr>
          <w:rFonts w:ascii="微软雅黑" w:eastAsia="微软雅黑" w:hAnsi="微软雅黑" w:hint="eastAsia"/>
          <w:szCs w:val="21"/>
        </w:rPr>
        <w:t>散华：最近，维持冥川和现世之间的结界开始松动，</w:t>
      </w:r>
      <w:r w:rsidR="00101C78">
        <w:rPr>
          <w:rFonts w:ascii="微软雅黑" w:eastAsia="微软雅黑" w:hAnsi="微软雅黑" w:hint="eastAsia"/>
          <w:szCs w:val="21"/>
        </w:rPr>
        <w:t>有一头恶龙趁机从冥川里逃了出来</w:t>
      </w:r>
      <w:r>
        <w:rPr>
          <w:rFonts w:ascii="微软雅黑" w:eastAsia="微软雅黑" w:hAnsi="微软雅黑" w:hint="eastAsia"/>
          <w:szCs w:val="21"/>
        </w:rPr>
        <w:t>。</w:t>
      </w:r>
    </w:p>
    <w:p w14:paraId="19C0581F" w14:textId="05710D59" w:rsidR="006411EB" w:rsidRDefault="006411EB" w:rsidP="00345771">
      <w:pPr>
        <w:ind w:firstLineChars="200" w:firstLine="420"/>
        <w:rPr>
          <w:rFonts w:ascii="微软雅黑" w:eastAsia="微软雅黑" w:hAnsi="微软雅黑"/>
          <w:szCs w:val="21"/>
        </w:rPr>
      </w:pPr>
      <w:r>
        <w:rPr>
          <w:rFonts w:ascii="微软雅黑" w:eastAsia="微软雅黑" w:hAnsi="微软雅黑" w:hint="eastAsia"/>
          <w:szCs w:val="21"/>
        </w:rPr>
        <w:t>散华：</w:t>
      </w:r>
      <w:r w:rsidR="00101C78">
        <w:rPr>
          <w:rFonts w:ascii="微软雅黑" w:eastAsia="微软雅黑" w:hAnsi="微软雅黑" w:hint="eastAsia"/>
          <w:szCs w:val="21"/>
        </w:rPr>
        <w:t>我顺着迹象找到这里</w:t>
      </w:r>
      <w:r>
        <w:rPr>
          <w:rFonts w:ascii="微软雅黑" w:eastAsia="微软雅黑" w:hAnsi="微软雅黑" w:hint="eastAsia"/>
          <w:szCs w:val="21"/>
        </w:rPr>
        <w:t>，</w:t>
      </w:r>
      <w:r w:rsidR="00101C78">
        <w:rPr>
          <w:rFonts w:ascii="微软雅黑" w:eastAsia="微软雅黑" w:hAnsi="微软雅黑" w:hint="eastAsia"/>
          <w:szCs w:val="21"/>
        </w:rPr>
        <w:t>那个恶龙应该</w:t>
      </w:r>
      <w:r>
        <w:rPr>
          <w:rFonts w:ascii="微软雅黑" w:eastAsia="微软雅黑" w:hAnsi="微软雅黑" w:hint="eastAsia"/>
          <w:szCs w:val="21"/>
        </w:rPr>
        <w:t>就藏在这个城堡里。</w:t>
      </w:r>
    </w:p>
    <w:p w14:paraId="7D948121" w14:textId="79FC225F" w:rsidR="006411EB"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6411EB">
        <w:rPr>
          <w:rFonts w:ascii="微软雅黑" w:eastAsia="微软雅黑" w:hAnsi="微软雅黑" w:hint="eastAsia"/>
          <w:szCs w:val="21"/>
        </w:rPr>
        <w:t>：你胡说，我一直都在城堡里，根本没看到你说的什么恶龙！</w:t>
      </w:r>
    </w:p>
    <w:p w14:paraId="18CA4B80" w14:textId="0F5D43FB" w:rsidR="006411EB" w:rsidRDefault="006411EB" w:rsidP="00345771">
      <w:pPr>
        <w:ind w:firstLineChars="200" w:firstLine="420"/>
        <w:rPr>
          <w:rFonts w:ascii="微软雅黑" w:eastAsia="微软雅黑" w:hAnsi="微软雅黑"/>
          <w:szCs w:val="21"/>
        </w:rPr>
      </w:pPr>
      <w:r>
        <w:rPr>
          <w:rFonts w:ascii="微软雅黑" w:eastAsia="微软雅黑" w:hAnsi="微软雅黑" w:hint="eastAsia"/>
          <w:szCs w:val="21"/>
        </w:rPr>
        <w:t>艾拉：</w:t>
      </w:r>
      <w:r w:rsidR="000A5AC2">
        <w:rPr>
          <w:rFonts w:ascii="微软雅黑" w:eastAsia="微软雅黑" w:hAnsi="微软雅黑" w:hint="eastAsia"/>
          <w:szCs w:val="21"/>
        </w:rPr>
        <w:t>等一下……门口，好像有奇怪的声音……</w:t>
      </w:r>
    </w:p>
    <w:p w14:paraId="4F60F8B9" w14:textId="7E36AE9A" w:rsidR="006411EB"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凯瑟琳</w:t>
      </w:r>
      <w:r w:rsidR="006411EB">
        <w:rPr>
          <w:rFonts w:ascii="微软雅黑" w:eastAsia="微软雅黑" w:hAnsi="微软雅黑" w:hint="eastAsia"/>
          <w:szCs w:val="21"/>
        </w:rPr>
        <w:t>：</w:t>
      </w:r>
      <w:r>
        <w:rPr>
          <w:rFonts w:ascii="微软雅黑" w:eastAsia="微软雅黑" w:hAnsi="微软雅黑" w:hint="eastAsia"/>
          <w:szCs w:val="21"/>
        </w:rPr>
        <w:t>难道是那些扭曲的怪物又追来了？</w:t>
      </w:r>
    </w:p>
    <w:p w14:paraId="74545390" w14:textId="37EAE929" w:rsidR="006411EB"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梅莫菲斯</w:t>
      </w:r>
      <w:r w:rsidR="006411EB">
        <w:rPr>
          <w:rFonts w:ascii="微软雅黑" w:eastAsia="微软雅黑" w:hAnsi="微软雅黑" w:hint="eastAsia"/>
          <w:szCs w:val="21"/>
        </w:rPr>
        <w:t>：</w:t>
      </w:r>
      <w:r>
        <w:rPr>
          <w:rFonts w:ascii="微软雅黑" w:eastAsia="微软雅黑" w:hAnsi="微软雅黑" w:hint="eastAsia"/>
          <w:szCs w:val="21"/>
        </w:rPr>
        <w:t>不，只有</w:t>
      </w:r>
      <w:r w:rsidR="0027777D">
        <w:rPr>
          <w:rFonts w:ascii="微软雅黑" w:eastAsia="微软雅黑" w:hAnsi="微软雅黑" w:hint="eastAsia"/>
          <w:szCs w:val="21"/>
        </w:rPr>
        <w:t>一种</w:t>
      </w:r>
      <w:r>
        <w:rPr>
          <w:rFonts w:ascii="微软雅黑" w:eastAsia="微软雅黑" w:hAnsi="微软雅黑" w:hint="eastAsia"/>
          <w:szCs w:val="21"/>
        </w:rPr>
        <w:t>情绪波动。</w:t>
      </w:r>
    </w:p>
    <w:p w14:paraId="1F27BEB7" w14:textId="175E1EE6"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？？？：唔，真好吃，真是太好吃了！</w:t>
      </w:r>
    </w:p>
    <w:p w14:paraId="10D42424" w14:textId="097AA355"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贪吃的恶龙：这些美味的糖果，在那个鬼地方待了这么久，我可想死你们了。</w:t>
      </w:r>
    </w:p>
    <w:p w14:paraId="40D89BF7" w14:textId="5A0B6CE7"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贪吃的恶龙：（抓起一把糖果）我太爱这里了~</w:t>
      </w:r>
    </w:p>
    <w:p w14:paraId="035DC4D8" w14:textId="10BB249F"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散华：看，这就是我跟你说的</w:t>
      </w:r>
      <w:r w:rsidR="0027777D">
        <w:rPr>
          <w:rFonts w:ascii="微软雅黑" w:eastAsia="微软雅黑" w:hAnsi="微软雅黑" w:hint="eastAsia"/>
          <w:szCs w:val="21"/>
        </w:rPr>
        <w:t>那条</w:t>
      </w:r>
      <w:r>
        <w:rPr>
          <w:rFonts w:ascii="微软雅黑" w:eastAsia="微软雅黑" w:hAnsi="微软雅黑" w:hint="eastAsia"/>
          <w:szCs w:val="21"/>
        </w:rPr>
        <w:t>恶龙。</w:t>
      </w:r>
    </w:p>
    <w:p w14:paraId="44F35D08" w14:textId="654E222A"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魔女：——还有我想要的古怪糖果。</w:t>
      </w:r>
    </w:p>
    <w:p w14:paraId="79C8CD2B" w14:textId="4A0E3054" w:rsidR="000A5AC2"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诺忒娜</w:t>
      </w:r>
      <w:r w:rsidR="000A5AC2">
        <w:rPr>
          <w:rFonts w:ascii="微软雅黑" w:eastAsia="微软雅黑" w:hAnsi="微软雅黑" w:hint="eastAsia"/>
          <w:szCs w:val="21"/>
        </w:rPr>
        <w:t>：啊，那</w:t>
      </w:r>
      <w:r w:rsidR="0027777D">
        <w:rPr>
          <w:rFonts w:ascii="微软雅黑" w:eastAsia="微软雅黑" w:hAnsi="微软雅黑" w:hint="eastAsia"/>
          <w:szCs w:val="21"/>
        </w:rPr>
        <w:t>些糖果是</w:t>
      </w:r>
      <w:r w:rsidR="000A5AC2">
        <w:rPr>
          <w:rFonts w:ascii="微软雅黑" w:eastAsia="微软雅黑" w:hAnsi="微软雅黑" w:hint="eastAsia"/>
          <w:szCs w:val="21"/>
        </w:rPr>
        <w:t>我为了万圣节好不容易准备的！</w:t>
      </w:r>
    </w:p>
    <w:p w14:paraId="22FAA50C" w14:textId="2A3261B9" w:rsidR="006411EB"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0A5AC2">
        <w:rPr>
          <w:rFonts w:ascii="微软雅黑" w:eastAsia="微软雅黑" w:hAnsi="微软雅黑" w:hint="eastAsia"/>
          <w:szCs w:val="21"/>
        </w:rPr>
        <w:t>：臭龙，放下我的糖果！</w:t>
      </w:r>
    </w:p>
    <w:p w14:paraId="1B1F9ED5" w14:textId="1C32BC86"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贪吃的恶龙：糟糕，被发现了——</w:t>
      </w:r>
    </w:p>
    <w:p w14:paraId="6177253D" w14:textId="15788C50"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贪吃的恶龙：竟然还喊来了摆渡人抓我……不过是区区糖果而已！</w:t>
      </w:r>
    </w:p>
    <w:p w14:paraId="4CAB9874" w14:textId="080C3C7C"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贪吃的恶龙：现在情况不妙，还是先跑路——嗯，可不能忘记我可爱的小点心~</w:t>
      </w:r>
    </w:p>
    <w:p w14:paraId="58791485" w14:textId="02E1AA5D" w:rsidR="000A5AC2" w:rsidRP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众人：别跑！</w:t>
      </w:r>
    </w:p>
    <w:p w14:paraId="623F025A" w14:textId="77777777" w:rsidR="002E0C8C" w:rsidRPr="00295EBD" w:rsidRDefault="002E0C8C" w:rsidP="00345771">
      <w:pPr>
        <w:ind w:firstLineChars="200" w:firstLine="420"/>
        <w:rPr>
          <w:rFonts w:ascii="微软雅黑" w:eastAsia="微软雅黑" w:hAnsi="微软雅黑"/>
          <w:szCs w:val="21"/>
        </w:rPr>
      </w:pPr>
    </w:p>
    <w:p w14:paraId="6EB0713C" w14:textId="39D3B242" w:rsidR="000D2296" w:rsidRDefault="0014198B" w:rsidP="000D2296">
      <w:pPr>
        <w:pStyle w:val="2"/>
        <w:rPr>
          <w:rFonts w:ascii="微软雅黑" w:eastAsia="微软雅黑" w:hAnsi="微软雅黑"/>
        </w:rPr>
      </w:pPr>
      <w:bookmarkStart w:id="42" w:name="_Toc111994354"/>
      <w:r>
        <w:rPr>
          <w:rFonts w:ascii="微软雅黑" w:eastAsia="微软雅黑" w:hAnsi="微软雅黑" w:hint="eastAsia"/>
        </w:rPr>
        <w:t>储藏室（第七关）</w:t>
      </w:r>
      <w:bookmarkEnd w:id="42"/>
    </w:p>
    <w:p w14:paraId="2CE3F3D2" w14:textId="77777777" w:rsidR="000D2296" w:rsidRDefault="000D2296" w:rsidP="000D2296">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22DAD149" w14:textId="2C2BC330" w:rsidR="000D2296"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0D2296">
        <w:rPr>
          <w:rFonts w:ascii="微软雅黑" w:eastAsia="微软雅黑" w:hAnsi="微软雅黑" w:hint="eastAsia"/>
          <w:szCs w:val="21"/>
        </w:rPr>
        <w:t>：</w:t>
      </w:r>
      <w:r w:rsidR="000A5AC2">
        <w:rPr>
          <w:rFonts w:ascii="微软雅黑" w:eastAsia="微软雅黑" w:hAnsi="微软雅黑" w:hint="eastAsia"/>
          <w:szCs w:val="21"/>
        </w:rPr>
        <w:t>可恶，一眨眼的</w:t>
      </w:r>
      <w:r w:rsidR="0027777D">
        <w:rPr>
          <w:rFonts w:ascii="微软雅黑" w:eastAsia="微软雅黑" w:hAnsi="微软雅黑" w:hint="eastAsia"/>
          <w:szCs w:val="21"/>
        </w:rPr>
        <w:t>时间</w:t>
      </w:r>
      <w:r w:rsidR="000A5AC2">
        <w:rPr>
          <w:rFonts w:ascii="微软雅黑" w:eastAsia="微软雅黑" w:hAnsi="微软雅黑" w:hint="eastAsia"/>
          <w:szCs w:val="21"/>
        </w:rPr>
        <w:t>就跑没影了！</w:t>
      </w:r>
    </w:p>
    <w:p w14:paraId="636AABB4" w14:textId="4D6C59E4"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梅莫菲斯：别担心，我能感受到他的情绪波动还没有消散，他应该就躲在城堡里的某处。</w:t>
      </w:r>
    </w:p>
    <w:p w14:paraId="50C17025" w14:textId="79A016B0" w:rsidR="000A5AC2" w:rsidRDefault="000A5AC2" w:rsidP="00345771">
      <w:pPr>
        <w:ind w:firstLineChars="200" w:firstLine="420"/>
        <w:rPr>
          <w:rFonts w:ascii="微软雅黑" w:eastAsia="微软雅黑" w:hAnsi="微软雅黑"/>
          <w:szCs w:val="21"/>
        </w:rPr>
      </w:pPr>
      <w:r>
        <w:rPr>
          <w:rFonts w:ascii="微软雅黑" w:eastAsia="微软雅黑" w:hAnsi="微软雅黑" w:hint="eastAsia"/>
          <w:szCs w:val="21"/>
        </w:rPr>
        <w:t>凯瑟琳：以目前的形势来看，</w:t>
      </w:r>
      <w:r w:rsidR="00DA3679">
        <w:rPr>
          <w:rFonts w:ascii="微软雅黑" w:eastAsia="微软雅黑" w:hAnsi="微软雅黑" w:hint="eastAsia"/>
          <w:szCs w:val="21"/>
        </w:rPr>
        <w:t>只能先分头行动了。</w:t>
      </w:r>
    </w:p>
    <w:p w14:paraId="150B1978" w14:textId="2C3704BE"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散华：不用，摆渡人追踪冥川恶灵有自己的手段。</w:t>
      </w:r>
    </w:p>
    <w:p w14:paraId="55BDA79E" w14:textId="6DDE1EF8"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艾拉：她在地上画什么呢……</w:t>
      </w:r>
    </w:p>
    <w:p w14:paraId="7D5705BA" w14:textId="05BEDA78"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梅莫菲斯：看起来像是某种魔法阵……</w:t>
      </w:r>
    </w:p>
    <w:p w14:paraId="05CFD562" w14:textId="2ADAE331"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魔女：这种魔法阵，我没有见过。</w:t>
      </w:r>
    </w:p>
    <w:p w14:paraId="2A4A8739" w14:textId="4AC03345"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散华：这是冥川独有的魔法</w:t>
      </w:r>
      <w:r w:rsidR="00101C78">
        <w:rPr>
          <w:rFonts w:ascii="微软雅黑" w:eastAsia="微软雅黑" w:hAnsi="微软雅黑" w:hint="eastAsia"/>
          <w:szCs w:val="21"/>
        </w:rPr>
        <w:t>——</w:t>
      </w:r>
    </w:p>
    <w:p w14:paraId="216FD106" w14:textId="4541FBCF"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散华：</w:t>
      </w:r>
      <w:r w:rsidR="00101C78">
        <w:rPr>
          <w:rFonts w:ascii="微软雅黑" w:eastAsia="微软雅黑" w:hAnsi="微软雅黑" w:hint="eastAsia"/>
          <w:szCs w:val="21"/>
        </w:rPr>
        <w:t>好了，</w:t>
      </w:r>
      <w:r>
        <w:rPr>
          <w:rFonts w:ascii="微软雅黑" w:eastAsia="微软雅黑" w:hAnsi="微软雅黑" w:hint="eastAsia"/>
          <w:szCs w:val="21"/>
        </w:rPr>
        <w:t>恶灵的位置已经找到，跟我来。</w:t>
      </w:r>
    </w:p>
    <w:p w14:paraId="5EEBA859" w14:textId="399B34F5" w:rsidR="00DA3679" w:rsidRDefault="00DA3679" w:rsidP="00345771">
      <w:pPr>
        <w:ind w:firstLineChars="200" w:firstLine="420"/>
        <w:rPr>
          <w:rFonts w:ascii="微软雅黑" w:eastAsia="微软雅黑" w:hAnsi="微软雅黑"/>
          <w:b/>
          <w:szCs w:val="21"/>
        </w:rPr>
      </w:pPr>
      <w:r w:rsidRPr="00DA3679">
        <w:rPr>
          <w:rFonts w:ascii="微软雅黑" w:eastAsia="微软雅黑" w:hAnsi="微软雅黑" w:hint="eastAsia"/>
          <w:b/>
          <w:szCs w:val="21"/>
        </w:rPr>
        <w:t>压黑转场。</w:t>
      </w:r>
    </w:p>
    <w:p w14:paraId="124B64E3" w14:textId="2CC8F16D"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w:t>
      </w:r>
      <w:r w:rsidR="00F162B2">
        <w:rPr>
          <w:rFonts w:ascii="微软雅黑" w:eastAsia="微软雅黑" w:hAnsi="微软雅黑" w:hint="eastAsia"/>
          <w:szCs w:val="21"/>
        </w:rPr>
        <w:t>呼呼</w:t>
      </w:r>
      <w:commentRangeStart w:id="43"/>
      <w:commentRangeStart w:id="44"/>
      <w:commentRangeEnd w:id="43"/>
      <w:commentRangeEnd w:id="44"/>
      <w:r>
        <w:rPr>
          <w:rFonts w:ascii="微软雅黑" w:eastAsia="微软雅黑" w:hAnsi="微软雅黑" w:hint="eastAsia"/>
          <w:szCs w:val="21"/>
        </w:rPr>
        <w:t>，藏在这里她们一定想不到~</w:t>
      </w:r>
    </w:p>
    <w:p w14:paraId="2996D454" w14:textId="065112CC" w:rsidR="00DA3679" w:rsidRDefault="00DA3679"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贪吃的恶龙：没想到这里竟然有吃不完的糖果，还有各种各样的点心——</w:t>
      </w:r>
    </w:p>
    <w:p w14:paraId="60F20B65" w14:textId="3B054E39" w:rsidR="000169C8" w:rsidRDefault="000169C8"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w:t>
      </w:r>
      <w:r w:rsidR="00DA3679">
        <w:rPr>
          <w:rFonts w:ascii="微软雅黑" w:eastAsia="微软雅黑" w:hAnsi="微软雅黑" w:hint="eastAsia"/>
          <w:szCs w:val="21"/>
        </w:rPr>
        <w:t>：</w:t>
      </w:r>
      <w:r>
        <w:rPr>
          <w:rFonts w:ascii="微软雅黑" w:eastAsia="微软雅黑" w:hAnsi="微软雅黑" w:hint="eastAsia"/>
          <w:szCs w:val="21"/>
        </w:rPr>
        <w:t>你说他在这里面？这里是我的储藏室，所有糖果点心都在里面！</w:t>
      </w:r>
    </w:p>
    <w:p w14:paraId="7774AB20" w14:textId="77777777" w:rsidR="000169C8" w:rsidRDefault="000169C8" w:rsidP="00345771">
      <w:pPr>
        <w:ind w:firstLineChars="200" w:firstLine="420"/>
        <w:rPr>
          <w:rFonts w:ascii="微软雅黑" w:eastAsia="微软雅黑" w:hAnsi="微软雅黑"/>
          <w:szCs w:val="21"/>
        </w:rPr>
      </w:pPr>
      <w:r>
        <w:rPr>
          <w:rFonts w:ascii="微软雅黑" w:eastAsia="微软雅黑" w:hAnsi="微软雅黑" w:hint="eastAsia"/>
          <w:szCs w:val="21"/>
        </w:rPr>
        <w:t>？？？：那就对了，这个恶龙对甜食有着病态的喜好——</w:t>
      </w:r>
    </w:p>
    <w:p w14:paraId="6EEEC775" w14:textId="7FDD3E64" w:rsidR="00DA3679" w:rsidRDefault="000169C8" w:rsidP="00345771">
      <w:pPr>
        <w:ind w:firstLineChars="200" w:firstLine="420"/>
        <w:rPr>
          <w:rFonts w:ascii="微软雅黑" w:eastAsia="微软雅黑" w:hAnsi="微软雅黑"/>
          <w:szCs w:val="21"/>
        </w:rPr>
      </w:pPr>
      <w:r>
        <w:rPr>
          <w:rFonts w:ascii="微软雅黑" w:eastAsia="微软雅黑" w:hAnsi="微软雅黑" w:hint="eastAsia"/>
          <w:szCs w:val="21"/>
        </w:rPr>
        <w:t>？？？：离远一些，我要破门了！</w:t>
      </w:r>
    </w:p>
    <w:p w14:paraId="65AF8646" w14:textId="10748FCA" w:rsidR="000169C8" w:rsidRDefault="00900BF5" w:rsidP="00345771">
      <w:pPr>
        <w:ind w:firstLineChars="200" w:firstLine="420"/>
        <w:rPr>
          <w:rFonts w:ascii="微软雅黑" w:eastAsia="微软雅黑" w:hAnsi="微软雅黑"/>
          <w:szCs w:val="21"/>
        </w:rPr>
      </w:pPr>
      <w:r>
        <w:rPr>
          <w:rFonts w:ascii="微软雅黑" w:eastAsia="微软雅黑" w:hAnsi="微软雅黑" w:hint="eastAsia"/>
          <w:szCs w:val="21"/>
        </w:rPr>
        <w:t>？？？：喂，这样毁坏</w:t>
      </w:r>
      <w:r w:rsidR="000169C8">
        <w:rPr>
          <w:rFonts w:ascii="微软雅黑" w:eastAsia="微软雅黑" w:hAnsi="微软雅黑" w:hint="eastAsia"/>
          <w:szCs w:val="21"/>
        </w:rPr>
        <w:t>不太好吧！</w:t>
      </w:r>
    </w:p>
    <w:p w14:paraId="1C2B7ABC" w14:textId="154B946B" w:rsidR="000169C8" w:rsidRDefault="000169C8" w:rsidP="000169C8">
      <w:pPr>
        <w:ind w:firstLineChars="200" w:firstLine="420"/>
        <w:rPr>
          <w:rFonts w:ascii="微软雅黑" w:eastAsia="微软雅黑" w:hAnsi="微软雅黑"/>
          <w:szCs w:val="21"/>
        </w:rPr>
      </w:pPr>
      <w:r>
        <w:rPr>
          <w:rFonts w:ascii="微软雅黑" w:eastAsia="微软雅黑" w:hAnsi="微软雅黑" w:hint="eastAsia"/>
          <w:szCs w:val="21"/>
        </w:rPr>
        <w:t xml:space="preserve">选项：（轰隆） </w:t>
      </w:r>
      <w:r>
        <w:rPr>
          <w:rFonts w:ascii="微软雅黑" w:eastAsia="微软雅黑" w:hAnsi="微软雅黑"/>
          <w:szCs w:val="21"/>
        </w:rPr>
        <w:t xml:space="preserve"> </w:t>
      </w:r>
      <w:r>
        <w:rPr>
          <w:rFonts w:ascii="微软雅黑" w:eastAsia="微软雅黑" w:hAnsi="微软雅黑" w:hint="eastAsia"/>
          <w:szCs w:val="21"/>
        </w:rPr>
        <w:t>震屏</w:t>
      </w:r>
    </w:p>
    <w:p w14:paraId="0F89910F" w14:textId="6060E87F" w:rsidR="000169C8" w:rsidRDefault="00C44CAA" w:rsidP="000169C8">
      <w:pPr>
        <w:ind w:firstLineChars="200" w:firstLine="420"/>
        <w:rPr>
          <w:rFonts w:ascii="微软雅黑" w:eastAsia="微软雅黑" w:hAnsi="微软雅黑"/>
          <w:szCs w:val="21"/>
        </w:rPr>
      </w:pPr>
      <w:r>
        <w:rPr>
          <w:rFonts w:ascii="微软雅黑" w:eastAsia="微软雅黑" w:hAnsi="微软雅黑" w:hint="eastAsia"/>
          <w:szCs w:val="21"/>
        </w:rPr>
        <w:t>诺忒娜</w:t>
      </w:r>
      <w:r w:rsidR="000169C8">
        <w:rPr>
          <w:rFonts w:ascii="微软雅黑" w:eastAsia="微软雅黑" w:hAnsi="微软雅黑" w:hint="eastAsia"/>
          <w:szCs w:val="21"/>
        </w:rPr>
        <w:t>：我的城堡啊！</w:t>
      </w:r>
    </w:p>
    <w:p w14:paraId="0EB691B9" w14:textId="796FD7D2" w:rsidR="000169C8" w:rsidRDefault="000169C8" w:rsidP="00345771">
      <w:pPr>
        <w:ind w:firstLineChars="200" w:firstLine="420"/>
        <w:rPr>
          <w:rFonts w:ascii="微软雅黑" w:eastAsia="微软雅黑" w:hAnsi="微软雅黑"/>
          <w:szCs w:val="21"/>
        </w:rPr>
      </w:pPr>
      <w:r>
        <w:rPr>
          <w:rFonts w:ascii="微软雅黑" w:eastAsia="微软雅黑" w:hAnsi="微软雅黑" w:hint="eastAsia"/>
          <w:szCs w:val="21"/>
        </w:rPr>
        <w:t>散华：公事公办，等我抓住这个恶龙</w:t>
      </w:r>
      <w:r w:rsidR="006B2F4E">
        <w:rPr>
          <w:rFonts w:ascii="微软雅黑" w:eastAsia="微软雅黑" w:hAnsi="微软雅黑" w:hint="eastAsia"/>
          <w:szCs w:val="21"/>
        </w:rPr>
        <w:t>后，</w:t>
      </w:r>
      <w:r>
        <w:rPr>
          <w:rFonts w:ascii="微软雅黑" w:eastAsia="微软雅黑" w:hAnsi="微软雅黑" w:hint="eastAsia"/>
          <w:szCs w:val="21"/>
        </w:rPr>
        <w:t>再想办法</w:t>
      </w:r>
      <w:r w:rsidR="006B2F4E">
        <w:rPr>
          <w:rFonts w:ascii="微软雅黑" w:eastAsia="微软雅黑" w:hAnsi="微软雅黑" w:hint="eastAsia"/>
          <w:szCs w:val="21"/>
        </w:rPr>
        <w:t>弥补</w:t>
      </w:r>
      <w:r>
        <w:rPr>
          <w:rFonts w:ascii="微软雅黑" w:eastAsia="微软雅黑" w:hAnsi="微软雅黑" w:hint="eastAsia"/>
          <w:szCs w:val="21"/>
        </w:rPr>
        <w:t>。</w:t>
      </w:r>
    </w:p>
    <w:p w14:paraId="2D87A0DC" w14:textId="343F803C" w:rsidR="000169C8" w:rsidRPr="000169C8" w:rsidRDefault="000169C8" w:rsidP="00345771">
      <w:pPr>
        <w:ind w:firstLineChars="200" w:firstLine="420"/>
        <w:rPr>
          <w:rFonts w:ascii="微软雅黑" w:eastAsia="微软雅黑" w:hAnsi="微软雅黑"/>
          <w:szCs w:val="21"/>
        </w:rPr>
      </w:pPr>
      <w:r>
        <w:rPr>
          <w:rFonts w:ascii="微软雅黑" w:eastAsia="微软雅黑" w:hAnsi="微软雅黑" w:hint="eastAsia"/>
          <w:szCs w:val="21"/>
        </w:rPr>
        <w:t>散华：</w:t>
      </w:r>
      <w:r w:rsidR="009367A8">
        <w:rPr>
          <w:rFonts w:ascii="微软雅黑" w:eastAsia="微软雅黑" w:hAnsi="微软雅黑" w:hint="eastAsia"/>
          <w:szCs w:val="21"/>
        </w:rPr>
        <w:t>我是</w:t>
      </w:r>
      <w:r>
        <w:rPr>
          <w:rFonts w:ascii="微软雅黑" w:eastAsia="微软雅黑" w:hAnsi="微软雅黑" w:hint="eastAsia"/>
          <w:szCs w:val="21"/>
        </w:rPr>
        <w:t>冥川摆渡人，恶龙，你的末日来了！</w:t>
      </w:r>
    </w:p>
    <w:p w14:paraId="5410A497" w14:textId="17183DB9" w:rsidR="00DA3679" w:rsidRDefault="000169C8"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w:t>
      </w:r>
      <w:r w:rsidR="00DA3679">
        <w:rPr>
          <w:rFonts w:ascii="微软雅黑" w:eastAsia="微软雅黑" w:hAnsi="微软雅黑" w:hint="eastAsia"/>
          <w:szCs w:val="21"/>
        </w:rPr>
        <w:t>：</w:t>
      </w:r>
      <w:r>
        <w:rPr>
          <w:rFonts w:ascii="微软雅黑" w:eastAsia="微软雅黑" w:hAnsi="微软雅黑" w:hint="eastAsia"/>
          <w:szCs w:val="21"/>
        </w:rPr>
        <w:t>可……可恶，</w:t>
      </w:r>
      <w:r w:rsidR="006F4CB2">
        <w:rPr>
          <w:rFonts w:ascii="微软雅黑" w:eastAsia="微软雅黑" w:hAnsi="微软雅黑" w:hint="eastAsia"/>
          <w:szCs w:val="21"/>
        </w:rPr>
        <w:t>没想到这么快就找来了！</w:t>
      </w:r>
    </w:p>
    <w:p w14:paraId="293445C2" w14:textId="07E521AA" w:rsidR="000169C8" w:rsidRDefault="006F4CB2"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w:t>
      </w:r>
      <w:r w:rsidR="000169C8">
        <w:rPr>
          <w:rFonts w:ascii="微软雅黑" w:eastAsia="微软雅黑" w:hAnsi="微软雅黑" w:hint="eastAsia"/>
          <w:szCs w:val="21"/>
        </w:rPr>
        <w:t>：</w:t>
      </w:r>
      <w:r>
        <w:rPr>
          <w:rFonts w:ascii="微软雅黑" w:eastAsia="微软雅黑" w:hAnsi="微软雅黑" w:hint="eastAsia"/>
          <w:szCs w:val="21"/>
        </w:rPr>
        <w:t>我是不会乖乖跟你回去的，冥川那个鬼地方，什么糖果都没有！</w:t>
      </w:r>
    </w:p>
    <w:p w14:paraId="7C49316C" w14:textId="6E6AAF62" w:rsidR="006F4CB2" w:rsidRDefault="006F4CB2" w:rsidP="00345771">
      <w:pPr>
        <w:ind w:firstLineChars="200" w:firstLine="420"/>
        <w:rPr>
          <w:rFonts w:ascii="微软雅黑" w:eastAsia="微软雅黑" w:hAnsi="微软雅黑"/>
          <w:szCs w:val="21"/>
        </w:rPr>
      </w:pPr>
      <w:r>
        <w:rPr>
          <w:rFonts w:ascii="微软雅黑" w:eastAsia="微软雅黑" w:hAnsi="微软雅黑" w:hint="eastAsia"/>
          <w:szCs w:val="21"/>
        </w:rPr>
        <w:t>散华：这可由不得你！</w:t>
      </w:r>
    </w:p>
    <w:p w14:paraId="0DD732B3" w14:textId="0B9D9AF0" w:rsidR="006F4CB2" w:rsidRDefault="006F4CB2" w:rsidP="00345771">
      <w:pPr>
        <w:ind w:firstLineChars="200" w:firstLine="420"/>
        <w:rPr>
          <w:rFonts w:ascii="微软雅黑" w:eastAsia="微软雅黑" w:hAnsi="微软雅黑"/>
          <w:szCs w:val="21"/>
        </w:rPr>
      </w:pPr>
      <w:r>
        <w:rPr>
          <w:rFonts w:ascii="微软雅黑" w:eastAsia="微软雅黑" w:hAnsi="微软雅黑" w:hint="eastAsia"/>
          <w:szCs w:val="21"/>
        </w:rPr>
        <w:t>贪吃的恶龙：出来吧，我的造物！</w:t>
      </w:r>
    </w:p>
    <w:p w14:paraId="384D99E4" w14:textId="029EF592" w:rsidR="006F4CB2"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FB084C">
        <w:rPr>
          <w:rFonts w:ascii="微软雅黑" w:eastAsia="微软雅黑" w:hAnsi="微软雅黑" w:hint="eastAsia"/>
          <w:szCs w:val="21"/>
        </w:rPr>
        <w:t>：这些甜食竟然自己动起来了！</w:t>
      </w:r>
    </w:p>
    <w:p w14:paraId="7831E024" w14:textId="263227EE" w:rsidR="00FB084C" w:rsidRDefault="00FB084C" w:rsidP="00345771">
      <w:pPr>
        <w:ind w:firstLineChars="200" w:firstLine="420"/>
        <w:rPr>
          <w:rFonts w:ascii="微软雅黑" w:eastAsia="微软雅黑" w:hAnsi="微软雅黑"/>
          <w:szCs w:val="21"/>
        </w:rPr>
      </w:pPr>
      <w:r>
        <w:rPr>
          <w:rFonts w:ascii="微软雅黑" w:eastAsia="微软雅黑" w:hAnsi="微软雅黑" w:hint="eastAsia"/>
          <w:szCs w:val="21"/>
        </w:rPr>
        <w:t>散华：哼，雕虫小技。</w:t>
      </w:r>
    </w:p>
    <w:p w14:paraId="6D329A64" w14:textId="4E015E7E" w:rsidR="00FB084C" w:rsidRDefault="00C44CAA" w:rsidP="00345771">
      <w:pPr>
        <w:ind w:firstLineChars="200" w:firstLine="420"/>
        <w:rPr>
          <w:rFonts w:ascii="微软雅黑" w:eastAsia="微软雅黑" w:hAnsi="微软雅黑"/>
          <w:szCs w:val="21"/>
        </w:rPr>
      </w:pPr>
      <w:r>
        <w:rPr>
          <w:rFonts w:ascii="微软雅黑" w:eastAsia="微软雅黑" w:hAnsi="微软雅黑" w:hint="eastAsia"/>
          <w:szCs w:val="21"/>
        </w:rPr>
        <w:t>诺忒娜</w:t>
      </w:r>
      <w:r w:rsidR="00FB084C">
        <w:rPr>
          <w:rFonts w:ascii="微软雅黑" w:eastAsia="微软雅黑" w:hAnsi="微软雅黑" w:hint="eastAsia"/>
          <w:szCs w:val="21"/>
        </w:rPr>
        <w:t>：等等，不要破坏我辛辛苦苦做出来的甜品啊！</w:t>
      </w:r>
    </w:p>
    <w:p w14:paraId="04C6F2C4" w14:textId="77777777" w:rsidR="00FB084C" w:rsidRPr="00DA3679" w:rsidRDefault="00FB084C" w:rsidP="00345771">
      <w:pPr>
        <w:ind w:firstLineChars="200" w:firstLine="420"/>
        <w:rPr>
          <w:rFonts w:ascii="微软雅黑" w:eastAsia="微软雅黑" w:hAnsi="微软雅黑"/>
          <w:szCs w:val="21"/>
        </w:rPr>
      </w:pPr>
    </w:p>
    <w:p w14:paraId="19AE2548" w14:textId="2F4B7B5E" w:rsidR="00E01F07" w:rsidRDefault="00B675F6" w:rsidP="00E01F07">
      <w:pPr>
        <w:ind w:firstLineChars="200" w:firstLine="420"/>
        <w:rPr>
          <w:rFonts w:ascii="微软雅黑" w:eastAsia="微软雅黑" w:hAnsi="微软雅黑"/>
          <w:b/>
          <w:szCs w:val="21"/>
        </w:rPr>
      </w:pPr>
      <w:r>
        <w:rPr>
          <w:rFonts w:ascii="微软雅黑" w:eastAsia="微软雅黑" w:hAnsi="微软雅黑" w:hint="eastAsia"/>
          <w:b/>
          <w:szCs w:val="21"/>
        </w:rPr>
        <w:t>战后</w:t>
      </w:r>
      <w:r w:rsidR="00E01F07" w:rsidRPr="00FE4E53">
        <w:rPr>
          <w:rFonts w:ascii="微软雅黑" w:eastAsia="微软雅黑" w:hAnsi="微软雅黑" w:hint="eastAsia"/>
          <w:b/>
          <w:szCs w:val="21"/>
        </w:rPr>
        <w:t>剧情：</w:t>
      </w:r>
    </w:p>
    <w:p w14:paraId="3FE6891F" w14:textId="51F01F6D" w:rsidR="00E01F07" w:rsidRDefault="00FB084C" w:rsidP="00E01F07">
      <w:pPr>
        <w:ind w:firstLineChars="200" w:firstLine="420"/>
        <w:rPr>
          <w:rFonts w:ascii="微软雅黑" w:eastAsia="微软雅黑" w:hAnsi="微软雅黑"/>
          <w:szCs w:val="21"/>
        </w:rPr>
      </w:pPr>
      <w:r>
        <w:rPr>
          <w:rFonts w:ascii="微软雅黑" w:eastAsia="微软雅黑" w:hAnsi="微软雅黑" w:hint="eastAsia"/>
          <w:szCs w:val="21"/>
        </w:rPr>
        <w:t>散华</w:t>
      </w:r>
      <w:r w:rsidR="00E01F07">
        <w:rPr>
          <w:rFonts w:ascii="微软雅黑" w:eastAsia="微软雅黑" w:hAnsi="微软雅黑" w:hint="eastAsia"/>
          <w:szCs w:val="21"/>
        </w:rPr>
        <w:t>：</w:t>
      </w:r>
      <w:r>
        <w:rPr>
          <w:rFonts w:ascii="微软雅黑" w:eastAsia="微软雅黑" w:hAnsi="微软雅黑" w:hint="eastAsia"/>
          <w:szCs w:val="21"/>
        </w:rPr>
        <w:t>区区糖果组成的怪物</w:t>
      </w:r>
      <w:r w:rsidR="00101C78">
        <w:rPr>
          <w:rFonts w:ascii="微软雅黑" w:eastAsia="微软雅黑" w:hAnsi="微软雅黑" w:hint="eastAsia"/>
          <w:szCs w:val="21"/>
        </w:rPr>
        <w:t>也想阻挡冥川摆渡人？束手就……！</w:t>
      </w:r>
    </w:p>
    <w:p w14:paraId="6E153280" w14:textId="2724C94C" w:rsidR="00FB084C" w:rsidRDefault="00101C78" w:rsidP="00E01F07">
      <w:pPr>
        <w:ind w:firstLineChars="200" w:firstLine="420"/>
        <w:rPr>
          <w:rFonts w:ascii="微软雅黑" w:eastAsia="微软雅黑" w:hAnsi="微软雅黑"/>
          <w:szCs w:val="21"/>
        </w:rPr>
      </w:pPr>
      <w:r>
        <w:rPr>
          <w:rFonts w:ascii="微软雅黑" w:eastAsia="微软雅黑" w:hAnsi="微软雅黑" w:hint="eastAsia"/>
          <w:szCs w:val="21"/>
        </w:rPr>
        <w:t>散华：啧，又让这个狡猾的家伙</w:t>
      </w:r>
      <w:r w:rsidR="00FB084C">
        <w:rPr>
          <w:rFonts w:ascii="微软雅黑" w:eastAsia="微软雅黑" w:hAnsi="微软雅黑" w:hint="eastAsia"/>
          <w:szCs w:val="21"/>
        </w:rPr>
        <w:t>跑</w:t>
      </w:r>
      <w:r>
        <w:rPr>
          <w:rFonts w:ascii="微软雅黑" w:eastAsia="微软雅黑" w:hAnsi="微软雅黑" w:hint="eastAsia"/>
          <w:szCs w:val="21"/>
        </w:rPr>
        <w:t>掉</w:t>
      </w:r>
      <w:r w:rsidR="00FB084C">
        <w:rPr>
          <w:rFonts w:ascii="微软雅黑" w:eastAsia="微软雅黑" w:hAnsi="微软雅黑" w:hint="eastAsia"/>
          <w:szCs w:val="21"/>
        </w:rPr>
        <w:t>了。</w:t>
      </w:r>
    </w:p>
    <w:p w14:paraId="16923F85" w14:textId="1162C91A" w:rsidR="00FB084C"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FB084C">
        <w:rPr>
          <w:rFonts w:ascii="微软雅黑" w:eastAsia="微软雅黑" w:hAnsi="微软雅黑" w:hint="eastAsia"/>
          <w:szCs w:val="21"/>
        </w:rPr>
        <w:t>：糖果，我的糖果啊！</w:t>
      </w:r>
    </w:p>
    <w:p w14:paraId="6A72CABC" w14:textId="745FE586" w:rsidR="00FB084C"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FB084C">
        <w:rPr>
          <w:rFonts w:ascii="微软雅黑" w:eastAsia="微软雅黑" w:hAnsi="微软雅黑" w:hint="eastAsia"/>
          <w:szCs w:val="21"/>
        </w:rPr>
        <w:t>：这下该怎么办，已经没有</w:t>
      </w:r>
      <w:r w:rsidR="00DD1603">
        <w:rPr>
          <w:rFonts w:ascii="微软雅黑" w:eastAsia="微软雅黑" w:hAnsi="微软雅黑" w:hint="eastAsia"/>
          <w:szCs w:val="21"/>
        </w:rPr>
        <w:t>材料</w:t>
      </w:r>
      <w:r w:rsidR="00FB084C">
        <w:rPr>
          <w:rFonts w:ascii="微软雅黑" w:eastAsia="微软雅黑" w:hAnsi="微软雅黑" w:hint="eastAsia"/>
          <w:szCs w:val="21"/>
        </w:rPr>
        <w:t>再做出来足够数量的糖果了。</w:t>
      </w:r>
    </w:p>
    <w:p w14:paraId="0CB0068B" w14:textId="61876EE3" w:rsidR="00FB084C"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FB084C">
        <w:rPr>
          <w:rFonts w:ascii="微软雅黑" w:eastAsia="微软雅黑" w:hAnsi="微软雅黑" w:hint="eastAsia"/>
          <w:szCs w:val="21"/>
        </w:rPr>
        <w:t>：明明之前还许诺村子里的孩子们，要给他们准备足够的糖果……</w:t>
      </w:r>
    </w:p>
    <w:p w14:paraId="48F09695" w14:textId="4472454D" w:rsidR="00FB084C" w:rsidRPr="00FB084C" w:rsidRDefault="00FB084C" w:rsidP="00E01F07">
      <w:pPr>
        <w:ind w:firstLineChars="200" w:firstLine="420"/>
        <w:rPr>
          <w:rFonts w:ascii="微软雅黑" w:eastAsia="微软雅黑" w:hAnsi="微软雅黑"/>
          <w:szCs w:val="21"/>
        </w:rPr>
      </w:pPr>
      <w:r>
        <w:rPr>
          <w:rFonts w:ascii="微软雅黑" w:eastAsia="微软雅黑" w:hAnsi="微软雅黑" w:hint="eastAsia"/>
          <w:szCs w:val="21"/>
        </w:rPr>
        <w:lastRenderedPageBreak/>
        <w:t>艾拉：喂，你这家伙，</w:t>
      </w:r>
      <w:r w:rsidR="00DB4E2D">
        <w:rPr>
          <w:rFonts w:ascii="微软雅黑" w:eastAsia="微软雅黑" w:hAnsi="微软雅黑" w:hint="eastAsia"/>
          <w:szCs w:val="21"/>
        </w:rPr>
        <w:t>竟然</w:t>
      </w:r>
      <w:r>
        <w:rPr>
          <w:rFonts w:ascii="微软雅黑" w:eastAsia="微软雅黑" w:hAnsi="微软雅黑" w:hint="eastAsia"/>
          <w:szCs w:val="21"/>
        </w:rPr>
        <w:t>把诺忒娜惹哭</w:t>
      </w:r>
      <w:r w:rsidR="00DB4E2D">
        <w:rPr>
          <w:rFonts w:ascii="微软雅黑" w:eastAsia="微软雅黑" w:hAnsi="微软雅黑" w:hint="eastAsia"/>
          <w:szCs w:val="21"/>
        </w:rPr>
        <w:t>了</w:t>
      </w:r>
      <w:r>
        <w:rPr>
          <w:rFonts w:ascii="微软雅黑" w:eastAsia="微软雅黑" w:hAnsi="微软雅黑" w:hint="eastAsia"/>
          <w:szCs w:val="21"/>
        </w:rPr>
        <w:t>！</w:t>
      </w:r>
    </w:p>
    <w:p w14:paraId="2B39C04F" w14:textId="13FD0AB9" w:rsidR="00B675F6"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FB084C">
        <w:rPr>
          <w:rFonts w:ascii="微软雅黑" w:eastAsia="微软雅黑" w:hAnsi="微软雅黑" w:hint="eastAsia"/>
          <w:szCs w:val="21"/>
        </w:rPr>
        <w:t>：我辛辛苦苦准备的万圣节这下真的要泡汤了……</w:t>
      </w:r>
    </w:p>
    <w:p w14:paraId="6444B53C" w14:textId="47553CF4" w:rsidR="00FB084C" w:rsidRDefault="00FB084C" w:rsidP="00E01F07">
      <w:pPr>
        <w:ind w:firstLineChars="200" w:firstLine="420"/>
        <w:rPr>
          <w:rFonts w:ascii="微软雅黑" w:eastAsia="微软雅黑" w:hAnsi="微软雅黑"/>
          <w:szCs w:val="21"/>
        </w:rPr>
      </w:pPr>
      <w:r>
        <w:rPr>
          <w:rFonts w:ascii="微软雅黑" w:eastAsia="微软雅黑" w:hAnsi="微软雅黑" w:hint="eastAsia"/>
          <w:szCs w:val="21"/>
        </w:rPr>
        <w:t>散华：泡汤……</w:t>
      </w:r>
      <w:r w:rsidR="00DB4E2D">
        <w:rPr>
          <w:rFonts w:ascii="微软雅黑" w:eastAsia="微软雅黑" w:hAnsi="微软雅黑" w:hint="eastAsia"/>
          <w:szCs w:val="21"/>
        </w:rPr>
        <w:t>如果是</w:t>
      </w:r>
      <w:r>
        <w:rPr>
          <w:rFonts w:ascii="微软雅黑" w:eastAsia="微软雅黑" w:hAnsi="微软雅黑" w:hint="eastAsia"/>
          <w:szCs w:val="21"/>
        </w:rPr>
        <w:t>泡汤</w:t>
      </w:r>
      <w:r w:rsidR="00DB4E2D">
        <w:rPr>
          <w:rFonts w:ascii="微软雅黑" w:eastAsia="微软雅黑" w:hAnsi="微软雅黑" w:hint="eastAsia"/>
          <w:szCs w:val="21"/>
        </w:rPr>
        <w:t>的话</w:t>
      </w:r>
      <w:r>
        <w:rPr>
          <w:rFonts w:ascii="微软雅黑" w:eastAsia="微软雅黑" w:hAnsi="微软雅黑" w:hint="eastAsia"/>
          <w:szCs w:val="21"/>
        </w:rPr>
        <w:t>……</w:t>
      </w:r>
    </w:p>
    <w:p w14:paraId="2C103CDA" w14:textId="6D932A0E" w:rsidR="00DB4E2D" w:rsidRPr="00DB4E2D" w:rsidRDefault="00DB4E2D" w:rsidP="00DB4E2D">
      <w:pPr>
        <w:ind w:firstLineChars="200" w:firstLine="420"/>
        <w:rPr>
          <w:rFonts w:ascii="微软雅黑" w:eastAsia="微软雅黑" w:hAnsi="微软雅黑"/>
          <w:szCs w:val="21"/>
        </w:rPr>
      </w:pPr>
      <w:r>
        <w:rPr>
          <w:rFonts w:ascii="微软雅黑" w:eastAsia="微软雅黑" w:hAnsi="微软雅黑" w:hint="eastAsia"/>
          <w:szCs w:val="21"/>
        </w:rPr>
        <w:t>散华：嗯，就这么办！</w:t>
      </w:r>
    </w:p>
    <w:p w14:paraId="4AA6FAD2" w14:textId="72C7A5D5" w:rsidR="00FB084C" w:rsidRDefault="00FB084C" w:rsidP="00E01F07">
      <w:pPr>
        <w:ind w:firstLineChars="200" w:firstLine="420"/>
        <w:rPr>
          <w:rFonts w:ascii="微软雅黑" w:eastAsia="微软雅黑" w:hAnsi="微软雅黑"/>
          <w:szCs w:val="21"/>
        </w:rPr>
      </w:pPr>
      <w:r>
        <w:rPr>
          <w:rFonts w:ascii="微软雅黑" w:eastAsia="微软雅黑" w:hAnsi="微软雅黑" w:hint="eastAsia"/>
          <w:szCs w:val="21"/>
        </w:rPr>
        <w:t>艾拉：喂，汝到底有没有听我说话！</w:t>
      </w:r>
    </w:p>
    <w:p w14:paraId="7031C4FA" w14:textId="713072FA" w:rsidR="00DB4E2D" w:rsidRDefault="00DB4E2D" w:rsidP="00E01F07">
      <w:pPr>
        <w:ind w:firstLineChars="200" w:firstLine="420"/>
        <w:rPr>
          <w:rFonts w:ascii="微软雅黑" w:eastAsia="微软雅黑" w:hAnsi="微软雅黑"/>
          <w:szCs w:val="21"/>
        </w:rPr>
      </w:pPr>
      <w:r>
        <w:rPr>
          <w:rFonts w:ascii="微软雅黑" w:eastAsia="微软雅黑" w:hAnsi="微软雅黑" w:hint="eastAsia"/>
          <w:szCs w:val="21"/>
        </w:rPr>
        <w:t>散华：听着各位，这个恶龙嗜甜成瘾，之所以被关在冥川里，是因为有一次，他把某个国度的所有味道是甜的东西，全部吃掉。</w:t>
      </w:r>
    </w:p>
    <w:p w14:paraId="2CB36DD2" w14:textId="20484EDC" w:rsidR="00DB4E2D" w:rsidRDefault="00DB4E2D" w:rsidP="00E01F07">
      <w:pPr>
        <w:ind w:firstLineChars="200" w:firstLine="420"/>
        <w:rPr>
          <w:rFonts w:ascii="微软雅黑" w:eastAsia="微软雅黑" w:hAnsi="微软雅黑"/>
          <w:szCs w:val="21"/>
        </w:rPr>
      </w:pPr>
      <w:r>
        <w:rPr>
          <w:rFonts w:ascii="微软雅黑" w:eastAsia="微软雅黑" w:hAnsi="微软雅黑" w:hint="eastAsia"/>
          <w:szCs w:val="21"/>
        </w:rPr>
        <w:t>凯瑟琳：哼，听起来有些好笑。</w:t>
      </w:r>
    </w:p>
    <w:p w14:paraId="1CD4E94D" w14:textId="5A9263FA" w:rsidR="00DB4E2D" w:rsidRDefault="00DB4E2D" w:rsidP="00E01F07">
      <w:pPr>
        <w:ind w:firstLineChars="200" w:firstLine="420"/>
        <w:rPr>
          <w:rFonts w:ascii="微软雅黑" w:eastAsia="微软雅黑" w:hAnsi="微软雅黑"/>
          <w:szCs w:val="21"/>
        </w:rPr>
      </w:pPr>
      <w:r>
        <w:rPr>
          <w:rFonts w:ascii="微软雅黑" w:eastAsia="微软雅黑" w:hAnsi="微软雅黑" w:hint="eastAsia"/>
          <w:szCs w:val="21"/>
        </w:rPr>
        <w:t>散华：一点也不好笑，因为生活缺乏甜味，一些民众开始不满，进而引发了惨烈的战争。</w:t>
      </w:r>
    </w:p>
    <w:p w14:paraId="4D78FC27" w14:textId="7F4C6DBA" w:rsidR="00DB4E2D" w:rsidRDefault="00DB4E2D" w:rsidP="00E01F07">
      <w:pPr>
        <w:ind w:firstLineChars="200" w:firstLine="420"/>
        <w:rPr>
          <w:rFonts w:ascii="微软雅黑" w:eastAsia="微软雅黑" w:hAnsi="微软雅黑"/>
          <w:szCs w:val="21"/>
        </w:rPr>
      </w:pPr>
      <w:r>
        <w:rPr>
          <w:rFonts w:ascii="微软雅黑" w:eastAsia="微软雅黑" w:hAnsi="微软雅黑" w:hint="eastAsia"/>
          <w:szCs w:val="21"/>
        </w:rPr>
        <w:t>散华：更灾难的是，由于长时间吃甜食的缘故，那头恶龙身上的鳞片也被厚厚的糖浆包裹，一般的魔法和武器，很难对其产生伤害。</w:t>
      </w:r>
    </w:p>
    <w:p w14:paraId="321A80B7" w14:textId="38B22A79" w:rsidR="00DB4E2D" w:rsidRDefault="00DD1603" w:rsidP="00E01F07">
      <w:pPr>
        <w:ind w:firstLineChars="200" w:firstLine="420"/>
        <w:rPr>
          <w:rFonts w:ascii="微软雅黑" w:eastAsia="微软雅黑" w:hAnsi="微软雅黑"/>
          <w:szCs w:val="21"/>
        </w:rPr>
      </w:pPr>
      <w:r>
        <w:rPr>
          <w:rFonts w:ascii="微软雅黑" w:eastAsia="微软雅黑" w:hAnsi="微软雅黑" w:hint="eastAsia"/>
          <w:szCs w:val="21"/>
        </w:rPr>
        <w:t>梅莫菲斯</w:t>
      </w:r>
      <w:r w:rsidR="00B75998">
        <w:rPr>
          <w:rFonts w:ascii="微软雅黑" w:eastAsia="微软雅黑" w:hAnsi="微软雅黑" w:hint="eastAsia"/>
          <w:szCs w:val="21"/>
        </w:rPr>
        <w:t>：</w:t>
      </w:r>
      <w:r>
        <w:rPr>
          <w:rFonts w:ascii="微软雅黑" w:eastAsia="微软雅黑" w:hAnsi="微软雅黑" w:hint="eastAsia"/>
          <w:szCs w:val="21"/>
        </w:rPr>
        <w:t>那些糖浆</w:t>
      </w:r>
      <w:r w:rsidR="00190825">
        <w:rPr>
          <w:rFonts w:ascii="微软雅黑" w:eastAsia="微软雅黑" w:hAnsi="微软雅黑" w:hint="eastAsia"/>
          <w:szCs w:val="21"/>
        </w:rPr>
        <w:t>如果可以用来做甜点的话……</w:t>
      </w:r>
    </w:p>
    <w:p w14:paraId="0D271CEE" w14:textId="4D6A4525" w:rsidR="00B75998" w:rsidRDefault="00B75998" w:rsidP="00E01F07">
      <w:pPr>
        <w:ind w:firstLineChars="200" w:firstLine="420"/>
        <w:rPr>
          <w:rFonts w:ascii="微软雅黑" w:eastAsia="微软雅黑" w:hAnsi="微软雅黑"/>
          <w:szCs w:val="21"/>
        </w:rPr>
      </w:pPr>
      <w:r>
        <w:rPr>
          <w:rFonts w:ascii="微软雅黑" w:eastAsia="微软雅黑" w:hAnsi="微软雅黑" w:hint="eastAsia"/>
          <w:szCs w:val="21"/>
        </w:rPr>
        <w:t>魔女：所以这</w:t>
      </w:r>
      <w:r w:rsidR="00190825">
        <w:rPr>
          <w:rFonts w:ascii="微软雅黑" w:eastAsia="微软雅黑" w:hAnsi="微软雅黑" w:hint="eastAsia"/>
          <w:szCs w:val="21"/>
        </w:rPr>
        <w:t>条</w:t>
      </w:r>
      <w:r>
        <w:rPr>
          <w:rFonts w:ascii="微软雅黑" w:eastAsia="微软雅黑" w:hAnsi="微软雅黑" w:hint="eastAsia"/>
          <w:szCs w:val="21"/>
        </w:rPr>
        <w:t>恶龙，最后是怎么被你们抓获的呢？</w:t>
      </w:r>
    </w:p>
    <w:p w14:paraId="56C29160" w14:textId="09FF7116" w:rsidR="00B75998" w:rsidRDefault="00190825" w:rsidP="00E01F07">
      <w:pPr>
        <w:ind w:firstLineChars="200" w:firstLine="420"/>
        <w:rPr>
          <w:rFonts w:ascii="微软雅黑" w:eastAsia="微软雅黑" w:hAnsi="微软雅黑"/>
          <w:szCs w:val="21"/>
        </w:rPr>
      </w:pPr>
      <w:r>
        <w:rPr>
          <w:rFonts w:ascii="微软雅黑" w:eastAsia="微软雅黑" w:hAnsi="微软雅黑" w:hint="eastAsia"/>
          <w:szCs w:val="21"/>
        </w:rPr>
        <w:t>散华：这条</w:t>
      </w:r>
      <w:r w:rsidR="00B75998">
        <w:rPr>
          <w:rFonts w:ascii="微软雅黑" w:eastAsia="微软雅黑" w:hAnsi="微软雅黑" w:hint="eastAsia"/>
          <w:szCs w:val="21"/>
        </w:rPr>
        <w:t>恶龙，有次吃饱喝足后，把一个巨大的温泉池子占为己有，在里面泡澡。</w:t>
      </w:r>
    </w:p>
    <w:p w14:paraId="14A680AA" w14:textId="6DB1F0EE" w:rsidR="00B75998" w:rsidRDefault="00B75998" w:rsidP="00E01F07">
      <w:pPr>
        <w:ind w:firstLineChars="200" w:firstLine="420"/>
        <w:rPr>
          <w:rFonts w:ascii="微软雅黑" w:eastAsia="微软雅黑" w:hAnsi="微软雅黑"/>
          <w:szCs w:val="21"/>
        </w:rPr>
      </w:pPr>
      <w:r>
        <w:rPr>
          <w:rFonts w:ascii="微软雅黑" w:eastAsia="微软雅黑" w:hAnsi="微软雅黑" w:hint="eastAsia"/>
          <w:szCs w:val="21"/>
        </w:rPr>
        <w:t>散华：热水会软化鳞片上的糖浆，防御力自然不如从前，我们就是这样才把它抓住的。</w:t>
      </w:r>
    </w:p>
    <w:p w14:paraId="5E74DEDC" w14:textId="2512CA71" w:rsidR="00B75998" w:rsidRDefault="00B75998" w:rsidP="00E01F07">
      <w:pPr>
        <w:ind w:firstLineChars="200" w:firstLine="420"/>
        <w:rPr>
          <w:rFonts w:ascii="微软雅黑" w:eastAsia="微软雅黑" w:hAnsi="微软雅黑"/>
          <w:szCs w:val="21"/>
        </w:rPr>
      </w:pPr>
      <w:r>
        <w:rPr>
          <w:rFonts w:ascii="微软雅黑" w:eastAsia="微软雅黑" w:hAnsi="微软雅黑" w:hint="eastAsia"/>
          <w:szCs w:val="21"/>
        </w:rPr>
        <w:t>散华：据说那个巨大的温泉池子，后来</w:t>
      </w:r>
      <w:r w:rsidR="00DD1603">
        <w:rPr>
          <w:rFonts w:ascii="微软雅黑" w:eastAsia="微软雅黑" w:hAnsi="微软雅黑" w:hint="eastAsia"/>
          <w:szCs w:val="21"/>
        </w:rPr>
        <w:t>变成</w:t>
      </w:r>
      <w:r>
        <w:rPr>
          <w:rFonts w:ascii="微软雅黑" w:eastAsia="微软雅黑" w:hAnsi="微软雅黑" w:hint="eastAsia"/>
          <w:szCs w:val="21"/>
        </w:rPr>
        <w:t>当地的一个著名景点。</w:t>
      </w:r>
    </w:p>
    <w:p w14:paraId="5CED0AF8" w14:textId="6EC1C5E5" w:rsidR="00DD1603" w:rsidRDefault="00DD1603" w:rsidP="00E01F07">
      <w:pPr>
        <w:ind w:firstLineChars="200" w:firstLine="420"/>
        <w:rPr>
          <w:rFonts w:ascii="微软雅黑" w:eastAsia="微软雅黑" w:hAnsi="微软雅黑"/>
          <w:szCs w:val="21"/>
        </w:rPr>
      </w:pPr>
      <w:r>
        <w:rPr>
          <w:rFonts w:ascii="微软雅黑" w:eastAsia="微软雅黑" w:hAnsi="微软雅黑" w:hint="eastAsia"/>
          <w:szCs w:val="21"/>
        </w:rPr>
        <w:t>魔女：所以说，只要抓住恶龙，诺忒娜就有材料可以做糖果了！</w:t>
      </w:r>
    </w:p>
    <w:p w14:paraId="1AD1D668" w14:textId="693B9727" w:rsidR="00DD1603" w:rsidRDefault="00DD1603" w:rsidP="00E01F07">
      <w:pPr>
        <w:ind w:firstLineChars="200" w:firstLine="420"/>
        <w:rPr>
          <w:rFonts w:ascii="微软雅黑" w:eastAsia="微软雅黑" w:hAnsi="微软雅黑"/>
          <w:szCs w:val="21"/>
        </w:rPr>
      </w:pPr>
      <w:r>
        <w:rPr>
          <w:rFonts w:ascii="微软雅黑" w:eastAsia="微软雅黑" w:hAnsi="微软雅黑" w:hint="eastAsia"/>
          <w:szCs w:val="21"/>
        </w:rPr>
        <w:t>散华：没错，就是这样。</w:t>
      </w:r>
    </w:p>
    <w:p w14:paraId="2E22A30A" w14:textId="02809B37" w:rsidR="00DD1603" w:rsidRDefault="00DD1603" w:rsidP="00E01F07">
      <w:pPr>
        <w:ind w:firstLineChars="200" w:firstLine="420"/>
        <w:rPr>
          <w:rFonts w:ascii="微软雅黑" w:eastAsia="微软雅黑" w:hAnsi="微软雅黑"/>
          <w:szCs w:val="21"/>
        </w:rPr>
      </w:pPr>
      <w:r>
        <w:rPr>
          <w:rFonts w:ascii="微软雅黑" w:eastAsia="微软雅黑" w:hAnsi="微软雅黑" w:hint="eastAsia"/>
          <w:szCs w:val="21"/>
        </w:rPr>
        <w:t>凯瑟琳：那还等什么，</w:t>
      </w:r>
      <w:r w:rsidR="00190825">
        <w:rPr>
          <w:rFonts w:ascii="微软雅黑" w:eastAsia="微软雅黑" w:hAnsi="微软雅黑" w:hint="eastAsia"/>
          <w:szCs w:val="21"/>
        </w:rPr>
        <w:t>我们</w:t>
      </w:r>
      <w:r>
        <w:rPr>
          <w:rFonts w:ascii="微软雅黑" w:eastAsia="微软雅黑" w:hAnsi="微软雅黑" w:hint="eastAsia"/>
          <w:szCs w:val="21"/>
        </w:rPr>
        <w:t>快去追</w:t>
      </w:r>
      <w:r w:rsidR="00900BF5">
        <w:rPr>
          <w:rFonts w:ascii="微软雅黑" w:eastAsia="微软雅黑" w:hAnsi="微软雅黑" w:hint="eastAsia"/>
          <w:szCs w:val="21"/>
        </w:rPr>
        <w:t>那条</w:t>
      </w:r>
      <w:r>
        <w:rPr>
          <w:rFonts w:ascii="微软雅黑" w:eastAsia="微软雅黑" w:hAnsi="微软雅黑" w:hint="eastAsia"/>
          <w:szCs w:val="21"/>
        </w:rPr>
        <w:t>恶龙！</w:t>
      </w:r>
    </w:p>
    <w:p w14:paraId="679606A9" w14:textId="77777777" w:rsidR="00DD1603" w:rsidRPr="00DD1603" w:rsidRDefault="00DD1603" w:rsidP="00E01F07">
      <w:pPr>
        <w:ind w:firstLineChars="200" w:firstLine="420"/>
        <w:rPr>
          <w:rFonts w:ascii="微软雅黑" w:eastAsia="微软雅黑" w:hAnsi="微软雅黑"/>
          <w:szCs w:val="21"/>
        </w:rPr>
      </w:pPr>
    </w:p>
    <w:p w14:paraId="597944ED" w14:textId="4FACF0DE" w:rsidR="00B675F6" w:rsidRDefault="0014198B" w:rsidP="00B675F6">
      <w:pPr>
        <w:pStyle w:val="2"/>
        <w:rPr>
          <w:rFonts w:ascii="微软雅黑" w:eastAsia="微软雅黑" w:hAnsi="微软雅黑"/>
        </w:rPr>
      </w:pPr>
      <w:bookmarkStart w:id="45" w:name="_Toc111994355"/>
      <w:r>
        <w:rPr>
          <w:rFonts w:ascii="微软雅黑" w:eastAsia="微软雅黑" w:hAnsi="微软雅黑" w:hint="eastAsia"/>
        </w:rPr>
        <w:lastRenderedPageBreak/>
        <w:t>废弃王座（第八关）</w:t>
      </w:r>
      <w:bookmarkEnd w:id="45"/>
    </w:p>
    <w:p w14:paraId="0DBDA4E0" w14:textId="7768A0C8" w:rsidR="00B675F6" w:rsidRPr="00B675F6" w:rsidRDefault="00B675F6" w:rsidP="00B675F6">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1DEAF15F" w14:textId="10A0FD63" w:rsidR="00B675F6" w:rsidRDefault="00DD1603" w:rsidP="00E01F07">
      <w:pPr>
        <w:ind w:firstLineChars="200" w:firstLine="420"/>
        <w:rPr>
          <w:rFonts w:ascii="微软雅黑" w:eastAsia="微软雅黑" w:hAnsi="微软雅黑"/>
          <w:szCs w:val="21"/>
        </w:rPr>
      </w:pPr>
      <w:r>
        <w:rPr>
          <w:rFonts w:ascii="微软雅黑" w:eastAsia="微软雅黑" w:hAnsi="微软雅黑" w:hint="eastAsia"/>
          <w:szCs w:val="21"/>
        </w:rPr>
        <w:t>散华</w:t>
      </w:r>
      <w:r w:rsidR="00B675F6">
        <w:rPr>
          <w:rFonts w:ascii="微软雅黑" w:eastAsia="微软雅黑" w:hAnsi="微软雅黑" w:hint="eastAsia"/>
          <w:szCs w:val="21"/>
        </w:rPr>
        <w:t>：</w:t>
      </w:r>
      <w:r>
        <w:rPr>
          <w:rFonts w:ascii="微软雅黑" w:eastAsia="微软雅黑" w:hAnsi="微软雅黑" w:hint="eastAsia"/>
          <w:szCs w:val="21"/>
        </w:rPr>
        <w:t>按照气息来看，</w:t>
      </w:r>
      <w:r w:rsidR="00900BF5">
        <w:rPr>
          <w:rFonts w:ascii="微软雅黑" w:eastAsia="微软雅黑" w:hAnsi="微软雅黑" w:hint="eastAsia"/>
          <w:szCs w:val="21"/>
        </w:rPr>
        <w:t>那条</w:t>
      </w:r>
      <w:r>
        <w:rPr>
          <w:rFonts w:ascii="微软雅黑" w:eastAsia="微软雅黑" w:hAnsi="微软雅黑" w:hint="eastAsia"/>
          <w:szCs w:val="21"/>
        </w:rPr>
        <w:t>恶龙就躲在</w:t>
      </w:r>
      <w:r w:rsidR="00190825">
        <w:rPr>
          <w:rFonts w:ascii="微软雅黑" w:eastAsia="微软雅黑" w:hAnsi="微软雅黑" w:hint="eastAsia"/>
          <w:szCs w:val="21"/>
        </w:rPr>
        <w:t>里面</w:t>
      </w:r>
      <w:r>
        <w:rPr>
          <w:rFonts w:ascii="微软雅黑" w:eastAsia="微软雅黑" w:hAnsi="微软雅黑" w:hint="eastAsia"/>
          <w:szCs w:val="21"/>
        </w:rPr>
        <w:t>。</w:t>
      </w:r>
    </w:p>
    <w:p w14:paraId="1CA76279" w14:textId="3C261819" w:rsidR="00DD1603" w:rsidRDefault="00DD1603" w:rsidP="00E01F07">
      <w:pPr>
        <w:ind w:firstLineChars="200" w:firstLine="420"/>
        <w:rPr>
          <w:rFonts w:ascii="微软雅黑" w:eastAsia="微软雅黑" w:hAnsi="微软雅黑"/>
          <w:szCs w:val="21"/>
        </w:rPr>
      </w:pPr>
      <w:r>
        <w:rPr>
          <w:rFonts w:ascii="微软雅黑" w:eastAsia="微软雅黑" w:hAnsi="微软雅黑" w:hint="eastAsia"/>
          <w:szCs w:val="21"/>
        </w:rPr>
        <w:t>艾拉：废弃王座？好久没来到这里了。</w:t>
      </w:r>
    </w:p>
    <w:p w14:paraId="1C7743D0" w14:textId="09B727DB" w:rsidR="00DD1603" w:rsidRDefault="00DD1603" w:rsidP="00E01F07">
      <w:pPr>
        <w:ind w:firstLineChars="200" w:firstLine="420"/>
        <w:rPr>
          <w:rFonts w:ascii="微软雅黑" w:eastAsia="微软雅黑" w:hAnsi="微软雅黑"/>
          <w:szCs w:val="21"/>
        </w:rPr>
      </w:pPr>
      <w:r>
        <w:rPr>
          <w:rFonts w:ascii="微软雅黑" w:eastAsia="微软雅黑" w:hAnsi="微软雅黑" w:hint="eastAsia"/>
          <w:szCs w:val="21"/>
        </w:rPr>
        <w:t>梅莫菲斯：没错，</w:t>
      </w:r>
      <w:r w:rsidR="00525CBD">
        <w:rPr>
          <w:rFonts w:ascii="微软雅黑" w:eastAsia="微软雅黑" w:hAnsi="微软雅黑" w:hint="eastAsia"/>
          <w:szCs w:val="21"/>
        </w:rPr>
        <w:t>这些都是</w:t>
      </w:r>
      <w:r>
        <w:rPr>
          <w:rFonts w:ascii="微软雅黑" w:eastAsia="微软雅黑" w:hAnsi="微软雅黑" w:hint="eastAsia"/>
          <w:szCs w:val="21"/>
        </w:rPr>
        <w:t>诺忒娜一时兴起建造的东西。</w:t>
      </w:r>
    </w:p>
    <w:p w14:paraId="02F6F0CB" w14:textId="52022AF3" w:rsidR="00DD1603"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凯瑟琳：这里的装饰品真</w:t>
      </w:r>
      <w:r w:rsidR="00190825">
        <w:rPr>
          <w:rFonts w:ascii="微软雅黑" w:eastAsia="微软雅黑" w:hAnsi="微软雅黑" w:hint="eastAsia"/>
          <w:szCs w:val="21"/>
        </w:rPr>
        <w:t>让人感到不舒服</w:t>
      </w:r>
      <w:r>
        <w:rPr>
          <w:rFonts w:ascii="微软雅黑" w:eastAsia="微软雅黑" w:hAnsi="微软雅黑" w:hint="eastAsia"/>
          <w:szCs w:val="21"/>
        </w:rPr>
        <w:t>。</w:t>
      </w:r>
    </w:p>
    <w:p w14:paraId="3F8BE2A2" w14:textId="4BA8A524" w:rsidR="00525CBD" w:rsidRPr="00525CBD"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525CBD">
        <w:rPr>
          <w:rFonts w:ascii="微软雅黑" w:eastAsia="微软雅黑" w:hAnsi="微软雅黑" w:hint="eastAsia"/>
          <w:szCs w:val="21"/>
        </w:rPr>
        <w:t>：明明人家</w:t>
      </w:r>
      <w:r w:rsidR="00190825">
        <w:rPr>
          <w:rFonts w:ascii="微软雅黑" w:eastAsia="微软雅黑" w:hAnsi="微软雅黑" w:hint="eastAsia"/>
          <w:szCs w:val="21"/>
        </w:rPr>
        <w:t>还</w:t>
      </w:r>
      <w:r w:rsidR="00525CBD">
        <w:rPr>
          <w:rFonts w:ascii="微软雅黑" w:eastAsia="微软雅黑" w:hAnsi="微软雅黑" w:hint="eastAsia"/>
          <w:szCs w:val="21"/>
        </w:rPr>
        <w:t>觉得这样</w:t>
      </w:r>
      <w:r w:rsidR="00190825">
        <w:rPr>
          <w:rFonts w:ascii="微软雅黑" w:eastAsia="微软雅黑" w:hAnsi="微软雅黑" w:hint="eastAsia"/>
          <w:szCs w:val="21"/>
        </w:rPr>
        <w:t>的</w:t>
      </w:r>
      <w:r w:rsidR="00525CBD">
        <w:rPr>
          <w:rFonts w:ascii="微软雅黑" w:eastAsia="微软雅黑" w:hAnsi="微软雅黑" w:hint="eastAsia"/>
          <w:szCs w:val="21"/>
        </w:rPr>
        <w:t>装扮很酷……</w:t>
      </w:r>
    </w:p>
    <w:p w14:paraId="5357E9C2" w14:textId="1CB8961F"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w:t>
      </w:r>
      <w:r w:rsidR="00190825">
        <w:rPr>
          <w:rFonts w:ascii="微软雅黑" w:eastAsia="微软雅黑" w:hAnsi="微软雅黑" w:hint="eastAsia"/>
          <w:szCs w:val="21"/>
        </w:rPr>
        <w:t>你们，</w:t>
      </w:r>
      <w:r>
        <w:rPr>
          <w:rFonts w:ascii="微软雅黑" w:eastAsia="微软雅黑" w:hAnsi="微软雅黑" w:hint="eastAsia"/>
          <w:szCs w:val="21"/>
        </w:rPr>
        <w:t>为什么要对我穷追不舍！</w:t>
      </w:r>
    </w:p>
    <w:p w14:paraId="45893153" w14:textId="47F5030B"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贪吃的恶龙：我只是想吃甜食而已，想吃甜食有什么错！</w:t>
      </w:r>
    </w:p>
    <w:p w14:paraId="1D829963" w14:textId="18665ABC"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散华：因为你的贪婪，导致很多悲剧的发生，我必须要将你</w:t>
      </w:r>
      <w:r w:rsidR="00190825">
        <w:rPr>
          <w:rFonts w:ascii="微软雅黑" w:eastAsia="微软雅黑" w:hAnsi="微软雅黑" w:hint="eastAsia"/>
          <w:szCs w:val="21"/>
        </w:rPr>
        <w:t>重新封印</w:t>
      </w:r>
      <w:r>
        <w:rPr>
          <w:rFonts w:ascii="微软雅黑" w:eastAsia="微软雅黑" w:hAnsi="微软雅黑" w:hint="eastAsia"/>
          <w:szCs w:val="21"/>
        </w:rPr>
        <w:t>。</w:t>
      </w:r>
    </w:p>
    <w:p w14:paraId="2AAC049C" w14:textId="277077DE"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贪吃的恶龙：不，你不能这么做，你根本不知道一万年吃不到甜食的痛苦！</w:t>
      </w:r>
    </w:p>
    <w:p w14:paraId="24CCBBE8" w14:textId="72E1BBA4"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散华：这可由不得你！</w:t>
      </w:r>
    </w:p>
    <w:p w14:paraId="58E87225" w14:textId="1592EE7F"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空屏震动。</w:t>
      </w:r>
    </w:p>
    <w:p w14:paraId="40D42A32" w14:textId="3EFCEB30"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贪吃的恶龙：哈哈哈，</w:t>
      </w:r>
      <w:r w:rsidR="00190825">
        <w:rPr>
          <w:rFonts w:ascii="微软雅黑" w:eastAsia="微软雅黑" w:hAnsi="微软雅黑" w:hint="eastAsia"/>
          <w:szCs w:val="21"/>
        </w:rPr>
        <w:t>这种</w:t>
      </w:r>
      <w:r>
        <w:rPr>
          <w:rFonts w:ascii="微软雅黑" w:eastAsia="微软雅黑" w:hAnsi="微软雅黑" w:hint="eastAsia"/>
          <w:szCs w:val="21"/>
        </w:rPr>
        <w:t>攻击对我来说</w:t>
      </w:r>
      <w:r w:rsidR="00190825">
        <w:rPr>
          <w:rFonts w:ascii="微软雅黑" w:eastAsia="微软雅黑" w:hAnsi="微软雅黑" w:hint="eastAsia"/>
          <w:szCs w:val="21"/>
        </w:rPr>
        <w:t>就像挠痒痒一样</w:t>
      </w:r>
      <w:r>
        <w:rPr>
          <w:rFonts w:ascii="微软雅黑" w:eastAsia="微软雅黑" w:hAnsi="微软雅黑" w:hint="eastAsia"/>
          <w:szCs w:val="21"/>
        </w:rPr>
        <w:t>！</w:t>
      </w:r>
    </w:p>
    <w:p w14:paraId="69604ED3" w14:textId="2593C755"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贪吃的恶龙：我要为了我最爱的甜点奋战到底！</w:t>
      </w:r>
    </w:p>
    <w:p w14:paraId="3152E072" w14:textId="104B5F79"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散华：哼，蠢货，看看你身后是什么。</w:t>
      </w:r>
    </w:p>
    <w:p w14:paraId="369A5789" w14:textId="4BE4EF87"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贪吃的恶龙：嗯，什么？</w:t>
      </w:r>
    </w:p>
    <w:p w14:paraId="02FCEA78" w14:textId="6E714782" w:rsidR="005956CB"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5956CB">
        <w:rPr>
          <w:rFonts w:ascii="微软雅黑" w:eastAsia="微软雅黑" w:hAnsi="微软雅黑" w:hint="eastAsia"/>
          <w:szCs w:val="21"/>
        </w:rPr>
        <w:t>：还！我！糖！果！</w:t>
      </w:r>
    </w:p>
    <w:p w14:paraId="0AD12816" w14:textId="7109CF00" w:rsidR="00D45D27" w:rsidRDefault="00D45D27" w:rsidP="00E01F07">
      <w:pPr>
        <w:ind w:firstLineChars="200" w:firstLine="420"/>
        <w:rPr>
          <w:rFonts w:ascii="微软雅黑" w:eastAsia="微软雅黑" w:hAnsi="微软雅黑"/>
          <w:szCs w:val="21"/>
        </w:rPr>
      </w:pPr>
      <w:r>
        <w:rPr>
          <w:rFonts w:ascii="微软雅黑" w:eastAsia="微软雅黑" w:hAnsi="微软雅黑" w:hint="eastAsia"/>
          <w:szCs w:val="21"/>
        </w:rPr>
        <w:t>诺忒娜：看招！</w:t>
      </w:r>
    </w:p>
    <w:p w14:paraId="79003F93" w14:textId="5B117038"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贪吃的恶龙：王座后面怎么会有巨大的水管</w:t>
      </w:r>
      <w:r w:rsidR="00D45D27">
        <w:rPr>
          <w:rFonts w:ascii="微软雅黑" w:eastAsia="微软雅黑" w:hAnsi="微软雅黑" w:hint="eastAsia"/>
          <w:szCs w:val="21"/>
        </w:rPr>
        <w:t>啊</w:t>
      </w:r>
      <w:r>
        <w:rPr>
          <w:rFonts w:ascii="微软雅黑" w:eastAsia="微软雅黑" w:hAnsi="微软雅黑" w:hint="eastAsia"/>
          <w:szCs w:val="21"/>
        </w:rPr>
        <w:t>！</w:t>
      </w:r>
    </w:p>
    <w:p w14:paraId="6934899B" w14:textId="159C889B" w:rsidR="005956CB" w:rsidRDefault="005956CB" w:rsidP="00E01F07">
      <w:pPr>
        <w:ind w:firstLineChars="200" w:firstLine="420"/>
        <w:rPr>
          <w:rFonts w:ascii="微软雅黑" w:eastAsia="微软雅黑" w:hAnsi="微软雅黑"/>
          <w:szCs w:val="21"/>
        </w:rPr>
      </w:pPr>
      <w:r>
        <w:rPr>
          <w:rFonts w:ascii="微软雅黑" w:eastAsia="微软雅黑" w:hAnsi="微软雅黑" w:hint="eastAsia"/>
          <w:szCs w:val="21"/>
        </w:rPr>
        <w:t>贪吃的恶龙：啊——我的鳞片！（震动）</w:t>
      </w:r>
    </w:p>
    <w:p w14:paraId="31316811" w14:textId="77777777" w:rsidR="005956CB" w:rsidRDefault="005956CB" w:rsidP="00E01F07">
      <w:pPr>
        <w:ind w:firstLineChars="200" w:firstLine="420"/>
        <w:rPr>
          <w:rFonts w:ascii="微软雅黑" w:eastAsia="微软雅黑" w:hAnsi="微软雅黑"/>
          <w:szCs w:val="21"/>
        </w:rPr>
      </w:pPr>
    </w:p>
    <w:p w14:paraId="437A50DD" w14:textId="26809752" w:rsidR="00B675F6" w:rsidRPr="00B675F6" w:rsidRDefault="00B675F6" w:rsidP="00B675F6">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0E36E0A3" w14:textId="4C061031" w:rsidR="00B675F6"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被绑的饿龙</w:t>
      </w:r>
      <w:r w:rsidR="00454FF4">
        <w:rPr>
          <w:rFonts w:ascii="微软雅黑" w:eastAsia="微软雅黑" w:hAnsi="微软雅黑" w:hint="eastAsia"/>
          <w:szCs w:val="21"/>
        </w:rPr>
        <w:t>：</w:t>
      </w:r>
      <w:r>
        <w:rPr>
          <w:rFonts w:ascii="微软雅黑" w:eastAsia="微软雅黑" w:hAnsi="微软雅黑" w:hint="eastAsia"/>
          <w:szCs w:val="21"/>
        </w:rPr>
        <w:t>放开我，放开我！</w:t>
      </w:r>
    </w:p>
    <w:p w14:paraId="1FA80730" w14:textId="58DCEAAC" w:rsidR="004A167A"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4A167A">
        <w:rPr>
          <w:rFonts w:ascii="微软雅黑" w:eastAsia="微软雅黑" w:hAnsi="微软雅黑" w:hint="eastAsia"/>
          <w:szCs w:val="21"/>
        </w:rPr>
        <w:t>：走吧，我们把他带过去。</w:t>
      </w:r>
    </w:p>
    <w:p w14:paraId="3F98C7B2" w14:textId="0713D502"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被绑的饿龙：你们，你们要把我带去哪里！</w:t>
      </w:r>
    </w:p>
    <w:p w14:paraId="1EDF5B83" w14:textId="28FFF15A" w:rsidR="004A167A"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4A167A">
        <w:rPr>
          <w:rFonts w:ascii="微软雅黑" w:eastAsia="微软雅黑" w:hAnsi="微软雅黑" w:hint="eastAsia"/>
          <w:szCs w:val="21"/>
        </w:rPr>
        <w:t>：哼哼，到时候你就知道了~</w:t>
      </w:r>
    </w:p>
    <w:p w14:paraId="64564DD0" w14:textId="4D3E9FA5" w:rsidR="004A167A"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4A167A">
        <w:rPr>
          <w:rFonts w:ascii="微软雅黑" w:eastAsia="微软雅黑" w:hAnsi="微软雅黑" w:hint="eastAsia"/>
          <w:szCs w:val="21"/>
        </w:rPr>
        <w:t>：谁让你把我辛辛苦苦准备的糖果全部挥霍光了~</w:t>
      </w:r>
    </w:p>
    <w:p w14:paraId="04B598FC" w14:textId="2247F44A" w:rsidR="004A167A" w:rsidRPr="004A167A" w:rsidRDefault="004A167A" w:rsidP="00E01F07">
      <w:pPr>
        <w:ind w:firstLineChars="200" w:firstLine="420"/>
        <w:rPr>
          <w:rFonts w:ascii="微软雅黑" w:eastAsia="微软雅黑" w:hAnsi="微软雅黑"/>
          <w:b/>
          <w:szCs w:val="21"/>
        </w:rPr>
      </w:pPr>
      <w:r w:rsidRPr="004A167A">
        <w:rPr>
          <w:rFonts w:ascii="微软雅黑" w:eastAsia="微软雅黑" w:hAnsi="微软雅黑" w:hint="eastAsia"/>
          <w:b/>
          <w:szCs w:val="21"/>
        </w:rPr>
        <w:t>压黑转场。</w:t>
      </w:r>
    </w:p>
    <w:p w14:paraId="3D73843D" w14:textId="07D3078D"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被绑的饿龙：这里是……浴池！</w:t>
      </w:r>
    </w:p>
    <w:p w14:paraId="45D555F5" w14:textId="26DD3ADA"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被绑的饿龙：不，你们不能这样对我！</w:t>
      </w:r>
    </w:p>
    <w:p w14:paraId="10277864" w14:textId="0F563B24" w:rsidR="004A167A"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4A167A">
        <w:rPr>
          <w:rFonts w:ascii="微软雅黑" w:eastAsia="微软雅黑" w:hAnsi="微软雅黑" w:hint="eastAsia"/>
          <w:szCs w:val="21"/>
        </w:rPr>
        <w:t>：大家，准备好了吗？</w:t>
      </w:r>
    </w:p>
    <w:p w14:paraId="7D2D580F" w14:textId="39F6A284"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艾拉：吾辈已经迫不及待了！</w:t>
      </w:r>
    </w:p>
    <w:p w14:paraId="45C57E31" w14:textId="375B9031"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凯瑟琳：</w:t>
      </w:r>
      <w:r w:rsidR="00D07FC4">
        <w:rPr>
          <w:rFonts w:ascii="微软雅黑" w:eastAsia="微软雅黑" w:hAnsi="微软雅黑" w:hint="eastAsia"/>
          <w:szCs w:val="21"/>
        </w:rPr>
        <w:t>只要</w:t>
      </w:r>
      <w:r>
        <w:rPr>
          <w:rFonts w:ascii="微软雅黑" w:eastAsia="微软雅黑" w:hAnsi="微软雅黑" w:hint="eastAsia"/>
          <w:szCs w:val="21"/>
        </w:rPr>
        <w:t>把他丢进去</w:t>
      </w:r>
      <w:r w:rsidR="00D07FC4">
        <w:rPr>
          <w:rFonts w:ascii="微软雅黑" w:eastAsia="微软雅黑" w:hAnsi="微软雅黑" w:hint="eastAsia"/>
          <w:szCs w:val="21"/>
        </w:rPr>
        <w:t>，</w:t>
      </w:r>
      <w:r>
        <w:rPr>
          <w:rFonts w:ascii="微软雅黑" w:eastAsia="微软雅黑" w:hAnsi="微软雅黑" w:hint="eastAsia"/>
          <w:szCs w:val="21"/>
        </w:rPr>
        <w:t>我就可以免费</w:t>
      </w:r>
      <w:r w:rsidR="00D45D27">
        <w:rPr>
          <w:rFonts w:ascii="微软雅黑" w:eastAsia="微软雅黑" w:hAnsi="微软雅黑" w:hint="eastAsia"/>
          <w:szCs w:val="21"/>
        </w:rPr>
        <w:t>看</w:t>
      </w:r>
      <w:r>
        <w:rPr>
          <w:rFonts w:ascii="微软雅黑" w:eastAsia="微软雅黑" w:hAnsi="微软雅黑" w:hint="eastAsia"/>
          <w:szCs w:val="21"/>
        </w:rPr>
        <w:t>所有书了</w:t>
      </w:r>
      <w:r w:rsidR="00D07FC4">
        <w:rPr>
          <w:rFonts w:ascii="微软雅黑" w:eastAsia="微软雅黑" w:hAnsi="微软雅黑" w:hint="eastAsia"/>
          <w:szCs w:val="21"/>
        </w:rPr>
        <w:t>，</w:t>
      </w:r>
      <w:r>
        <w:rPr>
          <w:rFonts w:ascii="微软雅黑" w:eastAsia="微软雅黑" w:hAnsi="微软雅黑" w:hint="eastAsia"/>
          <w:szCs w:val="21"/>
        </w:rPr>
        <w:t>对吧？</w:t>
      </w:r>
    </w:p>
    <w:p w14:paraId="6BC127BC" w14:textId="59B62230" w:rsidR="004A167A"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4A167A">
        <w:rPr>
          <w:rFonts w:ascii="微软雅黑" w:eastAsia="微软雅黑" w:hAnsi="微软雅黑" w:hint="eastAsia"/>
          <w:szCs w:val="21"/>
        </w:rPr>
        <w:t>：没错，全部，随便看~</w:t>
      </w:r>
    </w:p>
    <w:p w14:paraId="49FD7F14" w14:textId="1D714A73"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凯瑟琳：很好，我也已经迫不及待了。</w:t>
      </w:r>
    </w:p>
    <w:p w14:paraId="1E41D2C1" w14:textId="4E8DD0EF"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旁白：3</w:t>
      </w:r>
    </w:p>
    <w:p w14:paraId="6089C448" w14:textId="740E4CC5"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旁白：3，2</w:t>
      </w:r>
    </w:p>
    <w:p w14:paraId="512BCC2C" w14:textId="29ADAB74"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旁白：3，2，1！</w:t>
      </w:r>
    </w:p>
    <w:p w14:paraId="06975C8F" w14:textId="36C048A9" w:rsidR="004A167A" w:rsidRDefault="004A167A" w:rsidP="00E01F07">
      <w:pPr>
        <w:ind w:firstLineChars="200" w:firstLine="420"/>
        <w:rPr>
          <w:rFonts w:ascii="微软雅黑" w:eastAsia="微软雅黑" w:hAnsi="微软雅黑"/>
          <w:szCs w:val="21"/>
        </w:rPr>
      </w:pPr>
      <w:r>
        <w:rPr>
          <w:rFonts w:ascii="微软雅黑" w:eastAsia="微软雅黑" w:hAnsi="微软雅黑" w:hint="eastAsia"/>
          <w:szCs w:val="21"/>
        </w:rPr>
        <w:t>旁白：噗通！（震屏）</w:t>
      </w:r>
    </w:p>
    <w:p w14:paraId="09B0419B" w14:textId="14B2A53A" w:rsidR="004A167A" w:rsidRDefault="00D07FC4" w:rsidP="00E01F07">
      <w:pPr>
        <w:ind w:firstLineChars="200" w:firstLine="420"/>
        <w:rPr>
          <w:rFonts w:ascii="微软雅黑" w:eastAsia="微软雅黑" w:hAnsi="微软雅黑"/>
          <w:szCs w:val="21"/>
        </w:rPr>
      </w:pPr>
      <w:r>
        <w:rPr>
          <w:rFonts w:ascii="微软雅黑" w:eastAsia="微软雅黑" w:hAnsi="微软雅黑" w:hint="eastAsia"/>
          <w:szCs w:val="21"/>
        </w:rPr>
        <w:t>被绑的饿龙：我的鳞片——！</w:t>
      </w:r>
    </w:p>
    <w:p w14:paraId="24796270" w14:textId="678831A7" w:rsidR="00D07FC4" w:rsidRDefault="00D07FC4" w:rsidP="00E01F07">
      <w:pPr>
        <w:ind w:firstLineChars="200" w:firstLine="420"/>
        <w:rPr>
          <w:rFonts w:ascii="微软雅黑" w:eastAsia="微软雅黑" w:hAnsi="微软雅黑"/>
          <w:szCs w:val="21"/>
        </w:rPr>
      </w:pPr>
      <w:r>
        <w:rPr>
          <w:rFonts w:ascii="微软雅黑" w:eastAsia="微软雅黑" w:hAnsi="微软雅黑" w:hint="eastAsia"/>
          <w:szCs w:val="21"/>
        </w:rPr>
        <w:t>被绑的饿龙：</w:t>
      </w:r>
      <w:r w:rsidR="00D45D27">
        <w:rPr>
          <w:rFonts w:ascii="微软雅黑" w:eastAsia="微软雅黑" w:hAnsi="微软雅黑" w:hint="eastAsia"/>
          <w:szCs w:val="21"/>
        </w:rPr>
        <w:t>温暖美妙的热水澡，这样</w:t>
      </w:r>
      <w:r>
        <w:rPr>
          <w:rFonts w:ascii="微软雅黑" w:eastAsia="微软雅黑" w:hAnsi="微软雅黑" w:hint="eastAsia"/>
          <w:szCs w:val="21"/>
        </w:rPr>
        <w:t>好像也不错……</w:t>
      </w:r>
    </w:p>
    <w:p w14:paraId="532E7495" w14:textId="31AE945C" w:rsidR="00D07FC4"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D07FC4">
        <w:rPr>
          <w:rFonts w:ascii="微软雅黑" w:eastAsia="微软雅黑" w:hAnsi="微软雅黑" w:hint="eastAsia"/>
          <w:szCs w:val="21"/>
        </w:rPr>
        <w:t>：快看，</w:t>
      </w:r>
      <w:r w:rsidR="0000055D">
        <w:rPr>
          <w:rFonts w:ascii="微软雅黑" w:eastAsia="微软雅黑" w:hAnsi="微软雅黑" w:hint="eastAsia"/>
          <w:szCs w:val="21"/>
        </w:rPr>
        <w:t>外面</w:t>
      </w:r>
      <w:r w:rsidR="00D07FC4">
        <w:rPr>
          <w:rFonts w:ascii="微软雅黑" w:eastAsia="微软雅黑" w:hAnsi="微软雅黑" w:hint="eastAsia"/>
          <w:szCs w:val="21"/>
        </w:rPr>
        <w:t>天亮了！</w:t>
      </w:r>
    </w:p>
    <w:p w14:paraId="25621E33" w14:textId="026BC02E" w:rsidR="00D07FC4" w:rsidRDefault="009367A8" w:rsidP="00E01F07">
      <w:pPr>
        <w:ind w:firstLineChars="200" w:firstLine="420"/>
        <w:rPr>
          <w:rFonts w:ascii="微软雅黑" w:eastAsia="微软雅黑" w:hAnsi="微软雅黑"/>
          <w:szCs w:val="21"/>
        </w:rPr>
      </w:pPr>
      <w:r>
        <w:rPr>
          <w:rFonts w:ascii="微软雅黑" w:eastAsia="微软雅黑" w:hAnsi="微软雅黑" w:hint="eastAsia"/>
          <w:szCs w:val="21"/>
        </w:rPr>
        <w:lastRenderedPageBreak/>
        <w:t>艾拉</w:t>
      </w:r>
      <w:r w:rsidR="00D07FC4">
        <w:rPr>
          <w:rFonts w:ascii="微软雅黑" w:eastAsia="微软雅黑" w:hAnsi="微软雅黑" w:hint="eastAsia"/>
          <w:szCs w:val="21"/>
        </w:rPr>
        <w:t>：</w:t>
      </w:r>
      <w:r>
        <w:rPr>
          <w:rFonts w:ascii="微软雅黑" w:eastAsia="微软雅黑" w:hAnsi="微软雅黑" w:hint="eastAsia"/>
          <w:szCs w:val="21"/>
        </w:rPr>
        <w:t>那些来自冥川的扭曲怪物</w:t>
      </w:r>
      <w:r w:rsidR="00101C78">
        <w:rPr>
          <w:rFonts w:ascii="微软雅黑" w:eastAsia="微软雅黑" w:hAnsi="微软雅黑" w:hint="eastAsia"/>
          <w:szCs w:val="21"/>
        </w:rPr>
        <w:t>终于可以</w:t>
      </w:r>
      <w:r>
        <w:rPr>
          <w:rFonts w:ascii="微软雅黑" w:eastAsia="微软雅黑" w:hAnsi="微软雅黑" w:hint="eastAsia"/>
          <w:szCs w:val="21"/>
        </w:rPr>
        <w:t>消失了……</w:t>
      </w:r>
    </w:p>
    <w:p w14:paraId="1134E235" w14:textId="64D2DA59" w:rsidR="00D07FC4" w:rsidRDefault="00D07FC4" w:rsidP="00E01F07">
      <w:pPr>
        <w:ind w:firstLineChars="200" w:firstLine="420"/>
        <w:rPr>
          <w:rFonts w:ascii="微软雅黑" w:eastAsia="微软雅黑" w:hAnsi="微软雅黑"/>
          <w:szCs w:val="21"/>
        </w:rPr>
      </w:pPr>
      <w:r>
        <w:rPr>
          <w:rFonts w:ascii="微软雅黑" w:eastAsia="微软雅黑" w:hAnsi="微软雅黑" w:hint="eastAsia"/>
          <w:szCs w:val="21"/>
        </w:rPr>
        <w:t>散华：</w:t>
      </w:r>
      <w:r w:rsidR="009367A8">
        <w:rPr>
          <w:rFonts w:ascii="微软雅黑" w:eastAsia="微软雅黑" w:hAnsi="微软雅黑" w:hint="eastAsia"/>
          <w:szCs w:val="21"/>
        </w:rPr>
        <w:t>扭曲的怪物？你在说什么呢……</w:t>
      </w:r>
    </w:p>
    <w:p w14:paraId="080F7C7A" w14:textId="1B221F02" w:rsidR="009367A8" w:rsidRDefault="009367A8" w:rsidP="00E01F07">
      <w:pPr>
        <w:ind w:firstLineChars="200" w:firstLine="420"/>
        <w:rPr>
          <w:rFonts w:ascii="微软雅黑" w:eastAsia="微软雅黑" w:hAnsi="微软雅黑"/>
          <w:szCs w:val="21"/>
        </w:rPr>
      </w:pPr>
      <w:r>
        <w:rPr>
          <w:rFonts w:ascii="微软雅黑" w:eastAsia="微软雅黑" w:hAnsi="微软雅黑" w:hint="eastAsia"/>
          <w:szCs w:val="21"/>
        </w:rPr>
        <w:t>艾拉：就是昨天晚上一直追着吾辈的扭曲怪物啊！</w:t>
      </w:r>
    </w:p>
    <w:p w14:paraId="070C5723" w14:textId="77835F0A" w:rsidR="009367A8" w:rsidRDefault="009367A8" w:rsidP="00E01F07">
      <w:pPr>
        <w:ind w:firstLineChars="200" w:firstLine="420"/>
        <w:rPr>
          <w:rFonts w:ascii="微软雅黑" w:eastAsia="微软雅黑" w:hAnsi="微软雅黑"/>
          <w:szCs w:val="21"/>
        </w:rPr>
      </w:pPr>
      <w:r>
        <w:rPr>
          <w:rFonts w:ascii="微软雅黑" w:eastAsia="微软雅黑" w:hAnsi="微软雅黑" w:hint="eastAsia"/>
          <w:szCs w:val="21"/>
        </w:rPr>
        <w:t>散华：</w:t>
      </w:r>
      <w:r w:rsidR="00AB3783">
        <w:rPr>
          <w:rFonts w:ascii="微软雅黑" w:eastAsia="微软雅黑" w:hAnsi="微软雅黑" w:hint="eastAsia"/>
          <w:szCs w:val="21"/>
        </w:rPr>
        <w:t>除了那条恶龙偷偷跑出来，冥川并没有其他怪物逃到现世</w:t>
      </w:r>
      <w:r>
        <w:rPr>
          <w:rFonts w:ascii="微软雅黑" w:eastAsia="微软雅黑" w:hAnsi="微软雅黑" w:hint="eastAsia"/>
          <w:szCs w:val="21"/>
        </w:rPr>
        <w:t>。</w:t>
      </w:r>
    </w:p>
    <w:p w14:paraId="05E20037" w14:textId="5F295800" w:rsidR="00AB3783" w:rsidRDefault="00AB3783" w:rsidP="00E01F07">
      <w:pPr>
        <w:ind w:firstLineChars="200" w:firstLine="420"/>
        <w:rPr>
          <w:rFonts w:ascii="微软雅黑" w:eastAsia="微软雅黑" w:hAnsi="微软雅黑"/>
          <w:szCs w:val="21"/>
        </w:rPr>
      </w:pPr>
      <w:r>
        <w:rPr>
          <w:rFonts w:ascii="微软雅黑" w:eastAsia="微软雅黑" w:hAnsi="微软雅黑" w:hint="eastAsia"/>
          <w:szCs w:val="21"/>
        </w:rPr>
        <w:t>艾拉：那昨晚一直吓唬吾辈的，究竟是什么东西！</w:t>
      </w:r>
    </w:p>
    <w:p w14:paraId="04D66CA8" w14:textId="21E8E4F8" w:rsidR="009367A8" w:rsidRDefault="009367A8" w:rsidP="009367A8">
      <w:pPr>
        <w:ind w:firstLineChars="200" w:firstLine="420"/>
        <w:rPr>
          <w:rFonts w:ascii="微软雅黑" w:eastAsia="微软雅黑" w:hAnsi="微软雅黑"/>
          <w:szCs w:val="21"/>
        </w:rPr>
      </w:pPr>
      <w:r>
        <w:rPr>
          <w:rFonts w:ascii="微软雅黑" w:eastAsia="微软雅黑" w:hAnsi="微软雅黑" w:hint="eastAsia"/>
          <w:szCs w:val="21"/>
        </w:rPr>
        <w:t>誓约仆从</w:t>
      </w:r>
      <w:r w:rsidR="0000055D">
        <w:rPr>
          <w:rFonts w:ascii="微软雅黑" w:eastAsia="微软雅黑" w:hAnsi="微软雅黑" w:hint="eastAsia"/>
          <w:szCs w:val="21"/>
        </w:rPr>
        <w:t>：</w:t>
      </w:r>
      <w:r>
        <w:rPr>
          <w:rFonts w:ascii="微软雅黑" w:eastAsia="微软雅黑" w:hAnsi="微软雅黑" w:hint="eastAsia"/>
          <w:szCs w:val="21"/>
        </w:rPr>
        <w:t>其实，那些怪物是我做的……</w:t>
      </w:r>
    </w:p>
    <w:p w14:paraId="596C48C0" w14:textId="53E6A447" w:rsidR="009367A8" w:rsidRDefault="009367A8" w:rsidP="00E01F07">
      <w:pPr>
        <w:ind w:firstLineChars="200" w:firstLine="420"/>
        <w:rPr>
          <w:rFonts w:ascii="微软雅黑" w:eastAsia="微软雅黑" w:hAnsi="微软雅黑"/>
          <w:szCs w:val="21"/>
        </w:rPr>
      </w:pPr>
      <w:r>
        <w:rPr>
          <w:rFonts w:ascii="微软雅黑" w:eastAsia="微软雅黑" w:hAnsi="微软雅黑" w:hint="eastAsia"/>
          <w:szCs w:val="21"/>
        </w:rPr>
        <w:t>誓约仆从：万圣节快到了，我帮姐姐大人做了很多鬼怪玩偶。</w:t>
      </w:r>
    </w:p>
    <w:p w14:paraId="676E41F7" w14:textId="514BCC5E" w:rsidR="009367A8" w:rsidRDefault="009367A8" w:rsidP="00E01F07">
      <w:pPr>
        <w:ind w:firstLineChars="200" w:firstLine="420"/>
        <w:rPr>
          <w:rFonts w:ascii="微软雅黑" w:eastAsia="微软雅黑" w:hAnsi="微软雅黑"/>
          <w:szCs w:val="21"/>
        </w:rPr>
      </w:pPr>
      <w:r>
        <w:rPr>
          <w:rFonts w:ascii="微软雅黑" w:eastAsia="微软雅黑" w:hAnsi="微软雅黑" w:hint="eastAsia"/>
          <w:szCs w:val="21"/>
        </w:rPr>
        <w:t>誓约仆从：昨天晚上姐姐大人让我去村子里找人帮忙，本来我是想</w:t>
      </w:r>
      <w:r w:rsidR="00101C78">
        <w:rPr>
          <w:rFonts w:ascii="微软雅黑" w:eastAsia="微软雅黑" w:hAnsi="微软雅黑" w:hint="eastAsia"/>
          <w:szCs w:val="21"/>
        </w:rPr>
        <w:t>去</w:t>
      </w:r>
      <w:r>
        <w:rPr>
          <w:rFonts w:ascii="微软雅黑" w:eastAsia="微软雅黑" w:hAnsi="微软雅黑" w:hint="eastAsia"/>
          <w:szCs w:val="21"/>
        </w:rPr>
        <w:t>吓唬吓唬小孩子。</w:t>
      </w:r>
    </w:p>
    <w:p w14:paraId="25F725D4" w14:textId="64ECD1F9" w:rsidR="009367A8" w:rsidRDefault="009367A8" w:rsidP="00E01F07">
      <w:pPr>
        <w:ind w:firstLineChars="200" w:firstLine="420"/>
        <w:rPr>
          <w:rFonts w:ascii="微软雅黑" w:eastAsia="微软雅黑" w:hAnsi="微软雅黑"/>
          <w:szCs w:val="21"/>
        </w:rPr>
      </w:pPr>
      <w:r>
        <w:rPr>
          <w:rFonts w:ascii="微软雅黑" w:eastAsia="微软雅黑" w:hAnsi="微软雅黑" w:hint="eastAsia"/>
          <w:szCs w:val="21"/>
        </w:rPr>
        <w:t>誓约仆从：结果</w:t>
      </w:r>
      <w:r w:rsidR="00101C78">
        <w:rPr>
          <w:rFonts w:ascii="微软雅黑" w:eastAsia="微软雅黑" w:hAnsi="微软雅黑" w:hint="eastAsia"/>
          <w:szCs w:val="21"/>
        </w:rPr>
        <w:t>没想到吓到你了……</w:t>
      </w:r>
    </w:p>
    <w:p w14:paraId="6C40320B" w14:textId="5270F3BF" w:rsidR="00101C78" w:rsidRDefault="00101C78" w:rsidP="00E01F07">
      <w:pPr>
        <w:ind w:firstLineChars="200" w:firstLine="420"/>
        <w:rPr>
          <w:rFonts w:ascii="微软雅黑" w:eastAsia="微软雅黑" w:hAnsi="微软雅黑"/>
          <w:szCs w:val="21"/>
        </w:rPr>
      </w:pPr>
      <w:r>
        <w:rPr>
          <w:rFonts w:ascii="微软雅黑" w:eastAsia="微软雅黑" w:hAnsi="微软雅黑" w:hint="eastAsia"/>
          <w:szCs w:val="21"/>
        </w:rPr>
        <w:t>誓约仆从：对，对不起！</w:t>
      </w:r>
    </w:p>
    <w:p w14:paraId="5243B74F" w14:textId="27D7FD74" w:rsidR="00101C78" w:rsidRDefault="00101C78" w:rsidP="00E01F07">
      <w:pPr>
        <w:ind w:firstLineChars="200" w:firstLine="420"/>
        <w:rPr>
          <w:rFonts w:ascii="微软雅黑" w:eastAsia="微软雅黑" w:hAnsi="微软雅黑"/>
          <w:szCs w:val="21"/>
        </w:rPr>
      </w:pPr>
      <w:r>
        <w:rPr>
          <w:rFonts w:ascii="微软雅黑" w:eastAsia="微软雅黑" w:hAnsi="微软雅黑" w:hint="eastAsia"/>
          <w:szCs w:val="21"/>
        </w:rPr>
        <w:t>凯瑟琳：难道说，祖国边境村庄里出现的怪物，也是你做的？</w:t>
      </w:r>
    </w:p>
    <w:p w14:paraId="242311A6" w14:textId="53F6C5F0" w:rsidR="00101C78" w:rsidRDefault="00101C78" w:rsidP="00E01F07">
      <w:pPr>
        <w:ind w:firstLineChars="200" w:firstLine="420"/>
        <w:rPr>
          <w:rFonts w:ascii="微软雅黑" w:eastAsia="微软雅黑" w:hAnsi="微软雅黑"/>
          <w:szCs w:val="21"/>
        </w:rPr>
      </w:pPr>
      <w:r>
        <w:rPr>
          <w:rFonts w:ascii="微软雅黑" w:eastAsia="微软雅黑" w:hAnsi="微软雅黑" w:hint="eastAsia"/>
          <w:szCs w:val="21"/>
        </w:rPr>
        <w:t>誓约仆从：我的熟练度还不够，有一些玩偶不听命令逃走了……</w:t>
      </w:r>
    </w:p>
    <w:p w14:paraId="506EB0F0" w14:textId="0B824BD1" w:rsidR="00101C78" w:rsidRDefault="00101C78" w:rsidP="00E01F07">
      <w:pPr>
        <w:ind w:firstLineChars="200" w:firstLine="420"/>
        <w:rPr>
          <w:rFonts w:ascii="微软雅黑" w:eastAsia="微软雅黑" w:hAnsi="微软雅黑"/>
          <w:szCs w:val="21"/>
        </w:rPr>
      </w:pPr>
      <w:r>
        <w:rPr>
          <w:rFonts w:ascii="微软雅黑" w:eastAsia="微软雅黑" w:hAnsi="微软雅黑" w:hint="eastAsia"/>
          <w:szCs w:val="21"/>
        </w:rPr>
        <w:t>誓约仆从：我，我会去回收的！</w:t>
      </w:r>
    </w:p>
    <w:p w14:paraId="241F4031" w14:textId="2564427A" w:rsidR="009367A8" w:rsidRDefault="001013FA" w:rsidP="00E01F07">
      <w:pPr>
        <w:ind w:firstLineChars="200" w:firstLine="420"/>
        <w:rPr>
          <w:rFonts w:ascii="微软雅黑" w:eastAsia="微软雅黑" w:hAnsi="微软雅黑"/>
          <w:szCs w:val="21"/>
        </w:rPr>
      </w:pPr>
      <w:r>
        <w:rPr>
          <w:rFonts w:ascii="微软雅黑" w:eastAsia="微软雅黑" w:hAnsi="微软雅黑" w:hint="eastAsia"/>
          <w:szCs w:val="21"/>
        </w:rPr>
        <w:t>魔女：原来</w:t>
      </w:r>
      <w:r w:rsidR="00101C78">
        <w:rPr>
          <w:rFonts w:ascii="微软雅黑" w:eastAsia="微软雅黑" w:hAnsi="微软雅黑" w:hint="eastAsia"/>
          <w:szCs w:val="21"/>
        </w:rPr>
        <w:t>只是一场误会。</w:t>
      </w:r>
    </w:p>
    <w:p w14:paraId="5E209E2A" w14:textId="39018A60" w:rsidR="00101C78" w:rsidRDefault="00C44CAA" w:rsidP="00E01F07">
      <w:pPr>
        <w:ind w:firstLineChars="200" w:firstLine="420"/>
        <w:rPr>
          <w:rFonts w:ascii="微软雅黑" w:eastAsia="微软雅黑" w:hAnsi="微软雅黑"/>
          <w:szCs w:val="21"/>
        </w:rPr>
      </w:pPr>
      <w:r>
        <w:rPr>
          <w:rFonts w:ascii="微软雅黑" w:eastAsia="微软雅黑" w:hAnsi="微软雅黑" w:hint="eastAsia"/>
          <w:szCs w:val="21"/>
        </w:rPr>
        <w:t>诺忒娜</w:t>
      </w:r>
      <w:r w:rsidR="00101C78">
        <w:rPr>
          <w:rFonts w:ascii="微软雅黑" w:eastAsia="微软雅黑" w:hAnsi="微软雅黑" w:hint="eastAsia"/>
          <w:szCs w:val="21"/>
        </w:rPr>
        <w:t>：既然误会解除，恶龙也抓到，那我们就开始万圣节派对吧！</w:t>
      </w:r>
    </w:p>
    <w:p w14:paraId="430031BB" w14:textId="5F367EF1" w:rsidR="00824CC9" w:rsidRDefault="00101C78" w:rsidP="00824CC9">
      <w:pPr>
        <w:ind w:firstLineChars="200" w:firstLine="420"/>
        <w:rPr>
          <w:rFonts w:ascii="微软雅黑" w:eastAsia="微软雅黑" w:hAnsi="微软雅黑"/>
          <w:szCs w:val="21"/>
        </w:rPr>
      </w:pPr>
      <w:r>
        <w:rPr>
          <w:rFonts w:ascii="微软雅黑" w:eastAsia="微软雅黑" w:hAnsi="微软雅黑" w:hint="eastAsia"/>
          <w:szCs w:val="21"/>
        </w:rPr>
        <w:t>梅莫菲斯：啊，艾拉的表情，好可爱。</w:t>
      </w:r>
    </w:p>
    <w:p w14:paraId="500751FD" w14:textId="36B33E90" w:rsidR="00101C78" w:rsidRDefault="003D230D" w:rsidP="00E01F07">
      <w:pPr>
        <w:ind w:firstLineChars="200" w:firstLine="420"/>
        <w:rPr>
          <w:rFonts w:ascii="微软雅黑" w:eastAsia="微软雅黑" w:hAnsi="微软雅黑"/>
          <w:szCs w:val="21"/>
        </w:rPr>
      </w:pPr>
      <w:r>
        <w:rPr>
          <w:rFonts w:ascii="微软雅黑" w:eastAsia="微软雅黑" w:hAnsi="微软雅黑" w:hint="eastAsia"/>
          <w:szCs w:val="21"/>
        </w:rPr>
        <w:t>艾拉：</w:t>
      </w:r>
      <w:r w:rsidR="00101C78">
        <w:rPr>
          <w:rFonts w:ascii="微软雅黑" w:eastAsia="微软雅黑" w:hAnsi="微软雅黑" w:hint="eastAsia"/>
          <w:szCs w:val="21"/>
        </w:rPr>
        <w:t>快把昨晚发生的所有事情，全部忘掉！</w:t>
      </w:r>
    </w:p>
    <w:p w14:paraId="753D3C39" w14:textId="77777777" w:rsidR="00101C78" w:rsidRDefault="00101C78" w:rsidP="00E01F07">
      <w:pPr>
        <w:ind w:firstLineChars="200" w:firstLine="420"/>
        <w:rPr>
          <w:rFonts w:ascii="微软雅黑" w:eastAsia="微软雅黑" w:hAnsi="微软雅黑"/>
          <w:szCs w:val="21"/>
        </w:rPr>
      </w:pPr>
    </w:p>
    <w:p w14:paraId="4DA634CD" w14:textId="222CE17D" w:rsidR="00F04D99" w:rsidRDefault="00F04D99" w:rsidP="00F04D99">
      <w:pPr>
        <w:pStyle w:val="2"/>
        <w:rPr>
          <w:rFonts w:ascii="微软雅黑" w:eastAsia="微软雅黑" w:hAnsi="微软雅黑"/>
        </w:rPr>
      </w:pPr>
      <w:bookmarkStart w:id="46" w:name="_Toc111994356"/>
      <w:r>
        <w:rPr>
          <w:rFonts w:ascii="微软雅黑" w:eastAsia="微软雅黑" w:hAnsi="微软雅黑" w:hint="eastAsia"/>
        </w:rPr>
        <w:t>困难B</w:t>
      </w:r>
      <w:r>
        <w:rPr>
          <w:rFonts w:ascii="微软雅黑" w:eastAsia="微软雅黑" w:hAnsi="微软雅黑"/>
        </w:rPr>
        <w:t>OSS</w:t>
      </w:r>
      <w:r>
        <w:rPr>
          <w:rFonts w:ascii="微软雅黑" w:eastAsia="微软雅黑" w:hAnsi="微软雅黑" w:hint="eastAsia"/>
        </w:rPr>
        <w:t>关</w:t>
      </w:r>
      <w:bookmarkEnd w:id="46"/>
    </w:p>
    <w:p w14:paraId="5C914335" w14:textId="5829E28F" w:rsidR="00F04D99" w:rsidRDefault="00F04D99" w:rsidP="00F04D99">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4BCF2894" w14:textId="58CA72A3" w:rsidR="00AA56AA" w:rsidRDefault="00C44CAA" w:rsidP="00AA56AA">
      <w:pPr>
        <w:ind w:firstLineChars="200" w:firstLine="420"/>
        <w:rPr>
          <w:rFonts w:ascii="微软雅黑" w:eastAsia="微软雅黑" w:hAnsi="微软雅黑"/>
          <w:szCs w:val="21"/>
        </w:rPr>
      </w:pPr>
      <w:r>
        <w:rPr>
          <w:rFonts w:ascii="微软雅黑" w:eastAsia="微软雅黑" w:hAnsi="微软雅黑" w:hint="eastAsia"/>
          <w:szCs w:val="21"/>
        </w:rPr>
        <w:t>诺忒娜</w:t>
      </w:r>
      <w:r w:rsidR="00AA56AA">
        <w:rPr>
          <w:rFonts w:ascii="微软雅黑" w:eastAsia="微软雅黑" w:hAnsi="微软雅黑" w:hint="eastAsia"/>
          <w:szCs w:val="21"/>
        </w:rPr>
        <w:t>：放在我这里真的没问题吗？</w:t>
      </w:r>
    </w:p>
    <w:p w14:paraId="46910130" w14:textId="3994A23B" w:rsidR="00AA56AA" w:rsidRDefault="00AA56AA" w:rsidP="00AA56AA">
      <w:pPr>
        <w:ind w:firstLineChars="200" w:firstLine="420"/>
        <w:rPr>
          <w:rFonts w:ascii="微软雅黑" w:eastAsia="微软雅黑" w:hAnsi="微软雅黑"/>
          <w:szCs w:val="21"/>
        </w:rPr>
      </w:pPr>
      <w:r>
        <w:rPr>
          <w:rFonts w:ascii="微软雅黑" w:eastAsia="微软雅黑" w:hAnsi="微软雅黑" w:hint="eastAsia"/>
          <w:szCs w:val="21"/>
        </w:rPr>
        <w:lastRenderedPageBreak/>
        <w:t>散华：嗯，他的力量已经被</w:t>
      </w:r>
      <w:r w:rsidR="003B0656">
        <w:rPr>
          <w:rFonts w:ascii="微软雅黑" w:eastAsia="微软雅黑" w:hAnsi="微软雅黑" w:hint="eastAsia"/>
          <w:szCs w:val="21"/>
        </w:rPr>
        <w:t>限制，鳞片上的防护也消失了。</w:t>
      </w:r>
    </w:p>
    <w:p w14:paraId="16208342" w14:textId="3255187A" w:rsidR="003B0656" w:rsidRDefault="003B0656" w:rsidP="00AA56AA">
      <w:pPr>
        <w:ind w:firstLineChars="200" w:firstLine="420"/>
        <w:rPr>
          <w:rFonts w:ascii="微软雅黑" w:eastAsia="微软雅黑" w:hAnsi="微软雅黑"/>
          <w:szCs w:val="21"/>
        </w:rPr>
      </w:pPr>
      <w:r>
        <w:rPr>
          <w:rFonts w:ascii="微软雅黑" w:eastAsia="微软雅黑" w:hAnsi="微软雅黑" w:hint="eastAsia"/>
          <w:szCs w:val="21"/>
        </w:rPr>
        <w:t>散华：就让他来代替我偿还之前损坏的糖果吧。</w:t>
      </w:r>
    </w:p>
    <w:p w14:paraId="0598E1A8" w14:textId="500A7A3E" w:rsidR="003B0656" w:rsidRDefault="003B0656" w:rsidP="00AA56AA">
      <w:pPr>
        <w:ind w:firstLineChars="200" w:firstLine="420"/>
        <w:rPr>
          <w:rFonts w:ascii="微软雅黑" w:eastAsia="微软雅黑" w:hAnsi="微软雅黑"/>
          <w:szCs w:val="21"/>
        </w:rPr>
      </w:pPr>
      <w:r>
        <w:rPr>
          <w:rFonts w:ascii="微软雅黑" w:eastAsia="微软雅黑" w:hAnsi="微软雅黑" w:hint="eastAsia"/>
          <w:szCs w:val="21"/>
        </w:rPr>
        <w:t>魔女：没想到艾琳娜提到的古怪糖果，竟然是诺忒娜做的。</w:t>
      </w:r>
    </w:p>
    <w:p w14:paraId="507C4D9B" w14:textId="3B5DF677" w:rsidR="003B0656" w:rsidRDefault="00C44CAA" w:rsidP="00AA56AA">
      <w:pPr>
        <w:ind w:firstLineChars="200" w:firstLine="420"/>
        <w:rPr>
          <w:rFonts w:ascii="微软雅黑" w:eastAsia="微软雅黑" w:hAnsi="微软雅黑"/>
          <w:szCs w:val="21"/>
        </w:rPr>
      </w:pPr>
      <w:r>
        <w:rPr>
          <w:rFonts w:ascii="微软雅黑" w:eastAsia="微软雅黑" w:hAnsi="微软雅黑" w:hint="eastAsia"/>
          <w:szCs w:val="21"/>
        </w:rPr>
        <w:t>诺忒娜</w:t>
      </w:r>
      <w:r w:rsidR="003B0656">
        <w:rPr>
          <w:rFonts w:ascii="微软雅黑" w:eastAsia="微软雅黑" w:hAnsi="微软雅黑" w:hint="eastAsia"/>
          <w:szCs w:val="21"/>
        </w:rPr>
        <w:t>：嘿嘿，一开始只是想给大家准备一些万圣节的糖果。</w:t>
      </w:r>
    </w:p>
    <w:p w14:paraId="60BB73B2" w14:textId="0814C2E8" w:rsidR="00AA0A35" w:rsidRDefault="00C44CAA" w:rsidP="00AA0A35">
      <w:pPr>
        <w:ind w:firstLineChars="200" w:firstLine="420"/>
        <w:rPr>
          <w:rFonts w:ascii="微软雅黑" w:eastAsia="微软雅黑" w:hAnsi="微软雅黑"/>
          <w:szCs w:val="21"/>
        </w:rPr>
      </w:pPr>
      <w:r>
        <w:rPr>
          <w:rFonts w:ascii="微软雅黑" w:eastAsia="微软雅黑" w:hAnsi="微软雅黑" w:hint="eastAsia"/>
          <w:szCs w:val="21"/>
        </w:rPr>
        <w:t>诺忒娜</w:t>
      </w:r>
      <w:r w:rsidR="003B0656">
        <w:rPr>
          <w:rFonts w:ascii="微软雅黑" w:eastAsia="微软雅黑" w:hAnsi="微软雅黑" w:hint="eastAsia"/>
          <w:szCs w:val="21"/>
        </w:rPr>
        <w:t>：没想到会得到大家的认可。</w:t>
      </w:r>
    </w:p>
    <w:p w14:paraId="52BDC136" w14:textId="5BF90877" w:rsidR="00AB3783" w:rsidRDefault="00AB3783" w:rsidP="00AA0A35">
      <w:pPr>
        <w:ind w:firstLineChars="200" w:firstLine="420"/>
        <w:rPr>
          <w:rFonts w:ascii="微软雅黑" w:eastAsia="微软雅黑" w:hAnsi="微软雅黑"/>
          <w:szCs w:val="21"/>
        </w:rPr>
      </w:pPr>
      <w:r>
        <w:rPr>
          <w:rFonts w:ascii="微软雅黑" w:eastAsia="微软雅黑" w:hAnsi="微软雅黑" w:hint="eastAsia"/>
          <w:szCs w:val="21"/>
        </w:rPr>
        <w:t>魔女：凯瑟琳，这套节日服装很适合你。</w:t>
      </w:r>
    </w:p>
    <w:p w14:paraId="7BC6ABE5" w14:textId="3BAC554E" w:rsidR="00AB3783" w:rsidRDefault="00AB3783" w:rsidP="00AA0A35">
      <w:pPr>
        <w:ind w:firstLineChars="200" w:firstLine="420"/>
        <w:rPr>
          <w:rFonts w:ascii="微软雅黑" w:eastAsia="微软雅黑" w:hAnsi="微软雅黑"/>
          <w:szCs w:val="21"/>
        </w:rPr>
      </w:pPr>
      <w:r>
        <w:rPr>
          <w:rFonts w:ascii="微软雅黑" w:eastAsia="微软雅黑" w:hAnsi="微软雅黑" w:hint="eastAsia"/>
          <w:szCs w:val="21"/>
        </w:rPr>
        <w:t>凯瑟琳：真的吗？这可是我最喜欢的那本书里，</w:t>
      </w:r>
      <w:r w:rsidR="00F67BAE">
        <w:rPr>
          <w:rFonts w:ascii="微软雅黑" w:eastAsia="微软雅黑" w:hAnsi="微软雅黑" w:hint="eastAsia"/>
          <w:szCs w:val="21"/>
        </w:rPr>
        <w:t>女</w:t>
      </w:r>
      <w:r>
        <w:rPr>
          <w:rFonts w:ascii="微软雅黑" w:eastAsia="微软雅黑" w:hAnsi="微软雅黑" w:hint="eastAsia"/>
          <w:szCs w:val="21"/>
        </w:rPr>
        <w:t>主角穿的衣服。</w:t>
      </w:r>
    </w:p>
    <w:p w14:paraId="020784BE" w14:textId="1F995A57" w:rsidR="00AB3783" w:rsidRDefault="00AB3783" w:rsidP="00AA0A35">
      <w:pPr>
        <w:ind w:firstLineChars="200" w:firstLine="420"/>
        <w:rPr>
          <w:rFonts w:ascii="微软雅黑" w:eastAsia="微软雅黑" w:hAnsi="微软雅黑"/>
          <w:szCs w:val="21"/>
        </w:rPr>
      </w:pPr>
      <w:r>
        <w:rPr>
          <w:rFonts w:ascii="微软雅黑" w:eastAsia="微软雅黑" w:hAnsi="微软雅黑" w:hint="eastAsia"/>
          <w:szCs w:val="21"/>
        </w:rPr>
        <w:t>凯瑟琳：那段轰轰烈烈的恋爱——咳，没什么！</w:t>
      </w:r>
    </w:p>
    <w:p w14:paraId="592B8DCD" w14:textId="3631CFD8" w:rsidR="00AB3783" w:rsidRDefault="00F67BAE" w:rsidP="00AA0A35">
      <w:pPr>
        <w:ind w:firstLineChars="200" w:firstLine="420"/>
        <w:rPr>
          <w:rFonts w:ascii="微软雅黑" w:eastAsia="微软雅黑" w:hAnsi="微软雅黑"/>
          <w:szCs w:val="21"/>
        </w:rPr>
      </w:pPr>
      <w:r>
        <w:rPr>
          <w:rFonts w:ascii="微软雅黑" w:eastAsia="微软雅黑" w:hAnsi="微软雅黑" w:hint="eastAsia"/>
          <w:szCs w:val="21"/>
        </w:rPr>
        <w:t>艾拉：哈哈，没想到汝这样的死脑筋竟然还</w:t>
      </w:r>
      <w:r w:rsidR="00AB3783">
        <w:rPr>
          <w:rFonts w:ascii="微软雅黑" w:eastAsia="微软雅黑" w:hAnsi="微软雅黑" w:hint="eastAsia"/>
          <w:szCs w:val="21"/>
        </w:rPr>
        <w:t>看那种类型的书。</w:t>
      </w:r>
    </w:p>
    <w:p w14:paraId="0F8DA9D7" w14:textId="6EF4C407" w:rsidR="00AB3783" w:rsidRDefault="00C44CAA" w:rsidP="00AA0A35">
      <w:pPr>
        <w:ind w:firstLineChars="200" w:firstLine="420"/>
        <w:rPr>
          <w:rFonts w:ascii="微软雅黑" w:eastAsia="微软雅黑" w:hAnsi="微软雅黑"/>
          <w:szCs w:val="21"/>
        </w:rPr>
      </w:pPr>
      <w:r>
        <w:rPr>
          <w:rFonts w:ascii="微软雅黑" w:eastAsia="微软雅黑" w:hAnsi="微软雅黑" w:hint="eastAsia"/>
          <w:szCs w:val="21"/>
        </w:rPr>
        <w:t>诺忒娜</w:t>
      </w:r>
      <w:r w:rsidR="00AB3783">
        <w:rPr>
          <w:rFonts w:ascii="微软雅黑" w:eastAsia="微软雅黑" w:hAnsi="微软雅黑" w:hint="eastAsia"/>
          <w:szCs w:val="21"/>
        </w:rPr>
        <w:t>：啊~你也喜欢</w:t>
      </w:r>
      <w:r w:rsidR="00F67BAE">
        <w:rPr>
          <w:rFonts w:ascii="微软雅黑" w:eastAsia="微软雅黑" w:hAnsi="微软雅黑" w:hint="eastAsia"/>
          <w:szCs w:val="21"/>
        </w:rPr>
        <w:t>看</w:t>
      </w:r>
      <w:r w:rsidR="00AB3783">
        <w:rPr>
          <w:rFonts w:ascii="微软雅黑" w:eastAsia="微软雅黑" w:hAnsi="微软雅黑" w:hint="eastAsia"/>
          <w:szCs w:val="21"/>
        </w:rPr>
        <w:t>那本书！</w:t>
      </w:r>
    </w:p>
    <w:p w14:paraId="6E84F00C" w14:textId="120AC6DD" w:rsidR="00AB3783" w:rsidRDefault="00C44CAA" w:rsidP="00AA0A35">
      <w:pPr>
        <w:ind w:firstLineChars="200" w:firstLine="420"/>
        <w:rPr>
          <w:rFonts w:ascii="微软雅黑" w:eastAsia="微软雅黑" w:hAnsi="微软雅黑"/>
          <w:szCs w:val="21"/>
        </w:rPr>
      </w:pPr>
      <w:r>
        <w:rPr>
          <w:rFonts w:ascii="微软雅黑" w:eastAsia="微软雅黑" w:hAnsi="微软雅黑" w:hint="eastAsia"/>
          <w:szCs w:val="21"/>
        </w:rPr>
        <w:t>诺忒娜</w:t>
      </w:r>
      <w:r w:rsidR="00AB3783">
        <w:rPr>
          <w:rFonts w:ascii="微软雅黑" w:eastAsia="微软雅黑" w:hAnsi="微软雅黑" w:hint="eastAsia"/>
          <w:szCs w:val="21"/>
        </w:rPr>
        <w:t>：</w:t>
      </w:r>
      <w:r w:rsidR="00F67BAE">
        <w:rPr>
          <w:rFonts w:ascii="微软雅黑" w:eastAsia="微软雅黑" w:hAnsi="微软雅黑" w:hint="eastAsia"/>
          <w:szCs w:val="21"/>
        </w:rPr>
        <w:t>我觉得女配角对主角的感情也很真挚——</w:t>
      </w:r>
    </w:p>
    <w:p w14:paraId="41BA3F36" w14:textId="3A18284F" w:rsidR="00AA56AA" w:rsidRPr="00AA56AA" w:rsidRDefault="00AA56AA" w:rsidP="00AA56AA">
      <w:pPr>
        <w:ind w:firstLineChars="200" w:firstLine="420"/>
        <w:rPr>
          <w:rFonts w:ascii="微软雅黑" w:eastAsia="微软雅黑" w:hAnsi="微软雅黑"/>
          <w:b/>
          <w:szCs w:val="21"/>
        </w:rPr>
      </w:pPr>
      <w:r w:rsidRPr="00AA56AA">
        <w:rPr>
          <w:rFonts w:ascii="微软雅黑" w:eastAsia="微软雅黑" w:hAnsi="微软雅黑" w:hint="eastAsia"/>
          <w:b/>
          <w:szCs w:val="21"/>
        </w:rPr>
        <w:t>压黑。</w:t>
      </w:r>
    </w:p>
    <w:p w14:paraId="59E55CEB" w14:textId="186A5136" w:rsidR="00F04D99" w:rsidRDefault="00101C78" w:rsidP="00F04D99">
      <w:pPr>
        <w:ind w:firstLineChars="200" w:firstLine="420"/>
        <w:rPr>
          <w:rFonts w:ascii="微软雅黑" w:eastAsia="微软雅黑" w:hAnsi="微软雅黑"/>
          <w:szCs w:val="21"/>
        </w:rPr>
      </w:pPr>
      <w:r>
        <w:rPr>
          <w:rFonts w:ascii="微软雅黑" w:eastAsia="微软雅黑" w:hAnsi="微软雅黑" w:hint="eastAsia"/>
          <w:szCs w:val="21"/>
        </w:rPr>
        <w:t>淘气的小孩</w:t>
      </w:r>
      <w:r w:rsidR="00F04D99">
        <w:rPr>
          <w:rFonts w:ascii="微软雅黑" w:eastAsia="微软雅黑" w:hAnsi="微软雅黑" w:hint="eastAsia"/>
          <w:szCs w:val="21"/>
        </w:rPr>
        <w:t>：</w:t>
      </w:r>
      <w:r w:rsidR="00824CC9">
        <w:rPr>
          <w:rFonts w:ascii="微软雅黑" w:eastAsia="微软雅黑" w:hAnsi="微软雅黑" w:hint="eastAsia"/>
          <w:szCs w:val="21"/>
        </w:rPr>
        <w:t>喂，大蜥蜴，快给我弄一些更好吃的糖果吧！</w:t>
      </w:r>
    </w:p>
    <w:p w14:paraId="73A6C3E6" w14:textId="387F62E1"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被绑的饿龙：唔……？唔……我现在只是一条废龙啦，</w:t>
      </w:r>
      <w:r w:rsidR="00F67BAE">
        <w:rPr>
          <w:rFonts w:ascii="微软雅黑" w:eastAsia="微软雅黑" w:hAnsi="微软雅黑" w:hint="eastAsia"/>
          <w:szCs w:val="21"/>
        </w:rPr>
        <w:t>你去找诺忒娜</w:t>
      </w:r>
      <w:r>
        <w:rPr>
          <w:rFonts w:ascii="微软雅黑" w:eastAsia="微软雅黑" w:hAnsi="微软雅黑" w:hint="eastAsia"/>
          <w:szCs w:val="21"/>
        </w:rPr>
        <w:t>吧。</w:t>
      </w:r>
    </w:p>
    <w:p w14:paraId="791828EF" w14:textId="7BBF7BC7"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淘气的小孩：不行，你前几天还跟我们说，你去过很多地方，吃过很多甜食！</w:t>
      </w:r>
    </w:p>
    <w:p w14:paraId="42A4F957" w14:textId="652C4E01" w:rsidR="00824CC9" w:rsidRDefault="001013FA" w:rsidP="00F04D99">
      <w:pPr>
        <w:ind w:firstLineChars="200" w:firstLine="420"/>
        <w:rPr>
          <w:rFonts w:ascii="微软雅黑" w:eastAsia="微软雅黑" w:hAnsi="微软雅黑"/>
          <w:szCs w:val="21"/>
        </w:rPr>
      </w:pPr>
      <w:r>
        <w:rPr>
          <w:rFonts w:ascii="微软雅黑" w:eastAsia="微软雅黑" w:hAnsi="微软雅黑" w:hint="eastAsia"/>
          <w:szCs w:val="21"/>
        </w:rPr>
        <w:t>被绑的饿龙：那也只是以前，更何况，</w:t>
      </w:r>
      <w:r w:rsidR="00824CC9">
        <w:rPr>
          <w:rFonts w:ascii="微软雅黑" w:eastAsia="微软雅黑" w:hAnsi="微软雅黑" w:hint="eastAsia"/>
          <w:szCs w:val="21"/>
        </w:rPr>
        <w:t>吃过也不代表我会做。</w:t>
      </w:r>
    </w:p>
    <w:p w14:paraId="71D5CF37" w14:textId="68D1D199" w:rsidR="00824CC9" w:rsidRDefault="00F67BAE" w:rsidP="00F04D99">
      <w:pPr>
        <w:ind w:firstLineChars="200" w:firstLine="420"/>
        <w:rPr>
          <w:rFonts w:ascii="微软雅黑" w:eastAsia="微软雅黑" w:hAnsi="微软雅黑"/>
          <w:szCs w:val="21"/>
        </w:rPr>
      </w:pPr>
      <w:r>
        <w:rPr>
          <w:rFonts w:ascii="微软雅黑" w:eastAsia="微软雅黑" w:hAnsi="微软雅黑" w:hint="eastAsia"/>
          <w:szCs w:val="21"/>
        </w:rPr>
        <w:t>淘气的小孩：大骗子</w:t>
      </w:r>
      <w:r w:rsidR="00824CC9">
        <w:rPr>
          <w:rFonts w:ascii="微软雅黑" w:eastAsia="微软雅黑" w:hAnsi="微软雅黑" w:hint="eastAsia"/>
          <w:szCs w:val="21"/>
        </w:rPr>
        <w:t>，</w:t>
      </w:r>
      <w:r>
        <w:rPr>
          <w:rFonts w:ascii="微软雅黑" w:eastAsia="微软雅黑" w:hAnsi="微软雅黑" w:hint="eastAsia"/>
          <w:szCs w:val="21"/>
        </w:rPr>
        <w:t>你明明昨天才说过，</w:t>
      </w:r>
      <w:r w:rsidR="00824CC9">
        <w:rPr>
          <w:rFonts w:ascii="微软雅黑" w:eastAsia="微软雅黑" w:hAnsi="微软雅黑" w:hint="eastAsia"/>
          <w:szCs w:val="21"/>
        </w:rPr>
        <w:t>会做很多好吃的！</w:t>
      </w:r>
    </w:p>
    <w:p w14:paraId="775E3B8A" w14:textId="34F7DD29"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被绑的饿龙：我</w:t>
      </w:r>
      <w:r w:rsidR="00F67BAE">
        <w:rPr>
          <w:rFonts w:ascii="微软雅黑" w:eastAsia="微软雅黑" w:hAnsi="微软雅黑" w:hint="eastAsia"/>
          <w:szCs w:val="21"/>
        </w:rPr>
        <w:t>胡说</w:t>
      </w:r>
      <w:r>
        <w:rPr>
          <w:rFonts w:ascii="微软雅黑" w:eastAsia="微软雅黑" w:hAnsi="微软雅黑" w:hint="eastAsia"/>
          <w:szCs w:val="21"/>
        </w:rPr>
        <w:t>的啦，你看我手脚和翅膀都被绑住，就算会做也做不了啦。</w:t>
      </w:r>
    </w:p>
    <w:p w14:paraId="39CEBCB0" w14:textId="603F3D8A"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被绑的饿龙：让我安静地泡会澡行不行，哈——好困啊，睡一会吧。</w:t>
      </w:r>
    </w:p>
    <w:p w14:paraId="7528C653" w14:textId="41B21EA6"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淘气的小孩：不行不行，不给我</w:t>
      </w:r>
      <w:r w:rsidR="00AA56AA">
        <w:rPr>
          <w:rFonts w:ascii="微软雅黑" w:eastAsia="微软雅黑" w:hAnsi="微软雅黑" w:hint="eastAsia"/>
          <w:szCs w:val="21"/>
        </w:rPr>
        <w:t>糖果</w:t>
      </w:r>
      <w:r>
        <w:rPr>
          <w:rFonts w:ascii="微软雅黑" w:eastAsia="微软雅黑" w:hAnsi="微软雅黑" w:hint="eastAsia"/>
          <w:szCs w:val="21"/>
        </w:rPr>
        <w:t>就不让你睡觉！</w:t>
      </w:r>
    </w:p>
    <w:p w14:paraId="717E4C9E" w14:textId="5287E0D3" w:rsidR="006805A3"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被绑的饿龙：</w:t>
      </w:r>
      <w:r w:rsidR="00AA56AA">
        <w:rPr>
          <w:rFonts w:ascii="微软雅黑" w:eastAsia="微软雅黑" w:hAnsi="微软雅黑" w:hint="eastAsia"/>
          <w:szCs w:val="21"/>
        </w:rPr>
        <w:t>（哈欠）</w:t>
      </w:r>
      <w:r>
        <w:rPr>
          <w:rFonts w:ascii="微软雅黑" w:eastAsia="微软雅黑" w:hAnsi="微软雅黑" w:hint="eastAsia"/>
          <w:szCs w:val="21"/>
        </w:rPr>
        <w:t>你在做什么……</w:t>
      </w:r>
    </w:p>
    <w:p w14:paraId="6D6FF919" w14:textId="7F193A8F" w:rsidR="006805A3" w:rsidRPr="006805A3" w:rsidRDefault="006805A3" w:rsidP="006805A3">
      <w:pPr>
        <w:ind w:firstLineChars="200" w:firstLine="420"/>
        <w:rPr>
          <w:rFonts w:ascii="微软雅黑" w:eastAsia="微软雅黑" w:hAnsi="微软雅黑"/>
          <w:szCs w:val="21"/>
        </w:rPr>
      </w:pPr>
      <w:r>
        <w:rPr>
          <w:rFonts w:ascii="微软雅黑" w:eastAsia="微软雅黑" w:hAnsi="微软雅黑" w:hint="eastAsia"/>
          <w:szCs w:val="21"/>
        </w:rPr>
        <w:t>淘气的小孩：看我的无敌霹雳大力金刚爪！</w:t>
      </w:r>
    </w:p>
    <w:p w14:paraId="48A02547" w14:textId="68DB0E88" w:rsidR="00824CC9" w:rsidRDefault="006805A3" w:rsidP="00F04D99">
      <w:pPr>
        <w:ind w:firstLineChars="200" w:firstLine="420"/>
        <w:rPr>
          <w:rFonts w:ascii="微软雅黑" w:eastAsia="微软雅黑" w:hAnsi="微软雅黑"/>
          <w:szCs w:val="21"/>
        </w:rPr>
      </w:pPr>
      <w:r>
        <w:rPr>
          <w:rFonts w:ascii="微软雅黑" w:eastAsia="微软雅黑" w:hAnsi="微软雅黑" w:hint="eastAsia"/>
          <w:szCs w:val="21"/>
        </w:rPr>
        <w:lastRenderedPageBreak/>
        <w:t>被绑的饿龙：</w:t>
      </w:r>
      <w:r w:rsidR="001013FA">
        <w:rPr>
          <w:rFonts w:ascii="微软雅黑" w:eastAsia="微软雅黑" w:hAnsi="微软雅黑" w:hint="eastAsia"/>
          <w:szCs w:val="21"/>
        </w:rPr>
        <w:t>昂</w:t>
      </w:r>
      <w:r>
        <w:rPr>
          <w:rFonts w:ascii="微软雅黑" w:eastAsia="微软雅黑" w:hAnsi="微软雅黑" w:hint="eastAsia"/>
          <w:szCs w:val="21"/>
        </w:rPr>
        <w:t>，</w:t>
      </w:r>
      <w:r w:rsidR="00824CC9">
        <w:rPr>
          <w:rFonts w:ascii="微软雅黑" w:eastAsia="微软雅黑" w:hAnsi="微软雅黑" w:hint="eastAsia"/>
          <w:szCs w:val="21"/>
        </w:rPr>
        <w:t>我的鳞片！</w:t>
      </w:r>
    </w:p>
    <w:p w14:paraId="277C46E1" w14:textId="5A6CF58A"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被绑的饿龙：</w:t>
      </w:r>
      <w:r w:rsidR="00AA0A35">
        <w:rPr>
          <w:rFonts w:ascii="微软雅黑" w:eastAsia="微软雅黑" w:hAnsi="微软雅黑" w:hint="eastAsia"/>
          <w:szCs w:val="21"/>
        </w:rPr>
        <w:t>可恶的小</w:t>
      </w:r>
      <w:r>
        <w:rPr>
          <w:rFonts w:ascii="微软雅黑" w:eastAsia="微软雅黑" w:hAnsi="微软雅黑" w:hint="eastAsia"/>
          <w:szCs w:val="21"/>
        </w:rPr>
        <w:t>孩，这是你惹怒我的后果！</w:t>
      </w:r>
    </w:p>
    <w:p w14:paraId="67D158D0" w14:textId="57A3949B"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被绑的饿龙：吼！</w:t>
      </w:r>
    </w:p>
    <w:p w14:paraId="3988F24C" w14:textId="180A044B" w:rsidR="00824CC9" w:rsidRDefault="00824CC9" w:rsidP="00F04D99">
      <w:pPr>
        <w:ind w:firstLineChars="200" w:firstLine="420"/>
        <w:rPr>
          <w:rFonts w:ascii="微软雅黑" w:eastAsia="微软雅黑" w:hAnsi="微软雅黑"/>
          <w:szCs w:val="21"/>
        </w:rPr>
      </w:pPr>
      <w:r>
        <w:rPr>
          <w:rFonts w:ascii="微软雅黑" w:eastAsia="微软雅黑" w:hAnsi="微软雅黑" w:hint="eastAsia"/>
          <w:szCs w:val="21"/>
        </w:rPr>
        <w:t>淘气的小孩：</w:t>
      </w:r>
      <w:r w:rsidR="006805A3">
        <w:rPr>
          <w:rFonts w:ascii="微软雅黑" w:eastAsia="微软雅黑" w:hAnsi="微软雅黑" w:hint="eastAsia"/>
          <w:szCs w:val="21"/>
        </w:rPr>
        <w:t>救命</w:t>
      </w:r>
      <w:r>
        <w:rPr>
          <w:rFonts w:ascii="微软雅黑" w:eastAsia="微软雅黑" w:hAnsi="微软雅黑" w:hint="eastAsia"/>
          <w:szCs w:val="21"/>
        </w:rPr>
        <w:t>，诺忒娜姐姐</w:t>
      </w:r>
      <w:r w:rsidR="006805A3">
        <w:rPr>
          <w:rFonts w:ascii="微软雅黑" w:eastAsia="微软雅黑" w:hAnsi="微软雅黑" w:hint="eastAsia"/>
          <w:szCs w:val="21"/>
        </w:rPr>
        <w:t>快救救</w:t>
      </w:r>
      <w:r>
        <w:rPr>
          <w:rFonts w:ascii="微软雅黑" w:eastAsia="微软雅黑" w:hAnsi="微软雅黑" w:hint="eastAsia"/>
          <w:szCs w:val="21"/>
        </w:rPr>
        <w:t>我！</w:t>
      </w:r>
    </w:p>
    <w:p w14:paraId="12C7D3E9" w14:textId="5B7E62C9" w:rsidR="00AA0A35" w:rsidRDefault="00C44CAA" w:rsidP="00AA0A35">
      <w:pPr>
        <w:ind w:firstLineChars="200" w:firstLine="420"/>
        <w:rPr>
          <w:rFonts w:ascii="微软雅黑" w:eastAsia="微软雅黑" w:hAnsi="微软雅黑"/>
          <w:szCs w:val="21"/>
        </w:rPr>
      </w:pPr>
      <w:r>
        <w:rPr>
          <w:rFonts w:ascii="微软雅黑" w:eastAsia="微软雅黑" w:hAnsi="微软雅黑" w:hint="eastAsia"/>
          <w:szCs w:val="21"/>
        </w:rPr>
        <w:t>诺忒娜</w:t>
      </w:r>
      <w:r w:rsidR="00190825">
        <w:rPr>
          <w:rFonts w:ascii="微软雅黑" w:eastAsia="微软雅黑" w:hAnsi="微软雅黑" w:hint="eastAsia"/>
          <w:szCs w:val="21"/>
        </w:rPr>
        <w:t>：怎么回事</w:t>
      </w:r>
      <w:r w:rsidR="00AA0A35">
        <w:rPr>
          <w:rFonts w:ascii="微软雅黑" w:eastAsia="微软雅黑" w:hAnsi="微软雅黑" w:hint="eastAsia"/>
          <w:szCs w:val="21"/>
        </w:rPr>
        <w:t>，</w:t>
      </w:r>
      <w:r w:rsidR="00190825">
        <w:rPr>
          <w:rFonts w:ascii="微软雅黑" w:eastAsia="微软雅黑" w:hAnsi="微软雅黑" w:hint="eastAsia"/>
          <w:szCs w:val="21"/>
        </w:rPr>
        <w:t>这里发生什么事情了</w:t>
      </w:r>
      <w:r w:rsidR="00AA0A35">
        <w:rPr>
          <w:rFonts w:ascii="微软雅黑" w:eastAsia="微软雅黑" w:hAnsi="微软雅黑" w:hint="eastAsia"/>
          <w:szCs w:val="21"/>
        </w:rPr>
        <w:t>？</w:t>
      </w:r>
    </w:p>
    <w:p w14:paraId="3AEFCEF2" w14:textId="2BC36B20" w:rsidR="00AA0A35" w:rsidRDefault="00AA0A35" w:rsidP="00AA0A35">
      <w:pPr>
        <w:ind w:firstLineChars="200" w:firstLine="420"/>
        <w:rPr>
          <w:rFonts w:ascii="微软雅黑" w:eastAsia="微软雅黑" w:hAnsi="微软雅黑"/>
          <w:szCs w:val="21"/>
        </w:rPr>
      </w:pPr>
      <w:r>
        <w:rPr>
          <w:rFonts w:ascii="微软雅黑" w:eastAsia="微软雅黑" w:hAnsi="微软雅黑" w:hint="eastAsia"/>
          <w:szCs w:val="21"/>
        </w:rPr>
        <w:t>淘气的小孩：</w:t>
      </w:r>
      <w:r w:rsidR="00AD47EE">
        <w:rPr>
          <w:rFonts w:ascii="微软雅黑" w:eastAsia="微软雅黑" w:hAnsi="微软雅黑" w:hint="eastAsia"/>
          <w:szCs w:val="21"/>
        </w:rPr>
        <w:t>这条</w:t>
      </w:r>
      <w:r>
        <w:rPr>
          <w:rFonts w:ascii="微软雅黑" w:eastAsia="微软雅黑" w:hAnsi="微软雅黑" w:hint="eastAsia"/>
          <w:szCs w:val="21"/>
        </w:rPr>
        <w:t>恶龙，他要吃了我！</w:t>
      </w:r>
    </w:p>
    <w:p w14:paraId="759E4A97" w14:textId="07F440FC" w:rsidR="00AA0A35" w:rsidRDefault="00F67BAE" w:rsidP="00AA0A35">
      <w:pPr>
        <w:ind w:firstLineChars="200" w:firstLine="420"/>
        <w:rPr>
          <w:rFonts w:ascii="微软雅黑" w:eastAsia="微软雅黑" w:hAnsi="微软雅黑"/>
          <w:szCs w:val="21"/>
        </w:rPr>
      </w:pPr>
      <w:r>
        <w:rPr>
          <w:rFonts w:ascii="微软雅黑" w:eastAsia="微软雅黑" w:hAnsi="微软雅黑" w:hint="eastAsia"/>
          <w:szCs w:val="21"/>
        </w:rPr>
        <w:t>散华：</w:t>
      </w:r>
      <w:r w:rsidR="00AA0A35">
        <w:rPr>
          <w:rFonts w:ascii="微软雅黑" w:eastAsia="微软雅黑" w:hAnsi="微软雅黑" w:hint="eastAsia"/>
          <w:szCs w:val="21"/>
        </w:rPr>
        <w:t>你手上的鳞片是</w:t>
      </w:r>
      <w:r>
        <w:rPr>
          <w:rFonts w:ascii="微软雅黑" w:eastAsia="微软雅黑" w:hAnsi="微软雅黑" w:hint="eastAsia"/>
          <w:szCs w:val="21"/>
        </w:rPr>
        <w:t>什么东西</w:t>
      </w:r>
      <w:r w:rsidR="00AA0A35">
        <w:rPr>
          <w:rFonts w:ascii="微软雅黑" w:eastAsia="微软雅黑" w:hAnsi="微软雅黑" w:hint="eastAsia"/>
          <w:szCs w:val="21"/>
        </w:rPr>
        <w:t>？</w:t>
      </w:r>
    </w:p>
    <w:p w14:paraId="1DECB178" w14:textId="57571984" w:rsidR="00AA0A35" w:rsidRDefault="00AA0A35" w:rsidP="00AA0A35">
      <w:pPr>
        <w:ind w:firstLineChars="200" w:firstLine="420"/>
        <w:rPr>
          <w:rFonts w:ascii="微软雅黑" w:eastAsia="微软雅黑" w:hAnsi="微软雅黑"/>
          <w:szCs w:val="21"/>
        </w:rPr>
      </w:pPr>
      <w:r>
        <w:rPr>
          <w:rFonts w:ascii="微软雅黑" w:eastAsia="微软雅黑" w:hAnsi="微软雅黑" w:hint="eastAsia"/>
          <w:szCs w:val="21"/>
        </w:rPr>
        <w:t>淘气的小孩：这个是，这个是……</w:t>
      </w:r>
    </w:p>
    <w:p w14:paraId="437ABC69" w14:textId="61AC0AD9" w:rsidR="00F67BAE" w:rsidRDefault="00F67BAE" w:rsidP="00AA0A35">
      <w:pPr>
        <w:ind w:firstLineChars="200" w:firstLine="420"/>
        <w:rPr>
          <w:rFonts w:ascii="微软雅黑" w:eastAsia="微软雅黑" w:hAnsi="微软雅黑"/>
          <w:szCs w:val="21"/>
        </w:rPr>
      </w:pPr>
      <w:r>
        <w:rPr>
          <w:rFonts w:ascii="微软雅黑" w:eastAsia="微软雅黑" w:hAnsi="微软雅黑" w:hint="eastAsia"/>
          <w:szCs w:val="21"/>
        </w:rPr>
        <w:t>散华：</w:t>
      </w:r>
      <w:r w:rsidR="00190825">
        <w:rPr>
          <w:rFonts w:ascii="微软雅黑" w:eastAsia="微软雅黑" w:hAnsi="微软雅黑" w:hint="eastAsia"/>
          <w:szCs w:val="21"/>
        </w:rPr>
        <w:t>糟糕，</w:t>
      </w:r>
      <w:r>
        <w:rPr>
          <w:rFonts w:ascii="微软雅黑" w:eastAsia="微软雅黑" w:hAnsi="微软雅黑" w:hint="eastAsia"/>
          <w:szCs w:val="21"/>
        </w:rPr>
        <w:t>封印被破坏了，这条恶龙的力量正在复苏……</w:t>
      </w:r>
    </w:p>
    <w:p w14:paraId="738F4A88" w14:textId="35A254A7" w:rsidR="00F67BAE" w:rsidRDefault="00AA0A35" w:rsidP="00AA0A35">
      <w:pPr>
        <w:ind w:firstLineChars="200" w:firstLine="420"/>
        <w:rPr>
          <w:rFonts w:ascii="微软雅黑" w:eastAsia="微软雅黑" w:hAnsi="微软雅黑"/>
          <w:szCs w:val="21"/>
        </w:rPr>
      </w:pPr>
      <w:r>
        <w:rPr>
          <w:rFonts w:ascii="微软雅黑" w:eastAsia="微软雅黑" w:hAnsi="微软雅黑" w:hint="eastAsia"/>
          <w:szCs w:val="21"/>
        </w:rPr>
        <w:t>凯瑟琳：</w:t>
      </w:r>
      <w:r w:rsidR="00F67BAE">
        <w:rPr>
          <w:rFonts w:ascii="微软雅黑" w:eastAsia="微软雅黑" w:hAnsi="微软雅黑" w:hint="eastAsia"/>
          <w:szCs w:val="21"/>
        </w:rPr>
        <w:t>可恶，明明还差一点就看到结局了，竟然在这个关键时间出乱子！</w:t>
      </w:r>
    </w:p>
    <w:p w14:paraId="01CCD4D1" w14:textId="4F3C94AE" w:rsidR="00AA0A35" w:rsidRDefault="00F67BAE" w:rsidP="00AA0A35">
      <w:pPr>
        <w:ind w:firstLineChars="200" w:firstLine="420"/>
        <w:rPr>
          <w:rFonts w:ascii="微软雅黑" w:eastAsia="微软雅黑" w:hAnsi="微软雅黑"/>
          <w:szCs w:val="21"/>
        </w:rPr>
      </w:pPr>
      <w:r>
        <w:rPr>
          <w:rFonts w:ascii="微软雅黑" w:eastAsia="微软雅黑" w:hAnsi="微软雅黑" w:hint="eastAsia"/>
          <w:szCs w:val="21"/>
        </w:rPr>
        <w:t>魔女：我们先让他冷静下来，不然这里会被毁掉。</w:t>
      </w:r>
    </w:p>
    <w:p w14:paraId="4AC4AF16" w14:textId="77777777" w:rsidR="00824CC9" w:rsidRPr="00AA0A35" w:rsidRDefault="00824CC9" w:rsidP="00F04D99">
      <w:pPr>
        <w:ind w:firstLineChars="200" w:firstLine="420"/>
        <w:rPr>
          <w:rFonts w:ascii="微软雅黑" w:eastAsia="微软雅黑" w:hAnsi="微软雅黑"/>
          <w:szCs w:val="21"/>
        </w:rPr>
      </w:pPr>
    </w:p>
    <w:p w14:paraId="030E637A" w14:textId="15B6138F" w:rsidR="005F6896" w:rsidRPr="00F67BAE" w:rsidRDefault="005F6896" w:rsidP="00011EA4"/>
    <w:sectPr w:rsidR="005F6896" w:rsidRPr="00F67BAE">
      <w:headerReference w:type="default" r:id="rId15"/>
      <w:footerReference w:type="default" r:id="rId16"/>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8CE9" w16cex:dateUtc="2022-05-07T03:26:00Z"/>
  <w16cex:commentExtensible w16cex:durableId="262E8CEA" w16cex:dateUtc="2022-05-09T02:04:00Z"/>
  <w16cex:commentExtensible w16cex:durableId="262E8CEB" w16cex:dateUtc="2022-05-07T06:20:00Z"/>
  <w16cex:commentExtensible w16cex:durableId="262E8CEC" w16cex:dateUtc="2022-05-09T02:02:00Z"/>
  <w16cex:commentExtensible w16cex:durableId="262E8CED" w16cex:dateUtc="2022-05-07T06:23:00Z"/>
  <w16cex:commentExtensible w16cex:durableId="262E8CEE" w16cex:dateUtc="2022-05-07T10:11:00Z"/>
  <w16cex:commentExtensible w16cex:durableId="262E8CEF" w16cex:dateUtc="2022-05-07T06:22:00Z"/>
  <w16cex:commentExtensible w16cex:durableId="262E8CF0" w16cex:dateUtc="2022-05-07T10:19:00Z"/>
  <w16cex:commentExtensible w16cex:durableId="262E8CF1" w16cex:dateUtc="2022-05-07T06:31:00Z"/>
  <w16cex:commentExtensible w16cex:durableId="262E8CF2" w16cex:dateUtc="2022-05-07T10:19:00Z"/>
  <w16cex:commentExtensible w16cex:durableId="262E8CF3" w16cex:dateUtc="2022-05-10T06:38:00Z"/>
  <w16cex:commentExtensible w16cex:durableId="262E8CF4" w16cex:dateUtc="2022-05-12T09:14:00Z"/>
  <w16cex:commentExtensible w16cex:durableId="262E8CF5" w16cex:dateUtc="2022-05-07T07:10:00Z"/>
  <w16cex:commentExtensible w16cex:durableId="262E8CF6" w16cex:dateUtc="2022-05-07T10:19:00Z"/>
  <w16cex:commentExtensible w16cex:durableId="262E8CF7" w16cex:dateUtc="2022-05-07T07:11:00Z"/>
  <w16cex:commentExtensible w16cex:durableId="262E8CF8" w16cex:dateUtc="2022-05-07T10:20:00Z"/>
  <w16cex:commentExtensible w16cex:durableId="262E8CF9" w16cex:dateUtc="2022-05-07T07:19:00Z"/>
  <w16cex:commentExtensible w16cex:durableId="262E8CFA" w16cex:dateUtc="2022-05-07T10:20:00Z"/>
  <w16cex:commentExtensible w16cex:durableId="262E8CFB" w16cex:dateUtc="2022-05-10T06:39:00Z"/>
  <w16cex:commentExtensible w16cex:durableId="262E8CFC" w16cex:dateUtc="2022-05-12T09:15:00Z"/>
  <w16cex:commentExtensible w16cex:durableId="262E8CFD" w16cex:dateUtc="2022-05-10T06:41:00Z"/>
  <w16cex:commentExtensible w16cex:durableId="262E8CFE" w16cex:dateUtc="2022-05-12T09:16:00Z"/>
  <w16cex:commentExtensible w16cex:durableId="262E8CFF" w16cex:dateUtc="2022-05-10T06:41:00Z"/>
  <w16cex:commentExtensible w16cex:durableId="262E8D00" w16cex:dateUtc="2022-05-12T09:16:00Z"/>
  <w16cex:commentExtensible w16cex:durableId="262E8D01" w16cex:dateUtc="2022-05-07T07:21:00Z"/>
  <w16cex:commentExtensible w16cex:durableId="262E8D02" w16cex:dateUtc="2022-05-07T10:41:00Z"/>
  <w16cex:commentExtensible w16cex:durableId="262E8D03" w16cex:dateUtc="2022-05-07T09:33:00Z"/>
  <w16cex:commentExtensible w16cex:durableId="262E8D04" w16cex:dateUtc="2022-05-07T10:21:00Z"/>
  <w16cex:commentExtensible w16cex:durableId="262E8D05" w16cex:dateUtc="2022-05-10T07:01:00Z"/>
  <w16cex:commentExtensible w16cex:durableId="262E8D06" w16cex:dateUtc="2022-05-12T09:25:00Z"/>
  <w16cex:commentExtensible w16cex:durableId="262E8D07" w16cex:dateUtc="2022-05-11T06:48:00Z"/>
  <w16cex:commentExtensible w16cex:durableId="262E8D08" w16cex:dateUtc="2022-05-12T09:19:00Z"/>
  <w16cex:commentExtensible w16cex:durableId="262E8D09" w16cex:dateUtc="2022-05-07T09:35:00Z"/>
  <w16cex:commentExtensible w16cex:durableId="262E8D0A" w16cex:dateUtc="2022-05-07T10:23:00Z"/>
  <w16cex:commentExtensible w16cex:durableId="262E8D0B" w16cex:dateUtc="2022-05-12T02:24:00Z"/>
  <w16cex:commentExtensible w16cex:durableId="262E8D0C" w16cex:dateUtc="2022-05-12T09:31:00Z"/>
  <w16cex:commentExtensible w16cex:durableId="262E8D0D" w16cex:dateUtc="2022-05-12T02:25:00Z"/>
  <w16cex:commentExtensible w16cex:durableId="262E8D0E" w16cex:dateUtc="2022-05-12T09:31:00Z"/>
  <w16cex:commentExtensible w16cex:durableId="262E8D0F" w16cex:dateUtc="2022-05-12T02:26:00Z"/>
  <w16cex:commentExtensible w16cex:durableId="262E8D10" w16cex:dateUtc="2022-05-12T09:31:00Z"/>
  <w16cex:commentExtensible w16cex:durableId="262E8D11" w16cex:dateUtc="2022-05-12T02:27:00Z"/>
  <w16cex:commentExtensible w16cex:durableId="262E8D12" w16cex:dateUtc="2022-05-12T09:32:00Z"/>
  <w16cex:commentExtensible w16cex:durableId="262E8D13" w16cex:dateUtc="2022-05-12T02:27:00Z"/>
  <w16cex:commentExtensible w16cex:durableId="262E8D14" w16cex:dateUtc="2022-05-12T09:33:00Z"/>
  <w16cex:commentExtensible w16cex:durableId="262E8D15" w16cex:dateUtc="2022-05-12T02:26:00Z"/>
  <w16cex:commentExtensible w16cex:durableId="262E8D16" w16cex:dateUtc="2022-05-12T09:31:00Z"/>
  <w16cex:commentExtensible w16cex:durableId="262E8D17" w16cex:dateUtc="2022-05-12T02:38:00Z"/>
  <w16cex:commentExtensible w16cex:durableId="262E8D18" w16cex:dateUtc="2022-05-12T09:33:00Z"/>
  <w16cex:commentExtensible w16cex:durableId="262E8D19" w16cex:dateUtc="2022-05-12T02:39:00Z"/>
  <w16cex:commentExtensible w16cex:durableId="262E8D1A" w16cex:dateUtc="2022-05-12T09:50:00Z"/>
  <w16cex:commentExtensible w16cex:durableId="262E8D1B" w16cex:dateUtc="2022-05-12T02:39:00Z"/>
  <w16cex:commentExtensible w16cex:durableId="262E8D1C" w16cex:dateUtc="2022-05-12T09:50:00Z"/>
  <w16cex:commentExtensible w16cex:durableId="262E8D1D" w16cex:dateUtc="2022-05-12T02:40:00Z"/>
  <w16cex:commentExtensible w16cex:durableId="262E8D1E" w16cex:dateUtc="2022-05-12T09:50:00Z"/>
  <w16cex:commentExtensible w16cex:durableId="262E8D1F" w16cex:dateUtc="2022-05-12T02:40:00Z"/>
  <w16cex:commentExtensible w16cex:durableId="262E8D20" w16cex:dateUtc="2022-05-12T09:50:00Z"/>
  <w16cex:commentExtensible w16cex:durableId="262E8D21" w16cex:dateUtc="2022-05-12T02:42:00Z"/>
  <w16cex:commentExtensible w16cex:durableId="262E8D22" w16cex:dateUtc="2022-05-12T09:58:00Z"/>
  <w16cex:commentExtensible w16cex:durableId="262E8D23" w16cex:dateUtc="2022-05-12T03:13:00Z"/>
  <w16cex:commentExtensible w16cex:durableId="262E8D24" w16cex:dateUtc="2022-05-12T10:02:00Z"/>
  <w16cex:commentExtensible w16cex:durableId="262E8D25" w16cex:dateUtc="2022-05-12T03:14:00Z"/>
  <w16cex:commentExtensible w16cex:durableId="262E8D26" w16cex:dateUtc="2022-05-16T02:56:00Z"/>
  <w16cex:commentExtensible w16cex:durableId="262E8D27" w16cex:dateUtc="2022-05-12T03:21:00Z"/>
  <w16cex:commentExtensible w16cex:durableId="262E8D28" w16cex:dateUtc="2022-05-16T02:57:00Z"/>
  <w16cex:commentExtensible w16cex:durableId="262E8D29" w16cex:dateUtc="2022-05-12T03:21:00Z"/>
  <w16cex:commentExtensible w16cex:durableId="262E8D2A" w16cex:dateUtc="2022-05-16T02:57:00Z"/>
  <w16cex:commentExtensible w16cex:durableId="262E8D2B" w16cex:dateUtc="2022-05-12T03:28:00Z"/>
  <w16cex:commentExtensible w16cex:durableId="262E8D2C" w16cex:dateUtc="2022-05-12T10:11:00Z"/>
  <w16cex:commentExtensible w16cex:durableId="262E8D2D" w16cex:dateUtc="2022-05-12T03:28:00Z"/>
  <w16cex:commentExtensible w16cex:durableId="262E8D2E" w16cex:dateUtc="2022-05-12T10:11:00Z"/>
  <w16cex:commentExtensible w16cex:durableId="262E8D2F" w16cex:dateUtc="2022-05-12T03:29:00Z"/>
  <w16cex:commentExtensible w16cex:durableId="262E8D30" w16cex:dateUtc="2022-05-12T10:11:00Z"/>
  <w16cex:commentExtensible w16cex:durableId="262E8D31" w16cex:dateUtc="2022-05-12T10:32:00Z"/>
  <w16cex:commentExtensible w16cex:durableId="262E8D32" w16cex:dateUtc="2022-05-12T03:11:00Z"/>
  <w16cex:commentExtensible w16cex:durableId="262E8D33" w16cex:dateUtc="2022-05-13T02:58:00Z"/>
  <w16cex:commentExtensible w16cex:durableId="262E9E5C" w16cex:dateUtc="2022-05-17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4B64F0" w16cid:durableId="26AE0BC6"/>
  <w16cid:commentId w16cid:paraId="67C78CB0" w16cid:durableId="26AE30F8"/>
  <w16cid:commentId w16cid:paraId="2CB3A06D" w16cid:durableId="26AE0BD3"/>
  <w16cid:commentId w16cid:paraId="7848CA7A" w16cid:durableId="26AE30FA"/>
  <w16cid:commentId w16cid:paraId="4803B5B5" w16cid:durableId="26AE0BE8"/>
  <w16cid:commentId w16cid:paraId="11659016" w16cid:durableId="26AE30FC"/>
  <w16cid:commentId w16cid:paraId="06691999" w16cid:durableId="26AE0BFD"/>
  <w16cid:commentId w16cid:paraId="6A4102D8" w16cid:durableId="26AE30FE"/>
  <w16cid:commentId w16cid:paraId="2469158C" w16cid:durableId="26AE1025"/>
  <w16cid:commentId w16cid:paraId="5EB785F2" w16cid:durableId="26AE3100"/>
  <w16cid:commentId w16cid:paraId="53BE12BE" w16cid:durableId="26AE103C"/>
  <w16cid:commentId w16cid:paraId="6B5B8A9F" w16cid:durableId="26AE3102"/>
  <w16cid:commentId w16cid:paraId="41922828" w16cid:durableId="26AE106C"/>
  <w16cid:commentId w16cid:paraId="136F6467" w16cid:durableId="26AE3104"/>
  <w16cid:commentId w16cid:paraId="0C268B8F" w16cid:durableId="26AE1076"/>
  <w16cid:commentId w16cid:paraId="1AB66075" w16cid:durableId="26AE3106"/>
  <w16cid:commentId w16cid:paraId="0AE10431" w16cid:durableId="26AE10A7"/>
  <w16cid:commentId w16cid:paraId="28AF3B53" w16cid:durableId="26AE3108"/>
  <w16cid:commentId w16cid:paraId="6234F388" w16cid:durableId="26AE12E2"/>
  <w16cid:commentId w16cid:paraId="56E5DE07" w16cid:durableId="26AE310A"/>
  <w16cid:commentId w16cid:paraId="5381BDAC" w16cid:durableId="26AE12F2"/>
  <w16cid:commentId w16cid:paraId="48EB8873" w16cid:durableId="26AE310C"/>
  <w16cid:commentId w16cid:paraId="4118C25A" w16cid:durableId="26AE151C"/>
  <w16cid:commentId w16cid:paraId="48E879D3" w16cid:durableId="26AE310E"/>
  <w16cid:commentId w16cid:paraId="369F0FAE" w16cid:durableId="26AE1591"/>
  <w16cid:commentId w16cid:paraId="172896AF" w16cid:durableId="26AE3110"/>
  <w16cid:commentId w16cid:paraId="336DF4B9" w16cid:durableId="26AE15BC"/>
  <w16cid:commentId w16cid:paraId="237767A3" w16cid:durableId="26AE3112"/>
  <w16cid:commentId w16cid:paraId="0B3EF3F0" w16cid:durableId="26AE15C8"/>
  <w16cid:commentId w16cid:paraId="68CFE039" w16cid:durableId="26AE3114"/>
  <w16cid:commentId w16cid:paraId="0ABD02F7" w16cid:durableId="26AE15D8"/>
  <w16cid:commentId w16cid:paraId="7BADF7DA" w16cid:durableId="26AE3116"/>
  <w16cid:commentId w16cid:paraId="03DC7056" w16cid:durableId="26AE15FD"/>
  <w16cid:commentId w16cid:paraId="20792997" w16cid:durableId="26AE3118"/>
  <w16cid:commentId w16cid:paraId="1BB26C37" w16cid:durableId="26AE160F"/>
  <w16cid:commentId w16cid:paraId="6E1B12E5" w16cid:durableId="26AE311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27314" w14:textId="77777777" w:rsidR="00784C48" w:rsidRDefault="00784C48">
      <w:r>
        <w:separator/>
      </w:r>
    </w:p>
    <w:p w14:paraId="4845911E" w14:textId="77777777" w:rsidR="00784C48" w:rsidRDefault="00784C48"/>
  </w:endnote>
  <w:endnote w:type="continuationSeparator" w:id="0">
    <w:p w14:paraId="4FD576F1" w14:textId="77777777" w:rsidR="00784C48" w:rsidRDefault="00784C48">
      <w:r>
        <w:continuationSeparator/>
      </w:r>
    </w:p>
    <w:p w14:paraId="4B40CB93" w14:textId="77777777" w:rsidR="00784C48" w:rsidRDefault="00784C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Gill Sans">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Franklin Gothic Book">
    <w:altName w:val="Arial"/>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29B39" w14:textId="5DDCBA27" w:rsidR="00062DEF" w:rsidRPr="00A95F1B" w:rsidRDefault="00062DEF" w:rsidP="000D3737">
    <w:pPr>
      <w:pStyle w:val="a5"/>
      <w:tabs>
        <w:tab w:val="left" w:pos="1335"/>
      </w:tabs>
    </w:pPr>
    <w:r>
      <w:rPr>
        <w:rFonts w:hint="eastAsia"/>
        <w:noProof/>
        <w:kern w:val="0"/>
        <w:szCs w:val="21"/>
      </w:rPr>
      <mc:AlternateContent>
        <mc:Choice Requires="wps">
          <w:drawing>
            <wp:anchor distT="91440" distB="91440" distL="114300" distR="114300" simplePos="0" relativeHeight="251665920" behindDoc="1" locked="0" layoutInCell="1" allowOverlap="1" wp14:anchorId="4BB9CE25" wp14:editId="3226459F">
              <wp:simplePos x="0" y="0"/>
              <wp:positionH relativeFrom="page">
                <wp:posOffset>1141095</wp:posOffset>
              </wp:positionH>
              <wp:positionV relativeFrom="page">
                <wp:posOffset>9758680</wp:posOffset>
              </wp:positionV>
              <wp:extent cx="5271770" cy="36195"/>
              <wp:effectExtent l="0" t="0" r="0" b="0"/>
              <wp:wrapSquare wrapText="bothSides"/>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1770" cy="36195"/>
                      </a:xfrm>
                      <a:prstGeom prst="rect">
                        <a:avLst/>
                      </a:prstGeom>
                      <a:solidFill>
                        <a:srgbClr val="0395DE"/>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rect w14:anchorId="0AD9B109" id="矩形 9" o:spid="_x0000_s1026" style="position:absolute;left:0;text-align:left;margin-left:89.85pt;margin-top:768.4pt;width:415.1pt;height:2.85pt;z-index:-251650560;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" fillcolor="#0395de" stroked="f" strokeweight="2pt">
              <w10:wrap type="square" anchorx="page" anchory="page"/>
            </v:rect>
          </w:pict>
        </mc:Fallback>
      </mc:AlternateContent>
    </w:r>
    <w:r>
      <w:rPr>
        <w:rFonts w:hint="eastAsia"/>
        <w:kern w:val="0"/>
        <w:szCs w:val="21"/>
      </w:rPr>
      <w:t>作者：</w:t>
    </w:r>
    <w:r>
      <w:rPr>
        <w:rFonts w:hint="eastAsia"/>
        <w:kern w:val="0"/>
        <w:szCs w:val="21"/>
      </w:rPr>
      <w:t xml:space="preserve">  </w:t>
    </w:r>
    <w:r>
      <w:rPr>
        <w:rFonts w:hint="eastAsia"/>
        <w:kern w:val="0"/>
        <w:szCs w:val="21"/>
      </w:rPr>
      <w:t>李雨飞</w:t>
    </w:r>
    <w:r>
      <w:rPr>
        <w:rFonts w:hint="eastAsia"/>
        <w:kern w:val="0"/>
        <w:szCs w:val="21"/>
      </w:rPr>
      <w:t xml:space="preserve">     </w:t>
    </w:r>
    <w:r>
      <w:rPr>
        <w:kern w:val="0"/>
        <w:szCs w:val="21"/>
      </w:rPr>
      <w:tab/>
    </w:r>
    <w:r>
      <w:rPr>
        <w:rFonts w:hint="eastAsia"/>
        <w:kern w:val="0"/>
        <w:szCs w:val="21"/>
      </w:rPr>
      <w:t>页</w:t>
    </w:r>
    <w:r>
      <w:rPr>
        <w:kern w:val="0"/>
        <w:szCs w:val="21"/>
      </w:rPr>
      <w:fldChar w:fldCharType="begin"/>
    </w:r>
    <w:r>
      <w:rPr>
        <w:kern w:val="0"/>
        <w:szCs w:val="21"/>
      </w:rPr>
      <w:instrText xml:space="preserve"> PAGE </w:instrText>
    </w:r>
    <w:r>
      <w:rPr>
        <w:kern w:val="0"/>
        <w:szCs w:val="21"/>
      </w:rPr>
      <w:fldChar w:fldCharType="separate"/>
    </w:r>
    <w:r w:rsidR="008F1058">
      <w:rPr>
        <w:noProof/>
        <w:kern w:val="0"/>
        <w:szCs w:val="21"/>
      </w:rPr>
      <w:t>6</w:t>
    </w:r>
    <w:r>
      <w:rPr>
        <w:kern w:val="0"/>
        <w:szCs w:val="21"/>
      </w:rPr>
      <w:fldChar w:fldCharType="end"/>
    </w:r>
    <w:r>
      <w:rPr>
        <w:rFonts w:hint="eastAsia"/>
        <w:kern w:val="0"/>
        <w:szCs w:val="21"/>
      </w:rPr>
      <w:t xml:space="preserve"> / </w:t>
    </w:r>
    <w:r>
      <w:rPr>
        <w:kern w:val="0"/>
        <w:szCs w:val="21"/>
      </w:rPr>
      <w:fldChar w:fldCharType="begin"/>
    </w:r>
    <w:r>
      <w:rPr>
        <w:kern w:val="0"/>
        <w:szCs w:val="21"/>
      </w:rPr>
      <w:instrText xml:space="preserve"> NUMPAGES </w:instrText>
    </w:r>
    <w:r>
      <w:rPr>
        <w:kern w:val="0"/>
        <w:szCs w:val="21"/>
      </w:rPr>
      <w:fldChar w:fldCharType="separate"/>
    </w:r>
    <w:r w:rsidR="008F1058">
      <w:rPr>
        <w:noProof/>
        <w:kern w:val="0"/>
        <w:szCs w:val="21"/>
      </w:rPr>
      <w:t>32</w:t>
    </w:r>
    <w:r>
      <w:rPr>
        <w:kern w:val="0"/>
        <w:szCs w:val="21"/>
      </w:rPr>
      <w:fldChar w:fldCharType="end"/>
    </w:r>
    <w:r>
      <w:rPr>
        <w:kern w:val="0"/>
        <w:szCs w:val="21"/>
      </w:rPr>
      <w:tab/>
    </w:r>
    <w:r>
      <w:rPr>
        <w:rFonts w:hint="eastAsia"/>
        <w:kern w:val="0"/>
        <w:szCs w:val="21"/>
      </w:rPr>
      <w:t>日期：</w:t>
    </w:r>
    <w:r>
      <w:rPr>
        <w:kern w:val="0"/>
        <w:szCs w:val="21"/>
      </w:rPr>
      <w:fldChar w:fldCharType="begin"/>
    </w:r>
    <w:r>
      <w:rPr>
        <w:kern w:val="0"/>
        <w:szCs w:val="21"/>
      </w:rPr>
      <w:instrText xml:space="preserve"> DATE \@ "yyyy-M-d" </w:instrText>
    </w:r>
    <w:r>
      <w:rPr>
        <w:kern w:val="0"/>
        <w:szCs w:val="21"/>
      </w:rPr>
      <w:fldChar w:fldCharType="separate"/>
    </w:r>
    <w:r w:rsidR="00DB786E">
      <w:rPr>
        <w:noProof/>
        <w:kern w:val="0"/>
        <w:szCs w:val="21"/>
      </w:rPr>
      <w:t>2022-11-17</w:t>
    </w:r>
    <w:r>
      <w:rPr>
        <w:kern w:val="0"/>
        <w:szCs w:val="21"/>
      </w:rPr>
      <w:fldChar w:fldCharType="end"/>
    </w:r>
  </w:p>
  <w:p w14:paraId="7267CB2C" w14:textId="77777777" w:rsidR="00062DEF" w:rsidRPr="000D3737" w:rsidRDefault="00062DE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DB129" w14:textId="77777777" w:rsidR="00784C48" w:rsidRDefault="00784C48">
      <w:r>
        <w:separator/>
      </w:r>
    </w:p>
    <w:p w14:paraId="41B23F85" w14:textId="77777777" w:rsidR="00784C48" w:rsidRDefault="00784C48"/>
  </w:footnote>
  <w:footnote w:type="continuationSeparator" w:id="0">
    <w:p w14:paraId="032A634F" w14:textId="77777777" w:rsidR="00784C48" w:rsidRDefault="00784C48">
      <w:r>
        <w:continuationSeparator/>
      </w:r>
    </w:p>
    <w:p w14:paraId="0C308560" w14:textId="77777777" w:rsidR="00784C48" w:rsidRDefault="00784C4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B16D5" w14:textId="3E0F5BE8" w:rsidR="00062DEF" w:rsidRPr="000D3737" w:rsidRDefault="00062DEF" w:rsidP="000D3737">
    <w:pPr>
      <w:pStyle w:val="a3"/>
      <w:pBdr>
        <w:bottom w:val="single" w:sz="6" w:space="0" w:color="auto"/>
      </w:pBdr>
      <w:tabs>
        <w:tab w:val="clear" w:pos="4153"/>
        <w:tab w:val="clear" w:pos="8306"/>
        <w:tab w:val="left" w:pos="1032"/>
      </w:tabs>
      <w:spacing w:line="480" w:lineRule="auto"/>
      <w:jc w:val="both"/>
      <w:rPr>
        <w:sz w:val="21"/>
      </w:rPr>
    </w:pPr>
    <w:r>
      <w:rPr>
        <w:noProof/>
      </w:rPr>
      <mc:AlternateContent>
        <mc:Choice Requires="wps">
          <w:drawing>
            <wp:anchor distT="0" distB="0" distL="114300" distR="114300" simplePos="0" relativeHeight="251660800" behindDoc="0" locked="0" layoutInCell="1" allowOverlap="1" wp14:anchorId="3DADEE1F" wp14:editId="6E45A241">
              <wp:simplePos x="0" y="0"/>
              <wp:positionH relativeFrom="column">
                <wp:posOffset>3455035</wp:posOffset>
              </wp:positionH>
              <wp:positionV relativeFrom="paragraph">
                <wp:posOffset>-68580</wp:posOffset>
              </wp:positionV>
              <wp:extent cx="1819275" cy="389255"/>
              <wp:effectExtent l="0" t="0" r="254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8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98C18" w14:textId="3CC6AF7D" w:rsidR="00062DEF" w:rsidRDefault="00062DEF" w:rsidP="000D3737">
                          <w:pPr>
                            <w:ind w:right="360"/>
                            <w:rPr>
                              <w:sz w:val="18"/>
                              <w:szCs w:val="1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DEE1F" id="_x0000_t202" coordsize="21600,21600" o:spt="202" path="m,l,21600r21600,l21600,xe">
              <v:stroke joinstyle="miter"/>
              <v:path gradientshapeok="t" o:connecttype="rect"/>
            </v:shapetype>
            <v:shape id="文本框 17" o:spid="_x0000_s1026" type="#_x0000_t202" style="position:absolute;left:0;text-align:left;margin-left:272.05pt;margin-top:-5.4pt;width:143.25pt;height:30.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" filled="f" stroked="f">
              <v:textbox>
                <w:txbxContent>
                  <w:p w14:paraId="16798C18" w14:textId="3CC6AF7D" w:rsidR="00062DEF" w:rsidRDefault="00062DEF" w:rsidP="000D3737">
                    <w:pPr>
                      <w:ind w:right="360"/>
                      <w:rPr>
                        <w:sz w:val="18"/>
                        <w:szCs w:val="18"/>
                        <w:lang w:eastAsia="ja-JP"/>
                      </w:rPr>
                    </w:pPr>
                  </w:p>
                </w:txbxContent>
              </v:textbox>
            </v:shape>
          </w:pict>
        </mc:Fallback>
      </mc:AlternateContent>
    </w:r>
    <w:r>
      <w:rPr>
        <w:noProof/>
      </w:rPr>
      <mc:AlternateContent>
        <mc:Choice Requires="wps">
          <w:drawing>
            <wp:anchor distT="91440" distB="91440" distL="114300" distR="114300" simplePos="0" relativeHeight="251661824" behindDoc="1" locked="0" layoutInCell="1" allowOverlap="1" wp14:anchorId="6F63D0F2" wp14:editId="6353C547">
              <wp:simplePos x="0" y="0"/>
              <wp:positionH relativeFrom="page">
                <wp:posOffset>1095375</wp:posOffset>
              </wp:positionH>
              <wp:positionV relativeFrom="page">
                <wp:posOffset>866775</wp:posOffset>
              </wp:positionV>
              <wp:extent cx="5362575" cy="47625"/>
              <wp:effectExtent l="0" t="0" r="0" b="0"/>
              <wp:wrapSquare wrapText="bothSides"/>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7625"/>
                      </a:xfrm>
                      <a:prstGeom prst="rect">
                        <a:avLst/>
                      </a:prstGeom>
                      <a:solidFill>
                        <a:srgbClr val="0395DE"/>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rect w14:anchorId="1D29D27D" id="矩形 16" o:spid="_x0000_s1026" style="position:absolute;left:0;text-align:left;margin-left:86.25pt;margin-top:68.25pt;width:422.25pt;height:3.75pt;z-index:-251654656;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" fillcolor="#0395de" stroked="f" strokeweight="2pt">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846"/>
    <w:multiLevelType w:val="hybridMultilevel"/>
    <w:tmpl w:val="6A8268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2591E"/>
    <w:multiLevelType w:val="hybridMultilevel"/>
    <w:tmpl w:val="2738DF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F6117A"/>
    <w:multiLevelType w:val="hybridMultilevel"/>
    <w:tmpl w:val="4DEA78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CA112C"/>
    <w:multiLevelType w:val="hybridMultilevel"/>
    <w:tmpl w:val="AC829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B467D2"/>
    <w:multiLevelType w:val="hybridMultilevel"/>
    <w:tmpl w:val="50D20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8205B2"/>
    <w:multiLevelType w:val="hybridMultilevel"/>
    <w:tmpl w:val="4372C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3C5069"/>
    <w:multiLevelType w:val="hybridMultilevel"/>
    <w:tmpl w:val="40DCB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BB28D4"/>
    <w:multiLevelType w:val="hybridMultilevel"/>
    <w:tmpl w:val="493ACD5C"/>
    <w:lvl w:ilvl="0" w:tplc="40AEB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175C2A"/>
    <w:multiLevelType w:val="hybridMultilevel"/>
    <w:tmpl w:val="5804F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8139A2"/>
    <w:multiLevelType w:val="hybridMultilevel"/>
    <w:tmpl w:val="5CFCB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25539F"/>
    <w:multiLevelType w:val="hybridMultilevel"/>
    <w:tmpl w:val="D9DC4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F674FF6"/>
    <w:multiLevelType w:val="hybridMultilevel"/>
    <w:tmpl w:val="CA34A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260FA8"/>
    <w:multiLevelType w:val="hybridMultilevel"/>
    <w:tmpl w:val="A94C5F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E685984"/>
    <w:multiLevelType w:val="hybridMultilevel"/>
    <w:tmpl w:val="ECECAE7E"/>
    <w:lvl w:ilvl="0" w:tplc="D2EE9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395D68"/>
    <w:multiLevelType w:val="hybridMultilevel"/>
    <w:tmpl w:val="71C62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A6764F"/>
    <w:multiLevelType w:val="hybridMultilevel"/>
    <w:tmpl w:val="3F3E7B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84958E7"/>
    <w:multiLevelType w:val="hybridMultilevel"/>
    <w:tmpl w:val="B16E6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13D64FA"/>
    <w:multiLevelType w:val="multilevel"/>
    <w:tmpl w:val="0D5027B6"/>
    <w:lvl w:ilvl="0">
      <w:start w:val="1"/>
      <w:numFmt w:val="decimal"/>
      <w:pStyle w:val="1"/>
      <w:lvlText w:val="%1"/>
      <w:lvlJc w:val="left"/>
      <w:pPr>
        <w:tabs>
          <w:tab w:val="num" w:pos="432"/>
        </w:tabs>
        <w:ind w:left="432" w:hanging="432"/>
      </w:pPr>
      <w:rPr>
        <w:rFonts w:ascii="Arial" w:eastAsia="宋体" w:hAnsi="Arial" w:hint="default"/>
        <w:b/>
        <w:i w:val="0"/>
        <w:sz w:val="28"/>
      </w:rPr>
    </w:lvl>
    <w:lvl w:ilvl="1">
      <w:start w:val="1"/>
      <w:numFmt w:val="decimal"/>
      <w:pStyle w:val="2"/>
      <w:lvlText w:val="%1.%2"/>
      <w:lvlJc w:val="left"/>
      <w:pPr>
        <w:tabs>
          <w:tab w:val="num" w:pos="717"/>
        </w:tabs>
        <w:ind w:left="717"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624"/>
        </w:tabs>
        <w:ind w:left="624" w:hanging="624"/>
      </w:pPr>
      <w:rPr>
        <w:rFonts w:ascii="Arial" w:eastAsia="宋体" w:hAnsi="Arial" w:hint="default"/>
        <w:b/>
        <w:i w:val="0"/>
        <w:sz w:val="21"/>
      </w:rPr>
    </w:lvl>
    <w:lvl w:ilvl="3">
      <w:start w:val="1"/>
      <w:numFmt w:val="decimal"/>
      <w:pStyle w:val="4"/>
      <w:lvlText w:val="%1.%2.%3.%4"/>
      <w:lvlJc w:val="left"/>
      <w:pPr>
        <w:tabs>
          <w:tab w:val="num" w:pos="1106"/>
        </w:tabs>
        <w:ind w:left="1106" w:hanging="680"/>
      </w:pPr>
      <w:rPr>
        <w:rFonts w:ascii="Arial" w:eastAsia="宋体" w:hAnsi="Arial" w:hint="default"/>
        <w:sz w:val="21"/>
      </w:rPr>
    </w:lvl>
    <w:lvl w:ilvl="4">
      <w:start w:val="1"/>
      <w:numFmt w:val="decimal"/>
      <w:pStyle w:val="5"/>
      <w:lvlText w:val="%1.%2.%3.%4.%5"/>
      <w:lvlJc w:val="left"/>
      <w:pPr>
        <w:tabs>
          <w:tab w:val="num" w:pos="1080"/>
        </w:tabs>
        <w:ind w:left="737" w:hanging="737"/>
      </w:pPr>
      <w:rPr>
        <w:rFonts w:ascii="Arial" w:eastAsia="宋体" w:hAnsi="Arial" w:hint="default"/>
        <w:b w:val="0"/>
        <w:i w:val="0"/>
        <w:sz w:val="21"/>
      </w:rPr>
    </w:lvl>
    <w:lvl w:ilvl="5">
      <w:start w:val="1"/>
      <w:numFmt w:val="decimal"/>
      <w:pStyle w:val="6"/>
      <w:lvlText w:val="%6)"/>
      <w:lvlJc w:val="left"/>
      <w:pPr>
        <w:tabs>
          <w:tab w:val="num" w:pos="794"/>
        </w:tabs>
        <w:ind w:left="794" w:hanging="794"/>
      </w:pPr>
      <w:rPr>
        <w:rFonts w:hint="eastAsia"/>
      </w:rPr>
    </w:lvl>
    <w:lvl w:ilvl="6">
      <w:start w:val="1"/>
      <w:numFmt w:val="lowerLetter"/>
      <w:pStyle w:val="7"/>
      <w:lvlText w:val="%7)"/>
      <w:lvlJc w:val="left"/>
      <w:pPr>
        <w:tabs>
          <w:tab w:val="num" w:pos="794"/>
        </w:tabs>
        <w:ind w:left="794" w:hanging="794"/>
      </w:pPr>
      <w:rPr>
        <w:rFonts w:hint="eastAsia"/>
      </w:rPr>
    </w:lvl>
    <w:lvl w:ilvl="7">
      <w:start w:val="1"/>
      <w:numFmt w:val="decimal"/>
      <w:lvlText w:val="%1.%2.%3.%4.%5.%6.%7.%8"/>
      <w:lvlJc w:val="left"/>
      <w:pPr>
        <w:tabs>
          <w:tab w:val="num" w:pos="1800"/>
        </w:tabs>
        <w:ind w:left="1440" w:hanging="1440"/>
      </w:pPr>
      <w:rPr>
        <w:rFonts w:hint="eastAsia"/>
      </w:rPr>
    </w:lvl>
    <w:lvl w:ilvl="8">
      <w:start w:val="1"/>
      <w:numFmt w:val="decimal"/>
      <w:lvlText w:val="%1.%2.%3.%4.%5.%6.%7.%8.%9"/>
      <w:lvlJc w:val="left"/>
      <w:pPr>
        <w:tabs>
          <w:tab w:val="num" w:pos="2160"/>
        </w:tabs>
        <w:ind w:left="1584" w:hanging="1584"/>
      </w:pPr>
      <w:rPr>
        <w:rFonts w:hint="eastAsia"/>
      </w:rPr>
    </w:lvl>
  </w:abstractNum>
  <w:abstractNum w:abstractNumId="18" w15:restartNumberingAfterBreak="0">
    <w:nsid w:val="54EE6E20"/>
    <w:multiLevelType w:val="hybridMultilevel"/>
    <w:tmpl w:val="FC1677B4"/>
    <w:lvl w:ilvl="0" w:tplc="D30C2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07147B"/>
    <w:multiLevelType w:val="hybridMultilevel"/>
    <w:tmpl w:val="27CAC632"/>
    <w:lvl w:ilvl="0" w:tplc="40C2C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6C44633"/>
    <w:multiLevelType w:val="hybridMultilevel"/>
    <w:tmpl w:val="91502620"/>
    <w:lvl w:ilvl="0" w:tplc="20802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6447FC"/>
    <w:multiLevelType w:val="hybridMultilevel"/>
    <w:tmpl w:val="C6FC6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08A25EE"/>
    <w:multiLevelType w:val="hybridMultilevel"/>
    <w:tmpl w:val="B27820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056AB8"/>
    <w:multiLevelType w:val="hybridMultilevel"/>
    <w:tmpl w:val="132A8CCE"/>
    <w:lvl w:ilvl="0" w:tplc="11A06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C1396F"/>
    <w:multiLevelType w:val="hybridMultilevel"/>
    <w:tmpl w:val="1DFA6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76E0078"/>
    <w:multiLevelType w:val="hybridMultilevel"/>
    <w:tmpl w:val="C6EAB6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F5B2485"/>
    <w:multiLevelType w:val="hybridMultilevel"/>
    <w:tmpl w:val="A404A8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3"/>
  </w:num>
  <w:num w:numId="3">
    <w:abstractNumId w:val="12"/>
  </w:num>
  <w:num w:numId="4">
    <w:abstractNumId w:val="25"/>
  </w:num>
  <w:num w:numId="5">
    <w:abstractNumId w:val="9"/>
  </w:num>
  <w:num w:numId="6">
    <w:abstractNumId w:val="1"/>
  </w:num>
  <w:num w:numId="7">
    <w:abstractNumId w:val="10"/>
  </w:num>
  <w:num w:numId="8">
    <w:abstractNumId w:val="26"/>
  </w:num>
  <w:num w:numId="9">
    <w:abstractNumId w:val="2"/>
  </w:num>
  <w:num w:numId="10">
    <w:abstractNumId w:val="4"/>
  </w:num>
  <w:num w:numId="11">
    <w:abstractNumId w:val="6"/>
  </w:num>
  <w:num w:numId="12">
    <w:abstractNumId w:val="16"/>
  </w:num>
  <w:num w:numId="13">
    <w:abstractNumId w:val="5"/>
  </w:num>
  <w:num w:numId="14">
    <w:abstractNumId w:val="22"/>
  </w:num>
  <w:num w:numId="15">
    <w:abstractNumId w:val="21"/>
  </w:num>
  <w:num w:numId="16">
    <w:abstractNumId w:val="24"/>
  </w:num>
  <w:num w:numId="17">
    <w:abstractNumId w:val="11"/>
  </w:num>
  <w:num w:numId="18">
    <w:abstractNumId w:val="15"/>
  </w:num>
  <w:num w:numId="19">
    <w:abstractNumId w:val="14"/>
  </w:num>
  <w:num w:numId="20">
    <w:abstractNumId w:val="0"/>
  </w:num>
  <w:num w:numId="21">
    <w:abstractNumId w:val="8"/>
  </w:num>
  <w:num w:numId="22">
    <w:abstractNumId w:val="20"/>
  </w:num>
  <w:num w:numId="23">
    <w:abstractNumId w:val="18"/>
  </w:num>
  <w:num w:numId="24">
    <w:abstractNumId w:val="13"/>
  </w:num>
  <w:num w:numId="25">
    <w:abstractNumId w:val="23"/>
  </w:num>
  <w:num w:numId="26">
    <w:abstractNumId w:val="19"/>
  </w:num>
  <w:num w:numId="27">
    <w:abstractNumId w:val="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 w:numId="45">
    <w:abstractNumId w:val="17"/>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etasota_documentID" w:val="8249620857096437760"/>
  </w:docVars>
  <w:rsids>
    <w:rsidRoot w:val="00A13D10"/>
    <w:rsid w:val="0000055D"/>
    <w:rsid w:val="0000062E"/>
    <w:rsid w:val="0000075C"/>
    <w:rsid w:val="00000B1E"/>
    <w:rsid w:val="00000F54"/>
    <w:rsid w:val="000012F8"/>
    <w:rsid w:val="00002B7D"/>
    <w:rsid w:val="00002C5C"/>
    <w:rsid w:val="00003404"/>
    <w:rsid w:val="0000347A"/>
    <w:rsid w:val="0000388A"/>
    <w:rsid w:val="00004681"/>
    <w:rsid w:val="00004A44"/>
    <w:rsid w:val="00004CBA"/>
    <w:rsid w:val="00004E97"/>
    <w:rsid w:val="00005594"/>
    <w:rsid w:val="000056B9"/>
    <w:rsid w:val="00005795"/>
    <w:rsid w:val="0000649A"/>
    <w:rsid w:val="000070BB"/>
    <w:rsid w:val="0000729A"/>
    <w:rsid w:val="00007459"/>
    <w:rsid w:val="00007BF0"/>
    <w:rsid w:val="00007E23"/>
    <w:rsid w:val="00010153"/>
    <w:rsid w:val="00010222"/>
    <w:rsid w:val="00010C85"/>
    <w:rsid w:val="0001136F"/>
    <w:rsid w:val="00011958"/>
    <w:rsid w:val="00011EA4"/>
    <w:rsid w:val="00012A1C"/>
    <w:rsid w:val="00012ECF"/>
    <w:rsid w:val="00013149"/>
    <w:rsid w:val="000134DF"/>
    <w:rsid w:val="00014AC3"/>
    <w:rsid w:val="00014BC0"/>
    <w:rsid w:val="00015666"/>
    <w:rsid w:val="000158CD"/>
    <w:rsid w:val="00015932"/>
    <w:rsid w:val="000159E9"/>
    <w:rsid w:val="000164CB"/>
    <w:rsid w:val="000169C8"/>
    <w:rsid w:val="000171BB"/>
    <w:rsid w:val="00017F5C"/>
    <w:rsid w:val="00017FB2"/>
    <w:rsid w:val="0002071C"/>
    <w:rsid w:val="0002079A"/>
    <w:rsid w:val="00020917"/>
    <w:rsid w:val="00020AF1"/>
    <w:rsid w:val="0002175E"/>
    <w:rsid w:val="00022202"/>
    <w:rsid w:val="00022A8F"/>
    <w:rsid w:val="00022F22"/>
    <w:rsid w:val="00023AEA"/>
    <w:rsid w:val="00023FAD"/>
    <w:rsid w:val="00024FF5"/>
    <w:rsid w:val="00025593"/>
    <w:rsid w:val="0002579C"/>
    <w:rsid w:val="0002585D"/>
    <w:rsid w:val="00025EE6"/>
    <w:rsid w:val="000260E0"/>
    <w:rsid w:val="00026516"/>
    <w:rsid w:val="00027001"/>
    <w:rsid w:val="00030E16"/>
    <w:rsid w:val="0003136E"/>
    <w:rsid w:val="0003230F"/>
    <w:rsid w:val="0003238C"/>
    <w:rsid w:val="00032CD0"/>
    <w:rsid w:val="00032E71"/>
    <w:rsid w:val="00032F85"/>
    <w:rsid w:val="0003325F"/>
    <w:rsid w:val="000336A2"/>
    <w:rsid w:val="0003550C"/>
    <w:rsid w:val="000355CA"/>
    <w:rsid w:val="000358AC"/>
    <w:rsid w:val="00035F94"/>
    <w:rsid w:val="00036762"/>
    <w:rsid w:val="00036C07"/>
    <w:rsid w:val="00036D1C"/>
    <w:rsid w:val="000407D7"/>
    <w:rsid w:val="00040AFC"/>
    <w:rsid w:val="000419CF"/>
    <w:rsid w:val="00042703"/>
    <w:rsid w:val="00043285"/>
    <w:rsid w:val="00043AA3"/>
    <w:rsid w:val="00044056"/>
    <w:rsid w:val="00044C53"/>
    <w:rsid w:val="0004546A"/>
    <w:rsid w:val="00045E8F"/>
    <w:rsid w:val="00046163"/>
    <w:rsid w:val="00046191"/>
    <w:rsid w:val="0004676E"/>
    <w:rsid w:val="000475F9"/>
    <w:rsid w:val="00050074"/>
    <w:rsid w:val="00050660"/>
    <w:rsid w:val="00050809"/>
    <w:rsid w:val="0005109E"/>
    <w:rsid w:val="000519B1"/>
    <w:rsid w:val="00051E1B"/>
    <w:rsid w:val="00052269"/>
    <w:rsid w:val="000522E6"/>
    <w:rsid w:val="000530F5"/>
    <w:rsid w:val="00053201"/>
    <w:rsid w:val="00053299"/>
    <w:rsid w:val="00054D60"/>
    <w:rsid w:val="000552C3"/>
    <w:rsid w:val="0005560C"/>
    <w:rsid w:val="0005770F"/>
    <w:rsid w:val="00057977"/>
    <w:rsid w:val="00057FF4"/>
    <w:rsid w:val="00061BE4"/>
    <w:rsid w:val="00061F55"/>
    <w:rsid w:val="00062DEF"/>
    <w:rsid w:val="00062F9F"/>
    <w:rsid w:val="00063266"/>
    <w:rsid w:val="000637B0"/>
    <w:rsid w:val="00063CF1"/>
    <w:rsid w:val="00064408"/>
    <w:rsid w:val="00064727"/>
    <w:rsid w:val="00064DFE"/>
    <w:rsid w:val="00065D67"/>
    <w:rsid w:val="0006626C"/>
    <w:rsid w:val="0006693D"/>
    <w:rsid w:val="00066DE5"/>
    <w:rsid w:val="00067CA5"/>
    <w:rsid w:val="0007080A"/>
    <w:rsid w:val="0007131B"/>
    <w:rsid w:val="00071A56"/>
    <w:rsid w:val="00071B81"/>
    <w:rsid w:val="00071B8D"/>
    <w:rsid w:val="0007294D"/>
    <w:rsid w:val="00073478"/>
    <w:rsid w:val="00073E59"/>
    <w:rsid w:val="0007469B"/>
    <w:rsid w:val="0007499E"/>
    <w:rsid w:val="00074B19"/>
    <w:rsid w:val="00074C9F"/>
    <w:rsid w:val="00074D6C"/>
    <w:rsid w:val="00075567"/>
    <w:rsid w:val="00075C37"/>
    <w:rsid w:val="00075E5F"/>
    <w:rsid w:val="0007602F"/>
    <w:rsid w:val="00076371"/>
    <w:rsid w:val="00076A34"/>
    <w:rsid w:val="00076ACC"/>
    <w:rsid w:val="0007734A"/>
    <w:rsid w:val="0007757A"/>
    <w:rsid w:val="00077BC1"/>
    <w:rsid w:val="000809B5"/>
    <w:rsid w:val="00080F91"/>
    <w:rsid w:val="000811DB"/>
    <w:rsid w:val="00082372"/>
    <w:rsid w:val="00082DE6"/>
    <w:rsid w:val="00082E14"/>
    <w:rsid w:val="00084572"/>
    <w:rsid w:val="00084753"/>
    <w:rsid w:val="00084B11"/>
    <w:rsid w:val="00085D30"/>
    <w:rsid w:val="0008663D"/>
    <w:rsid w:val="000869DC"/>
    <w:rsid w:val="0009010C"/>
    <w:rsid w:val="0009036D"/>
    <w:rsid w:val="000904AD"/>
    <w:rsid w:val="00090EC8"/>
    <w:rsid w:val="00091B00"/>
    <w:rsid w:val="00092F2C"/>
    <w:rsid w:val="00093E14"/>
    <w:rsid w:val="00094D34"/>
    <w:rsid w:val="000954E7"/>
    <w:rsid w:val="0009576E"/>
    <w:rsid w:val="00095F8A"/>
    <w:rsid w:val="00097239"/>
    <w:rsid w:val="00097661"/>
    <w:rsid w:val="00097976"/>
    <w:rsid w:val="000979F8"/>
    <w:rsid w:val="000A1710"/>
    <w:rsid w:val="000A1CF1"/>
    <w:rsid w:val="000A215B"/>
    <w:rsid w:val="000A23F5"/>
    <w:rsid w:val="000A3312"/>
    <w:rsid w:val="000A3977"/>
    <w:rsid w:val="000A3F74"/>
    <w:rsid w:val="000A545F"/>
    <w:rsid w:val="000A5AC2"/>
    <w:rsid w:val="000A5D97"/>
    <w:rsid w:val="000A638B"/>
    <w:rsid w:val="000A726D"/>
    <w:rsid w:val="000A7855"/>
    <w:rsid w:val="000A7AB1"/>
    <w:rsid w:val="000A7C25"/>
    <w:rsid w:val="000B04F0"/>
    <w:rsid w:val="000B1205"/>
    <w:rsid w:val="000B16C5"/>
    <w:rsid w:val="000B293D"/>
    <w:rsid w:val="000B2D14"/>
    <w:rsid w:val="000B3545"/>
    <w:rsid w:val="000B3C1F"/>
    <w:rsid w:val="000B3C99"/>
    <w:rsid w:val="000B41CB"/>
    <w:rsid w:val="000B4698"/>
    <w:rsid w:val="000B49B4"/>
    <w:rsid w:val="000B4CDA"/>
    <w:rsid w:val="000B501D"/>
    <w:rsid w:val="000B5C7A"/>
    <w:rsid w:val="000B6664"/>
    <w:rsid w:val="000B72BE"/>
    <w:rsid w:val="000C06FE"/>
    <w:rsid w:val="000C266E"/>
    <w:rsid w:val="000C4058"/>
    <w:rsid w:val="000C6274"/>
    <w:rsid w:val="000C6B55"/>
    <w:rsid w:val="000D0B4E"/>
    <w:rsid w:val="000D0C45"/>
    <w:rsid w:val="000D1A78"/>
    <w:rsid w:val="000D1D8B"/>
    <w:rsid w:val="000D2296"/>
    <w:rsid w:val="000D23C4"/>
    <w:rsid w:val="000D250E"/>
    <w:rsid w:val="000D2A17"/>
    <w:rsid w:val="000D2ECB"/>
    <w:rsid w:val="000D3737"/>
    <w:rsid w:val="000D458C"/>
    <w:rsid w:val="000D45E3"/>
    <w:rsid w:val="000D4E0D"/>
    <w:rsid w:val="000D4ED5"/>
    <w:rsid w:val="000D6561"/>
    <w:rsid w:val="000D6810"/>
    <w:rsid w:val="000D711B"/>
    <w:rsid w:val="000D7B14"/>
    <w:rsid w:val="000E0091"/>
    <w:rsid w:val="000E05C2"/>
    <w:rsid w:val="000E0914"/>
    <w:rsid w:val="000E0EAA"/>
    <w:rsid w:val="000E1287"/>
    <w:rsid w:val="000E1355"/>
    <w:rsid w:val="000E1EF9"/>
    <w:rsid w:val="000E21F1"/>
    <w:rsid w:val="000E2516"/>
    <w:rsid w:val="000E268B"/>
    <w:rsid w:val="000E38A8"/>
    <w:rsid w:val="000E45B8"/>
    <w:rsid w:val="000E45F1"/>
    <w:rsid w:val="000E507B"/>
    <w:rsid w:val="000E533C"/>
    <w:rsid w:val="000E5528"/>
    <w:rsid w:val="000E6B3B"/>
    <w:rsid w:val="000E7B83"/>
    <w:rsid w:val="000E7D1C"/>
    <w:rsid w:val="000E7FE5"/>
    <w:rsid w:val="000F106C"/>
    <w:rsid w:val="000F1350"/>
    <w:rsid w:val="000F15DE"/>
    <w:rsid w:val="000F175D"/>
    <w:rsid w:val="000F1AD8"/>
    <w:rsid w:val="000F1D07"/>
    <w:rsid w:val="000F276E"/>
    <w:rsid w:val="000F38AA"/>
    <w:rsid w:val="000F3ABF"/>
    <w:rsid w:val="000F3F39"/>
    <w:rsid w:val="000F3FB8"/>
    <w:rsid w:val="000F3FC0"/>
    <w:rsid w:val="000F4734"/>
    <w:rsid w:val="000F509D"/>
    <w:rsid w:val="000F5331"/>
    <w:rsid w:val="000F538A"/>
    <w:rsid w:val="000F549A"/>
    <w:rsid w:val="000F5968"/>
    <w:rsid w:val="000F64DE"/>
    <w:rsid w:val="000F6B41"/>
    <w:rsid w:val="000F7B20"/>
    <w:rsid w:val="000F7E05"/>
    <w:rsid w:val="001012B6"/>
    <w:rsid w:val="001013FA"/>
    <w:rsid w:val="001015C1"/>
    <w:rsid w:val="00101B8C"/>
    <w:rsid w:val="00101C78"/>
    <w:rsid w:val="00102144"/>
    <w:rsid w:val="00102C9A"/>
    <w:rsid w:val="00103D8C"/>
    <w:rsid w:val="00104B0A"/>
    <w:rsid w:val="0010619C"/>
    <w:rsid w:val="00106614"/>
    <w:rsid w:val="001066B6"/>
    <w:rsid w:val="00107012"/>
    <w:rsid w:val="0011103C"/>
    <w:rsid w:val="0011152A"/>
    <w:rsid w:val="00111C0C"/>
    <w:rsid w:val="00112419"/>
    <w:rsid w:val="00112D1A"/>
    <w:rsid w:val="00113370"/>
    <w:rsid w:val="00113A62"/>
    <w:rsid w:val="00113AED"/>
    <w:rsid w:val="001145EB"/>
    <w:rsid w:val="001148E9"/>
    <w:rsid w:val="00114B29"/>
    <w:rsid w:val="00114D11"/>
    <w:rsid w:val="00115337"/>
    <w:rsid w:val="00116F35"/>
    <w:rsid w:val="001177B9"/>
    <w:rsid w:val="00120923"/>
    <w:rsid w:val="00120B82"/>
    <w:rsid w:val="00121916"/>
    <w:rsid w:val="00121BBD"/>
    <w:rsid w:val="00121E1C"/>
    <w:rsid w:val="00122444"/>
    <w:rsid w:val="0012246E"/>
    <w:rsid w:val="00122F56"/>
    <w:rsid w:val="00123314"/>
    <w:rsid w:val="001236D4"/>
    <w:rsid w:val="00123A2D"/>
    <w:rsid w:val="00123BA7"/>
    <w:rsid w:val="0012423D"/>
    <w:rsid w:val="001248A4"/>
    <w:rsid w:val="001249CB"/>
    <w:rsid w:val="00124BE0"/>
    <w:rsid w:val="001254B9"/>
    <w:rsid w:val="001262C4"/>
    <w:rsid w:val="00127892"/>
    <w:rsid w:val="00130440"/>
    <w:rsid w:val="00130AF1"/>
    <w:rsid w:val="00132390"/>
    <w:rsid w:val="00132B89"/>
    <w:rsid w:val="00133EAB"/>
    <w:rsid w:val="00133F5D"/>
    <w:rsid w:val="001345E0"/>
    <w:rsid w:val="00134685"/>
    <w:rsid w:val="00134725"/>
    <w:rsid w:val="00134CEF"/>
    <w:rsid w:val="001360EE"/>
    <w:rsid w:val="00136706"/>
    <w:rsid w:val="001369DD"/>
    <w:rsid w:val="00136BEE"/>
    <w:rsid w:val="00136DC1"/>
    <w:rsid w:val="001372A9"/>
    <w:rsid w:val="001372C0"/>
    <w:rsid w:val="00137F4C"/>
    <w:rsid w:val="00140B54"/>
    <w:rsid w:val="001412BF"/>
    <w:rsid w:val="0014198B"/>
    <w:rsid w:val="00141C4E"/>
    <w:rsid w:val="00143AB0"/>
    <w:rsid w:val="00144222"/>
    <w:rsid w:val="00144C08"/>
    <w:rsid w:val="00144F3C"/>
    <w:rsid w:val="0014596A"/>
    <w:rsid w:val="00146486"/>
    <w:rsid w:val="00146A2A"/>
    <w:rsid w:val="00146A72"/>
    <w:rsid w:val="001476C2"/>
    <w:rsid w:val="001477F3"/>
    <w:rsid w:val="00147A34"/>
    <w:rsid w:val="00147C8A"/>
    <w:rsid w:val="00150E0E"/>
    <w:rsid w:val="00151229"/>
    <w:rsid w:val="0015175D"/>
    <w:rsid w:val="00153368"/>
    <w:rsid w:val="00154CC1"/>
    <w:rsid w:val="00154F46"/>
    <w:rsid w:val="00156A9D"/>
    <w:rsid w:val="001571F6"/>
    <w:rsid w:val="0015760B"/>
    <w:rsid w:val="00157DF2"/>
    <w:rsid w:val="00160782"/>
    <w:rsid w:val="00160D68"/>
    <w:rsid w:val="00160F10"/>
    <w:rsid w:val="00161461"/>
    <w:rsid w:val="00161B2F"/>
    <w:rsid w:val="00161B59"/>
    <w:rsid w:val="00162C5E"/>
    <w:rsid w:val="00162D95"/>
    <w:rsid w:val="00162E81"/>
    <w:rsid w:val="00163080"/>
    <w:rsid w:val="001633EA"/>
    <w:rsid w:val="001639E6"/>
    <w:rsid w:val="00163B80"/>
    <w:rsid w:val="00163BE7"/>
    <w:rsid w:val="00163E2C"/>
    <w:rsid w:val="00163F8A"/>
    <w:rsid w:val="001650E4"/>
    <w:rsid w:val="0016565D"/>
    <w:rsid w:val="00165C33"/>
    <w:rsid w:val="00166685"/>
    <w:rsid w:val="00166A16"/>
    <w:rsid w:val="00167D35"/>
    <w:rsid w:val="00170183"/>
    <w:rsid w:val="001709DE"/>
    <w:rsid w:val="001727EC"/>
    <w:rsid w:val="00172A3B"/>
    <w:rsid w:val="00172EAE"/>
    <w:rsid w:val="00173642"/>
    <w:rsid w:val="00175644"/>
    <w:rsid w:val="00175FB5"/>
    <w:rsid w:val="0017631D"/>
    <w:rsid w:val="00176569"/>
    <w:rsid w:val="001767E2"/>
    <w:rsid w:val="00177CF1"/>
    <w:rsid w:val="0018058A"/>
    <w:rsid w:val="00181109"/>
    <w:rsid w:val="001815EE"/>
    <w:rsid w:val="00181F8B"/>
    <w:rsid w:val="00182090"/>
    <w:rsid w:val="001821D7"/>
    <w:rsid w:val="00182482"/>
    <w:rsid w:val="00182D27"/>
    <w:rsid w:val="00183716"/>
    <w:rsid w:val="00183B83"/>
    <w:rsid w:val="00183E36"/>
    <w:rsid w:val="00183FAC"/>
    <w:rsid w:val="001848B1"/>
    <w:rsid w:val="00185001"/>
    <w:rsid w:val="001861DE"/>
    <w:rsid w:val="00186734"/>
    <w:rsid w:val="00186808"/>
    <w:rsid w:val="001875FE"/>
    <w:rsid w:val="00187CDE"/>
    <w:rsid w:val="00187E33"/>
    <w:rsid w:val="00190119"/>
    <w:rsid w:val="001902EB"/>
    <w:rsid w:val="00190825"/>
    <w:rsid w:val="00191CBA"/>
    <w:rsid w:val="00192FD4"/>
    <w:rsid w:val="0019355A"/>
    <w:rsid w:val="00193D5F"/>
    <w:rsid w:val="00194804"/>
    <w:rsid w:val="001949D1"/>
    <w:rsid w:val="00194BCA"/>
    <w:rsid w:val="001951C0"/>
    <w:rsid w:val="001957CA"/>
    <w:rsid w:val="00195C61"/>
    <w:rsid w:val="00195E94"/>
    <w:rsid w:val="001968BB"/>
    <w:rsid w:val="001976B8"/>
    <w:rsid w:val="001A04EF"/>
    <w:rsid w:val="001A0960"/>
    <w:rsid w:val="001A0D7A"/>
    <w:rsid w:val="001A193E"/>
    <w:rsid w:val="001A1B0F"/>
    <w:rsid w:val="001A2031"/>
    <w:rsid w:val="001A2490"/>
    <w:rsid w:val="001A2B45"/>
    <w:rsid w:val="001A2D5C"/>
    <w:rsid w:val="001A3CA2"/>
    <w:rsid w:val="001A456D"/>
    <w:rsid w:val="001A497A"/>
    <w:rsid w:val="001A4F14"/>
    <w:rsid w:val="001A5158"/>
    <w:rsid w:val="001A6062"/>
    <w:rsid w:val="001A6452"/>
    <w:rsid w:val="001A6A0E"/>
    <w:rsid w:val="001A749C"/>
    <w:rsid w:val="001A7817"/>
    <w:rsid w:val="001A7966"/>
    <w:rsid w:val="001B0340"/>
    <w:rsid w:val="001B04DC"/>
    <w:rsid w:val="001B0534"/>
    <w:rsid w:val="001B1030"/>
    <w:rsid w:val="001B1A13"/>
    <w:rsid w:val="001B1DA6"/>
    <w:rsid w:val="001B2011"/>
    <w:rsid w:val="001B21D2"/>
    <w:rsid w:val="001B2FDC"/>
    <w:rsid w:val="001B33F3"/>
    <w:rsid w:val="001B395B"/>
    <w:rsid w:val="001B40C8"/>
    <w:rsid w:val="001B4315"/>
    <w:rsid w:val="001B45D6"/>
    <w:rsid w:val="001B4C55"/>
    <w:rsid w:val="001B5119"/>
    <w:rsid w:val="001B5841"/>
    <w:rsid w:val="001B597F"/>
    <w:rsid w:val="001B6907"/>
    <w:rsid w:val="001B6A22"/>
    <w:rsid w:val="001C01E8"/>
    <w:rsid w:val="001C05B5"/>
    <w:rsid w:val="001C0611"/>
    <w:rsid w:val="001C0B16"/>
    <w:rsid w:val="001C12A9"/>
    <w:rsid w:val="001C1868"/>
    <w:rsid w:val="001C2B46"/>
    <w:rsid w:val="001C2C9F"/>
    <w:rsid w:val="001C31BA"/>
    <w:rsid w:val="001C3DF3"/>
    <w:rsid w:val="001C45B0"/>
    <w:rsid w:val="001C46DE"/>
    <w:rsid w:val="001C47D3"/>
    <w:rsid w:val="001C4911"/>
    <w:rsid w:val="001C4A2F"/>
    <w:rsid w:val="001C4E94"/>
    <w:rsid w:val="001C4EB0"/>
    <w:rsid w:val="001C586A"/>
    <w:rsid w:val="001C58DC"/>
    <w:rsid w:val="001C6104"/>
    <w:rsid w:val="001C7003"/>
    <w:rsid w:val="001C7181"/>
    <w:rsid w:val="001C71DD"/>
    <w:rsid w:val="001C7353"/>
    <w:rsid w:val="001C78A7"/>
    <w:rsid w:val="001C7A6D"/>
    <w:rsid w:val="001D0333"/>
    <w:rsid w:val="001D04B3"/>
    <w:rsid w:val="001D1784"/>
    <w:rsid w:val="001D1C53"/>
    <w:rsid w:val="001D245C"/>
    <w:rsid w:val="001D3519"/>
    <w:rsid w:val="001D4606"/>
    <w:rsid w:val="001D4664"/>
    <w:rsid w:val="001D474A"/>
    <w:rsid w:val="001D48B0"/>
    <w:rsid w:val="001D563F"/>
    <w:rsid w:val="001D5C12"/>
    <w:rsid w:val="001D5EC8"/>
    <w:rsid w:val="001D67BB"/>
    <w:rsid w:val="001D6844"/>
    <w:rsid w:val="001D6A43"/>
    <w:rsid w:val="001D6B72"/>
    <w:rsid w:val="001D7181"/>
    <w:rsid w:val="001D7245"/>
    <w:rsid w:val="001D7385"/>
    <w:rsid w:val="001D753C"/>
    <w:rsid w:val="001D7DF3"/>
    <w:rsid w:val="001E0261"/>
    <w:rsid w:val="001E0321"/>
    <w:rsid w:val="001E1922"/>
    <w:rsid w:val="001E2334"/>
    <w:rsid w:val="001E2DDC"/>
    <w:rsid w:val="001E31C7"/>
    <w:rsid w:val="001E3362"/>
    <w:rsid w:val="001E3384"/>
    <w:rsid w:val="001E4423"/>
    <w:rsid w:val="001E4434"/>
    <w:rsid w:val="001E486E"/>
    <w:rsid w:val="001E5053"/>
    <w:rsid w:val="001E5248"/>
    <w:rsid w:val="001E582A"/>
    <w:rsid w:val="001E61F4"/>
    <w:rsid w:val="001E6F09"/>
    <w:rsid w:val="001E740A"/>
    <w:rsid w:val="001F2CE7"/>
    <w:rsid w:val="001F40A7"/>
    <w:rsid w:val="001F40BE"/>
    <w:rsid w:val="001F4183"/>
    <w:rsid w:val="001F49CA"/>
    <w:rsid w:val="001F4CDE"/>
    <w:rsid w:val="001F4DBA"/>
    <w:rsid w:val="001F5CEF"/>
    <w:rsid w:val="001F607F"/>
    <w:rsid w:val="001F6972"/>
    <w:rsid w:val="001F7719"/>
    <w:rsid w:val="001F7743"/>
    <w:rsid w:val="001F7CC4"/>
    <w:rsid w:val="0020024D"/>
    <w:rsid w:val="00200555"/>
    <w:rsid w:val="00200C86"/>
    <w:rsid w:val="00201A4C"/>
    <w:rsid w:val="00202086"/>
    <w:rsid w:val="002032C6"/>
    <w:rsid w:val="00203C04"/>
    <w:rsid w:val="00204175"/>
    <w:rsid w:val="00204778"/>
    <w:rsid w:val="0020494D"/>
    <w:rsid w:val="0020703D"/>
    <w:rsid w:val="00207BBE"/>
    <w:rsid w:val="00207FE8"/>
    <w:rsid w:val="002108B1"/>
    <w:rsid w:val="00210941"/>
    <w:rsid w:val="00210E72"/>
    <w:rsid w:val="00211607"/>
    <w:rsid w:val="0021170D"/>
    <w:rsid w:val="00211740"/>
    <w:rsid w:val="002128C3"/>
    <w:rsid w:val="002142D9"/>
    <w:rsid w:val="002156D4"/>
    <w:rsid w:val="00216045"/>
    <w:rsid w:val="00216237"/>
    <w:rsid w:val="00216B0E"/>
    <w:rsid w:val="00216E7D"/>
    <w:rsid w:val="00217704"/>
    <w:rsid w:val="0022089C"/>
    <w:rsid w:val="00220B35"/>
    <w:rsid w:val="0022181C"/>
    <w:rsid w:val="002219AB"/>
    <w:rsid w:val="00221BC6"/>
    <w:rsid w:val="00222052"/>
    <w:rsid w:val="0022304B"/>
    <w:rsid w:val="00225092"/>
    <w:rsid w:val="002252E0"/>
    <w:rsid w:val="00225F2D"/>
    <w:rsid w:val="002301FA"/>
    <w:rsid w:val="0023176F"/>
    <w:rsid w:val="00231AD8"/>
    <w:rsid w:val="00233A1B"/>
    <w:rsid w:val="00233A82"/>
    <w:rsid w:val="00234189"/>
    <w:rsid w:val="00235058"/>
    <w:rsid w:val="00235302"/>
    <w:rsid w:val="00235BB4"/>
    <w:rsid w:val="002368DE"/>
    <w:rsid w:val="00236E00"/>
    <w:rsid w:val="002372A1"/>
    <w:rsid w:val="00237A4C"/>
    <w:rsid w:val="00240648"/>
    <w:rsid w:val="00241446"/>
    <w:rsid w:val="002414D5"/>
    <w:rsid w:val="002415A0"/>
    <w:rsid w:val="00241955"/>
    <w:rsid w:val="00241C43"/>
    <w:rsid w:val="00242D6E"/>
    <w:rsid w:val="002431B1"/>
    <w:rsid w:val="00243ED3"/>
    <w:rsid w:val="00244163"/>
    <w:rsid w:val="002443F2"/>
    <w:rsid w:val="002445C5"/>
    <w:rsid w:val="002446DB"/>
    <w:rsid w:val="00244D3D"/>
    <w:rsid w:val="00244E56"/>
    <w:rsid w:val="00244ED5"/>
    <w:rsid w:val="0024510C"/>
    <w:rsid w:val="00245674"/>
    <w:rsid w:val="002457DD"/>
    <w:rsid w:val="0024583B"/>
    <w:rsid w:val="00245B0A"/>
    <w:rsid w:val="0024676F"/>
    <w:rsid w:val="002469E9"/>
    <w:rsid w:val="00246B39"/>
    <w:rsid w:val="00246F02"/>
    <w:rsid w:val="00247283"/>
    <w:rsid w:val="0025001A"/>
    <w:rsid w:val="002502E3"/>
    <w:rsid w:val="002504DE"/>
    <w:rsid w:val="0025054F"/>
    <w:rsid w:val="002507C4"/>
    <w:rsid w:val="00250831"/>
    <w:rsid w:val="00251855"/>
    <w:rsid w:val="002520CF"/>
    <w:rsid w:val="002521FD"/>
    <w:rsid w:val="00252A9B"/>
    <w:rsid w:val="00252DB4"/>
    <w:rsid w:val="0025352D"/>
    <w:rsid w:val="00253564"/>
    <w:rsid w:val="00253A05"/>
    <w:rsid w:val="00253DB3"/>
    <w:rsid w:val="002564F3"/>
    <w:rsid w:val="00257DA9"/>
    <w:rsid w:val="0026128C"/>
    <w:rsid w:val="0026150C"/>
    <w:rsid w:val="00261AAE"/>
    <w:rsid w:val="00263BF4"/>
    <w:rsid w:val="00263EE4"/>
    <w:rsid w:val="00263EED"/>
    <w:rsid w:val="00264C0A"/>
    <w:rsid w:val="00264C10"/>
    <w:rsid w:val="00265868"/>
    <w:rsid w:val="002667FF"/>
    <w:rsid w:val="00267157"/>
    <w:rsid w:val="002671C5"/>
    <w:rsid w:val="002673B1"/>
    <w:rsid w:val="00267B8A"/>
    <w:rsid w:val="00267CD7"/>
    <w:rsid w:val="00270DE9"/>
    <w:rsid w:val="0027113A"/>
    <w:rsid w:val="0027216E"/>
    <w:rsid w:val="002725DA"/>
    <w:rsid w:val="00273C66"/>
    <w:rsid w:val="00273DFA"/>
    <w:rsid w:val="002742BE"/>
    <w:rsid w:val="002756FD"/>
    <w:rsid w:val="00275BB6"/>
    <w:rsid w:val="0027695A"/>
    <w:rsid w:val="00276F86"/>
    <w:rsid w:val="0027777D"/>
    <w:rsid w:val="00277D44"/>
    <w:rsid w:val="00280C43"/>
    <w:rsid w:val="00281285"/>
    <w:rsid w:val="002815A8"/>
    <w:rsid w:val="002816D9"/>
    <w:rsid w:val="00281D05"/>
    <w:rsid w:val="00282C8D"/>
    <w:rsid w:val="002839FD"/>
    <w:rsid w:val="002842A3"/>
    <w:rsid w:val="00285928"/>
    <w:rsid w:val="002869B3"/>
    <w:rsid w:val="00287E88"/>
    <w:rsid w:val="00287FB3"/>
    <w:rsid w:val="002900F0"/>
    <w:rsid w:val="0029075D"/>
    <w:rsid w:val="00291F32"/>
    <w:rsid w:val="00292A0D"/>
    <w:rsid w:val="00293088"/>
    <w:rsid w:val="00293698"/>
    <w:rsid w:val="00293708"/>
    <w:rsid w:val="00293805"/>
    <w:rsid w:val="00294161"/>
    <w:rsid w:val="002941FA"/>
    <w:rsid w:val="00294F72"/>
    <w:rsid w:val="00295774"/>
    <w:rsid w:val="00295EBD"/>
    <w:rsid w:val="00297016"/>
    <w:rsid w:val="00297DFC"/>
    <w:rsid w:val="002A22A2"/>
    <w:rsid w:val="002A478F"/>
    <w:rsid w:val="002A4FC3"/>
    <w:rsid w:val="002A50AB"/>
    <w:rsid w:val="002A5F65"/>
    <w:rsid w:val="002A69DB"/>
    <w:rsid w:val="002A7479"/>
    <w:rsid w:val="002A7EB4"/>
    <w:rsid w:val="002B01A9"/>
    <w:rsid w:val="002B06C8"/>
    <w:rsid w:val="002B0D77"/>
    <w:rsid w:val="002B17D2"/>
    <w:rsid w:val="002B1A5B"/>
    <w:rsid w:val="002B2934"/>
    <w:rsid w:val="002B2AF3"/>
    <w:rsid w:val="002B3E31"/>
    <w:rsid w:val="002B41E4"/>
    <w:rsid w:val="002B4518"/>
    <w:rsid w:val="002B5114"/>
    <w:rsid w:val="002B5CBE"/>
    <w:rsid w:val="002B6E63"/>
    <w:rsid w:val="002B7F73"/>
    <w:rsid w:val="002C01C6"/>
    <w:rsid w:val="002C0664"/>
    <w:rsid w:val="002C0A57"/>
    <w:rsid w:val="002C11E7"/>
    <w:rsid w:val="002C1FBE"/>
    <w:rsid w:val="002C215C"/>
    <w:rsid w:val="002C2454"/>
    <w:rsid w:val="002C3213"/>
    <w:rsid w:val="002C3DA6"/>
    <w:rsid w:val="002C4ED3"/>
    <w:rsid w:val="002C55CD"/>
    <w:rsid w:val="002C5693"/>
    <w:rsid w:val="002C6A71"/>
    <w:rsid w:val="002C6D1E"/>
    <w:rsid w:val="002C7E3A"/>
    <w:rsid w:val="002D046E"/>
    <w:rsid w:val="002D0DC2"/>
    <w:rsid w:val="002D0F8B"/>
    <w:rsid w:val="002D15E2"/>
    <w:rsid w:val="002D16C3"/>
    <w:rsid w:val="002D1BFC"/>
    <w:rsid w:val="002D273C"/>
    <w:rsid w:val="002D3C45"/>
    <w:rsid w:val="002D4988"/>
    <w:rsid w:val="002D4EA4"/>
    <w:rsid w:val="002D5593"/>
    <w:rsid w:val="002D59B0"/>
    <w:rsid w:val="002D59E1"/>
    <w:rsid w:val="002D5A12"/>
    <w:rsid w:val="002D5A1A"/>
    <w:rsid w:val="002D7209"/>
    <w:rsid w:val="002D7773"/>
    <w:rsid w:val="002D7A63"/>
    <w:rsid w:val="002D7E08"/>
    <w:rsid w:val="002E0616"/>
    <w:rsid w:val="002E0642"/>
    <w:rsid w:val="002E0C8C"/>
    <w:rsid w:val="002E1CA9"/>
    <w:rsid w:val="002E1EB8"/>
    <w:rsid w:val="002E3CB7"/>
    <w:rsid w:val="002E49EF"/>
    <w:rsid w:val="002E4A31"/>
    <w:rsid w:val="002E53F7"/>
    <w:rsid w:val="002E5E8E"/>
    <w:rsid w:val="002E698F"/>
    <w:rsid w:val="002E6E11"/>
    <w:rsid w:val="002F0059"/>
    <w:rsid w:val="002F0063"/>
    <w:rsid w:val="002F0C19"/>
    <w:rsid w:val="002F0DBE"/>
    <w:rsid w:val="002F11E9"/>
    <w:rsid w:val="002F15DD"/>
    <w:rsid w:val="002F21B2"/>
    <w:rsid w:val="002F24E0"/>
    <w:rsid w:val="002F260E"/>
    <w:rsid w:val="002F2E73"/>
    <w:rsid w:val="002F377C"/>
    <w:rsid w:val="002F414D"/>
    <w:rsid w:val="002F5277"/>
    <w:rsid w:val="002F59AB"/>
    <w:rsid w:val="002F7FC3"/>
    <w:rsid w:val="0030055A"/>
    <w:rsid w:val="003007B8"/>
    <w:rsid w:val="00301438"/>
    <w:rsid w:val="00302090"/>
    <w:rsid w:val="0030239B"/>
    <w:rsid w:val="003026C1"/>
    <w:rsid w:val="003028B0"/>
    <w:rsid w:val="00302F96"/>
    <w:rsid w:val="003037CF"/>
    <w:rsid w:val="00303BCE"/>
    <w:rsid w:val="00303FE4"/>
    <w:rsid w:val="0030435A"/>
    <w:rsid w:val="003049B3"/>
    <w:rsid w:val="00304E57"/>
    <w:rsid w:val="00305EE6"/>
    <w:rsid w:val="00306E56"/>
    <w:rsid w:val="00310692"/>
    <w:rsid w:val="00310777"/>
    <w:rsid w:val="00310D03"/>
    <w:rsid w:val="00311C97"/>
    <w:rsid w:val="0031237F"/>
    <w:rsid w:val="0031241B"/>
    <w:rsid w:val="003134EE"/>
    <w:rsid w:val="0031364C"/>
    <w:rsid w:val="00313FE8"/>
    <w:rsid w:val="00315607"/>
    <w:rsid w:val="003159C6"/>
    <w:rsid w:val="00315FCF"/>
    <w:rsid w:val="003169D8"/>
    <w:rsid w:val="0031748A"/>
    <w:rsid w:val="0031750D"/>
    <w:rsid w:val="00317DDD"/>
    <w:rsid w:val="0032091D"/>
    <w:rsid w:val="00321E0B"/>
    <w:rsid w:val="0032206F"/>
    <w:rsid w:val="003222C3"/>
    <w:rsid w:val="00323209"/>
    <w:rsid w:val="00323B97"/>
    <w:rsid w:val="0032505C"/>
    <w:rsid w:val="003250EC"/>
    <w:rsid w:val="00325B2D"/>
    <w:rsid w:val="00326877"/>
    <w:rsid w:val="00327382"/>
    <w:rsid w:val="003276DD"/>
    <w:rsid w:val="003307B0"/>
    <w:rsid w:val="00331033"/>
    <w:rsid w:val="0033125B"/>
    <w:rsid w:val="0033176D"/>
    <w:rsid w:val="003317AC"/>
    <w:rsid w:val="0033189D"/>
    <w:rsid w:val="003319C1"/>
    <w:rsid w:val="00332FF8"/>
    <w:rsid w:val="003330F9"/>
    <w:rsid w:val="0033332E"/>
    <w:rsid w:val="00333BB4"/>
    <w:rsid w:val="00335CC0"/>
    <w:rsid w:val="003361C1"/>
    <w:rsid w:val="00337399"/>
    <w:rsid w:val="00340153"/>
    <w:rsid w:val="003406CF"/>
    <w:rsid w:val="003409FE"/>
    <w:rsid w:val="00341865"/>
    <w:rsid w:val="00342F10"/>
    <w:rsid w:val="00344163"/>
    <w:rsid w:val="003442E8"/>
    <w:rsid w:val="003443B3"/>
    <w:rsid w:val="00344FF8"/>
    <w:rsid w:val="00345218"/>
    <w:rsid w:val="00345771"/>
    <w:rsid w:val="00345D26"/>
    <w:rsid w:val="00345F55"/>
    <w:rsid w:val="00346D7F"/>
    <w:rsid w:val="00347268"/>
    <w:rsid w:val="00347B95"/>
    <w:rsid w:val="00351730"/>
    <w:rsid w:val="0035290F"/>
    <w:rsid w:val="00352DAC"/>
    <w:rsid w:val="003538F2"/>
    <w:rsid w:val="00353C43"/>
    <w:rsid w:val="003540A1"/>
    <w:rsid w:val="00355339"/>
    <w:rsid w:val="003556A6"/>
    <w:rsid w:val="003561EB"/>
    <w:rsid w:val="003566C1"/>
    <w:rsid w:val="0035725F"/>
    <w:rsid w:val="00357D22"/>
    <w:rsid w:val="00360404"/>
    <w:rsid w:val="0036288E"/>
    <w:rsid w:val="00363355"/>
    <w:rsid w:val="003633D0"/>
    <w:rsid w:val="003636AD"/>
    <w:rsid w:val="0036482A"/>
    <w:rsid w:val="00364EB7"/>
    <w:rsid w:val="003654A7"/>
    <w:rsid w:val="003668E0"/>
    <w:rsid w:val="00367A31"/>
    <w:rsid w:val="00367BB3"/>
    <w:rsid w:val="0037060D"/>
    <w:rsid w:val="0037110B"/>
    <w:rsid w:val="0037131F"/>
    <w:rsid w:val="003715F4"/>
    <w:rsid w:val="003719B3"/>
    <w:rsid w:val="0037254A"/>
    <w:rsid w:val="00372B7B"/>
    <w:rsid w:val="00372B87"/>
    <w:rsid w:val="0037397C"/>
    <w:rsid w:val="00374C12"/>
    <w:rsid w:val="00374D9B"/>
    <w:rsid w:val="0037554B"/>
    <w:rsid w:val="0037570F"/>
    <w:rsid w:val="00375D83"/>
    <w:rsid w:val="003763CF"/>
    <w:rsid w:val="003768D0"/>
    <w:rsid w:val="00376C68"/>
    <w:rsid w:val="00377CB8"/>
    <w:rsid w:val="00380345"/>
    <w:rsid w:val="00380489"/>
    <w:rsid w:val="0038048B"/>
    <w:rsid w:val="00380C48"/>
    <w:rsid w:val="003810D5"/>
    <w:rsid w:val="0038129A"/>
    <w:rsid w:val="00381AA1"/>
    <w:rsid w:val="00381D29"/>
    <w:rsid w:val="0038223A"/>
    <w:rsid w:val="003822B3"/>
    <w:rsid w:val="00382CD0"/>
    <w:rsid w:val="00383B90"/>
    <w:rsid w:val="00384D8F"/>
    <w:rsid w:val="003857C1"/>
    <w:rsid w:val="00387282"/>
    <w:rsid w:val="00390282"/>
    <w:rsid w:val="003911F8"/>
    <w:rsid w:val="00391DEB"/>
    <w:rsid w:val="00391DFC"/>
    <w:rsid w:val="0039224A"/>
    <w:rsid w:val="0039275F"/>
    <w:rsid w:val="003927F5"/>
    <w:rsid w:val="00393603"/>
    <w:rsid w:val="0039407E"/>
    <w:rsid w:val="00394D9C"/>
    <w:rsid w:val="0039509F"/>
    <w:rsid w:val="003950B4"/>
    <w:rsid w:val="003953F2"/>
    <w:rsid w:val="003954AC"/>
    <w:rsid w:val="00395643"/>
    <w:rsid w:val="00395CEF"/>
    <w:rsid w:val="0039600C"/>
    <w:rsid w:val="0039612E"/>
    <w:rsid w:val="00397353"/>
    <w:rsid w:val="003A0402"/>
    <w:rsid w:val="003A04F9"/>
    <w:rsid w:val="003A0EFA"/>
    <w:rsid w:val="003A146F"/>
    <w:rsid w:val="003A1838"/>
    <w:rsid w:val="003A27C0"/>
    <w:rsid w:val="003A2C29"/>
    <w:rsid w:val="003A2DB4"/>
    <w:rsid w:val="003A5334"/>
    <w:rsid w:val="003A5466"/>
    <w:rsid w:val="003A59F9"/>
    <w:rsid w:val="003A5BE4"/>
    <w:rsid w:val="003A76B5"/>
    <w:rsid w:val="003A795F"/>
    <w:rsid w:val="003B0656"/>
    <w:rsid w:val="003B1128"/>
    <w:rsid w:val="003B1972"/>
    <w:rsid w:val="003B2108"/>
    <w:rsid w:val="003B35DD"/>
    <w:rsid w:val="003B3A83"/>
    <w:rsid w:val="003B3C60"/>
    <w:rsid w:val="003B3D43"/>
    <w:rsid w:val="003B40AE"/>
    <w:rsid w:val="003B4B30"/>
    <w:rsid w:val="003B5C43"/>
    <w:rsid w:val="003B697D"/>
    <w:rsid w:val="003B78DC"/>
    <w:rsid w:val="003B7D26"/>
    <w:rsid w:val="003C05F9"/>
    <w:rsid w:val="003C1657"/>
    <w:rsid w:val="003C178C"/>
    <w:rsid w:val="003C2531"/>
    <w:rsid w:val="003C2AAB"/>
    <w:rsid w:val="003C30DE"/>
    <w:rsid w:val="003C36B5"/>
    <w:rsid w:val="003C3C1E"/>
    <w:rsid w:val="003C3F0C"/>
    <w:rsid w:val="003C439E"/>
    <w:rsid w:val="003C4E67"/>
    <w:rsid w:val="003C68FA"/>
    <w:rsid w:val="003C75C9"/>
    <w:rsid w:val="003C7986"/>
    <w:rsid w:val="003C7F6B"/>
    <w:rsid w:val="003D08D3"/>
    <w:rsid w:val="003D0C1B"/>
    <w:rsid w:val="003D0CE6"/>
    <w:rsid w:val="003D1487"/>
    <w:rsid w:val="003D230D"/>
    <w:rsid w:val="003D32B7"/>
    <w:rsid w:val="003D33C2"/>
    <w:rsid w:val="003D3856"/>
    <w:rsid w:val="003D3CEC"/>
    <w:rsid w:val="003D4E69"/>
    <w:rsid w:val="003D5F9E"/>
    <w:rsid w:val="003D659B"/>
    <w:rsid w:val="003D6670"/>
    <w:rsid w:val="003D7507"/>
    <w:rsid w:val="003D7952"/>
    <w:rsid w:val="003E0C41"/>
    <w:rsid w:val="003E0D84"/>
    <w:rsid w:val="003E18E4"/>
    <w:rsid w:val="003E198F"/>
    <w:rsid w:val="003E2501"/>
    <w:rsid w:val="003E2992"/>
    <w:rsid w:val="003E2DDA"/>
    <w:rsid w:val="003E3519"/>
    <w:rsid w:val="003E369F"/>
    <w:rsid w:val="003E3F2D"/>
    <w:rsid w:val="003E41FF"/>
    <w:rsid w:val="003E42E2"/>
    <w:rsid w:val="003E43E8"/>
    <w:rsid w:val="003E537D"/>
    <w:rsid w:val="003E6321"/>
    <w:rsid w:val="003E6B9B"/>
    <w:rsid w:val="003E6F29"/>
    <w:rsid w:val="003E743E"/>
    <w:rsid w:val="003F0B2E"/>
    <w:rsid w:val="003F1650"/>
    <w:rsid w:val="003F1996"/>
    <w:rsid w:val="003F1D7A"/>
    <w:rsid w:val="003F1F1D"/>
    <w:rsid w:val="003F2860"/>
    <w:rsid w:val="003F2C72"/>
    <w:rsid w:val="003F40C2"/>
    <w:rsid w:val="003F433B"/>
    <w:rsid w:val="003F441F"/>
    <w:rsid w:val="003F4863"/>
    <w:rsid w:val="003F4B30"/>
    <w:rsid w:val="003F5E44"/>
    <w:rsid w:val="003F60C1"/>
    <w:rsid w:val="003F6400"/>
    <w:rsid w:val="003F6BC6"/>
    <w:rsid w:val="003F6F05"/>
    <w:rsid w:val="003F6FC4"/>
    <w:rsid w:val="003F7402"/>
    <w:rsid w:val="003F74F3"/>
    <w:rsid w:val="003F7623"/>
    <w:rsid w:val="003F7EF3"/>
    <w:rsid w:val="004006BB"/>
    <w:rsid w:val="004006E3"/>
    <w:rsid w:val="004011B4"/>
    <w:rsid w:val="00401A92"/>
    <w:rsid w:val="00401E00"/>
    <w:rsid w:val="004020A6"/>
    <w:rsid w:val="0040296A"/>
    <w:rsid w:val="00403C63"/>
    <w:rsid w:val="00403CA9"/>
    <w:rsid w:val="004042EA"/>
    <w:rsid w:val="00404692"/>
    <w:rsid w:val="0040572B"/>
    <w:rsid w:val="00406289"/>
    <w:rsid w:val="00406C03"/>
    <w:rsid w:val="00406EFF"/>
    <w:rsid w:val="00407427"/>
    <w:rsid w:val="00407C0F"/>
    <w:rsid w:val="00407D39"/>
    <w:rsid w:val="00410491"/>
    <w:rsid w:val="00411B74"/>
    <w:rsid w:val="0041206F"/>
    <w:rsid w:val="0041208D"/>
    <w:rsid w:val="00412B73"/>
    <w:rsid w:val="004131F5"/>
    <w:rsid w:val="00413BD6"/>
    <w:rsid w:val="00414846"/>
    <w:rsid w:val="00414E85"/>
    <w:rsid w:val="0041537F"/>
    <w:rsid w:val="004154F0"/>
    <w:rsid w:val="004155AA"/>
    <w:rsid w:val="0041561D"/>
    <w:rsid w:val="004164D5"/>
    <w:rsid w:val="00416B6A"/>
    <w:rsid w:val="0041706F"/>
    <w:rsid w:val="0042145A"/>
    <w:rsid w:val="00421D4F"/>
    <w:rsid w:val="00423774"/>
    <w:rsid w:val="004238ED"/>
    <w:rsid w:val="004238FE"/>
    <w:rsid w:val="00423F76"/>
    <w:rsid w:val="00424258"/>
    <w:rsid w:val="00424F8B"/>
    <w:rsid w:val="00425A04"/>
    <w:rsid w:val="0042679E"/>
    <w:rsid w:val="00426AB0"/>
    <w:rsid w:val="00426C26"/>
    <w:rsid w:val="00426EA4"/>
    <w:rsid w:val="00430386"/>
    <w:rsid w:val="00430738"/>
    <w:rsid w:val="00430934"/>
    <w:rsid w:val="004328DD"/>
    <w:rsid w:val="004328FD"/>
    <w:rsid w:val="00432C9E"/>
    <w:rsid w:val="004334B0"/>
    <w:rsid w:val="0043374F"/>
    <w:rsid w:val="00434B9D"/>
    <w:rsid w:val="00435D4C"/>
    <w:rsid w:val="0043646A"/>
    <w:rsid w:val="00436E10"/>
    <w:rsid w:val="00437565"/>
    <w:rsid w:val="00440486"/>
    <w:rsid w:val="0044055A"/>
    <w:rsid w:val="004410C4"/>
    <w:rsid w:val="004415B8"/>
    <w:rsid w:val="0044162C"/>
    <w:rsid w:val="00441922"/>
    <w:rsid w:val="00441F29"/>
    <w:rsid w:val="004422DF"/>
    <w:rsid w:val="00442C23"/>
    <w:rsid w:val="00443DAB"/>
    <w:rsid w:val="00443E3D"/>
    <w:rsid w:val="004444AB"/>
    <w:rsid w:val="00444F69"/>
    <w:rsid w:val="00445B4D"/>
    <w:rsid w:val="00446D9C"/>
    <w:rsid w:val="00447151"/>
    <w:rsid w:val="00447D17"/>
    <w:rsid w:val="00450372"/>
    <w:rsid w:val="00450383"/>
    <w:rsid w:val="00450E32"/>
    <w:rsid w:val="00451509"/>
    <w:rsid w:val="00451AC8"/>
    <w:rsid w:val="00451CE1"/>
    <w:rsid w:val="00452FCC"/>
    <w:rsid w:val="00453A23"/>
    <w:rsid w:val="00453CAA"/>
    <w:rsid w:val="0045485B"/>
    <w:rsid w:val="00454FF4"/>
    <w:rsid w:val="00455887"/>
    <w:rsid w:val="0045639D"/>
    <w:rsid w:val="00457370"/>
    <w:rsid w:val="00457C1D"/>
    <w:rsid w:val="00460DF6"/>
    <w:rsid w:val="00460F67"/>
    <w:rsid w:val="00461B32"/>
    <w:rsid w:val="00462591"/>
    <w:rsid w:val="00462D58"/>
    <w:rsid w:val="0046410B"/>
    <w:rsid w:val="00464315"/>
    <w:rsid w:val="004644A2"/>
    <w:rsid w:val="00466B24"/>
    <w:rsid w:val="00467CF0"/>
    <w:rsid w:val="0047060D"/>
    <w:rsid w:val="00470729"/>
    <w:rsid w:val="004709E1"/>
    <w:rsid w:val="0047142F"/>
    <w:rsid w:val="0047202F"/>
    <w:rsid w:val="0047243F"/>
    <w:rsid w:val="004724DC"/>
    <w:rsid w:val="004726A9"/>
    <w:rsid w:val="00472B8E"/>
    <w:rsid w:val="00472E8F"/>
    <w:rsid w:val="00473278"/>
    <w:rsid w:val="00473324"/>
    <w:rsid w:val="0047346C"/>
    <w:rsid w:val="004748F6"/>
    <w:rsid w:val="0047634A"/>
    <w:rsid w:val="0047777D"/>
    <w:rsid w:val="00477857"/>
    <w:rsid w:val="004779B6"/>
    <w:rsid w:val="00477C2E"/>
    <w:rsid w:val="004819DD"/>
    <w:rsid w:val="00481AFF"/>
    <w:rsid w:val="00482141"/>
    <w:rsid w:val="00482ABA"/>
    <w:rsid w:val="00483142"/>
    <w:rsid w:val="004840E4"/>
    <w:rsid w:val="00484FB9"/>
    <w:rsid w:val="00485170"/>
    <w:rsid w:val="004854CC"/>
    <w:rsid w:val="00485AF0"/>
    <w:rsid w:val="00486CBC"/>
    <w:rsid w:val="00487B07"/>
    <w:rsid w:val="0049052B"/>
    <w:rsid w:val="00492627"/>
    <w:rsid w:val="00493DAD"/>
    <w:rsid w:val="004949D7"/>
    <w:rsid w:val="00494D6C"/>
    <w:rsid w:val="00495155"/>
    <w:rsid w:val="004A0457"/>
    <w:rsid w:val="004A084F"/>
    <w:rsid w:val="004A12D4"/>
    <w:rsid w:val="004A167A"/>
    <w:rsid w:val="004A29BA"/>
    <w:rsid w:val="004A4496"/>
    <w:rsid w:val="004A55CB"/>
    <w:rsid w:val="004A63DC"/>
    <w:rsid w:val="004A6649"/>
    <w:rsid w:val="004A7044"/>
    <w:rsid w:val="004A71BB"/>
    <w:rsid w:val="004B02A6"/>
    <w:rsid w:val="004B0AB5"/>
    <w:rsid w:val="004B0E7E"/>
    <w:rsid w:val="004B1C83"/>
    <w:rsid w:val="004B1D59"/>
    <w:rsid w:val="004B2428"/>
    <w:rsid w:val="004B2722"/>
    <w:rsid w:val="004B28B9"/>
    <w:rsid w:val="004B2BC6"/>
    <w:rsid w:val="004B3B2C"/>
    <w:rsid w:val="004B4318"/>
    <w:rsid w:val="004B448E"/>
    <w:rsid w:val="004B505A"/>
    <w:rsid w:val="004B5D99"/>
    <w:rsid w:val="004B618D"/>
    <w:rsid w:val="004B6B55"/>
    <w:rsid w:val="004B75B0"/>
    <w:rsid w:val="004B75BE"/>
    <w:rsid w:val="004C01BB"/>
    <w:rsid w:val="004C0AC8"/>
    <w:rsid w:val="004C1159"/>
    <w:rsid w:val="004C1C4B"/>
    <w:rsid w:val="004C2614"/>
    <w:rsid w:val="004C306D"/>
    <w:rsid w:val="004C3398"/>
    <w:rsid w:val="004C3EE3"/>
    <w:rsid w:val="004C48E5"/>
    <w:rsid w:val="004C5ABC"/>
    <w:rsid w:val="004C5D1B"/>
    <w:rsid w:val="004C682C"/>
    <w:rsid w:val="004C6EE0"/>
    <w:rsid w:val="004C7166"/>
    <w:rsid w:val="004C77CF"/>
    <w:rsid w:val="004C7B3F"/>
    <w:rsid w:val="004C7DF2"/>
    <w:rsid w:val="004D0663"/>
    <w:rsid w:val="004D1591"/>
    <w:rsid w:val="004D20F1"/>
    <w:rsid w:val="004D20FC"/>
    <w:rsid w:val="004D21BA"/>
    <w:rsid w:val="004D223D"/>
    <w:rsid w:val="004D27C5"/>
    <w:rsid w:val="004D2C91"/>
    <w:rsid w:val="004D3D0E"/>
    <w:rsid w:val="004D510D"/>
    <w:rsid w:val="004D555D"/>
    <w:rsid w:val="004D66FD"/>
    <w:rsid w:val="004D670B"/>
    <w:rsid w:val="004D6B95"/>
    <w:rsid w:val="004D775C"/>
    <w:rsid w:val="004D7B29"/>
    <w:rsid w:val="004E0679"/>
    <w:rsid w:val="004E0FFC"/>
    <w:rsid w:val="004E150F"/>
    <w:rsid w:val="004E1559"/>
    <w:rsid w:val="004E1B59"/>
    <w:rsid w:val="004E2102"/>
    <w:rsid w:val="004E3481"/>
    <w:rsid w:val="004E3510"/>
    <w:rsid w:val="004E3588"/>
    <w:rsid w:val="004E3603"/>
    <w:rsid w:val="004E3B82"/>
    <w:rsid w:val="004E3D67"/>
    <w:rsid w:val="004E403F"/>
    <w:rsid w:val="004E510C"/>
    <w:rsid w:val="004E5F11"/>
    <w:rsid w:val="004E71EB"/>
    <w:rsid w:val="004E7C28"/>
    <w:rsid w:val="004F0035"/>
    <w:rsid w:val="004F0655"/>
    <w:rsid w:val="004F0EAA"/>
    <w:rsid w:val="004F0F2E"/>
    <w:rsid w:val="004F14EE"/>
    <w:rsid w:val="004F19CE"/>
    <w:rsid w:val="004F1FF4"/>
    <w:rsid w:val="004F22BA"/>
    <w:rsid w:val="004F3785"/>
    <w:rsid w:val="004F3FEC"/>
    <w:rsid w:val="004F4BB7"/>
    <w:rsid w:val="004F6AC6"/>
    <w:rsid w:val="004F77DB"/>
    <w:rsid w:val="0050077D"/>
    <w:rsid w:val="00500BD7"/>
    <w:rsid w:val="005022A8"/>
    <w:rsid w:val="00502CA9"/>
    <w:rsid w:val="00503A28"/>
    <w:rsid w:val="00503FD8"/>
    <w:rsid w:val="005047D1"/>
    <w:rsid w:val="00506346"/>
    <w:rsid w:val="0050696E"/>
    <w:rsid w:val="00506EF9"/>
    <w:rsid w:val="00507042"/>
    <w:rsid w:val="0050759A"/>
    <w:rsid w:val="0050772F"/>
    <w:rsid w:val="00507D7A"/>
    <w:rsid w:val="00510697"/>
    <w:rsid w:val="005109EC"/>
    <w:rsid w:val="00510D0C"/>
    <w:rsid w:val="005111F3"/>
    <w:rsid w:val="00511A58"/>
    <w:rsid w:val="00511ABF"/>
    <w:rsid w:val="0051221E"/>
    <w:rsid w:val="00512DA8"/>
    <w:rsid w:val="005137D3"/>
    <w:rsid w:val="00513C3D"/>
    <w:rsid w:val="005140D1"/>
    <w:rsid w:val="005144FB"/>
    <w:rsid w:val="0051465A"/>
    <w:rsid w:val="00514789"/>
    <w:rsid w:val="00514B7E"/>
    <w:rsid w:val="00515F61"/>
    <w:rsid w:val="005179EF"/>
    <w:rsid w:val="00517AD7"/>
    <w:rsid w:val="00520065"/>
    <w:rsid w:val="005203D9"/>
    <w:rsid w:val="005203E6"/>
    <w:rsid w:val="0052077F"/>
    <w:rsid w:val="00520953"/>
    <w:rsid w:val="00521114"/>
    <w:rsid w:val="005211C6"/>
    <w:rsid w:val="005215D0"/>
    <w:rsid w:val="00521650"/>
    <w:rsid w:val="00521769"/>
    <w:rsid w:val="00522520"/>
    <w:rsid w:val="00522B83"/>
    <w:rsid w:val="00522BA1"/>
    <w:rsid w:val="00522C6C"/>
    <w:rsid w:val="005233BF"/>
    <w:rsid w:val="005239CA"/>
    <w:rsid w:val="00523E25"/>
    <w:rsid w:val="00524AEF"/>
    <w:rsid w:val="00525548"/>
    <w:rsid w:val="005258A8"/>
    <w:rsid w:val="00525CBD"/>
    <w:rsid w:val="005260E1"/>
    <w:rsid w:val="005261EE"/>
    <w:rsid w:val="00526401"/>
    <w:rsid w:val="0052678A"/>
    <w:rsid w:val="0052768B"/>
    <w:rsid w:val="00527A1F"/>
    <w:rsid w:val="005302B8"/>
    <w:rsid w:val="0053058B"/>
    <w:rsid w:val="00530694"/>
    <w:rsid w:val="00530F0F"/>
    <w:rsid w:val="005313EF"/>
    <w:rsid w:val="00532713"/>
    <w:rsid w:val="0053309A"/>
    <w:rsid w:val="00533465"/>
    <w:rsid w:val="005365EF"/>
    <w:rsid w:val="00536AB2"/>
    <w:rsid w:val="00536AF2"/>
    <w:rsid w:val="00536EE2"/>
    <w:rsid w:val="00537533"/>
    <w:rsid w:val="00537C80"/>
    <w:rsid w:val="005409C6"/>
    <w:rsid w:val="005419DB"/>
    <w:rsid w:val="005420B1"/>
    <w:rsid w:val="005420D4"/>
    <w:rsid w:val="00543FAA"/>
    <w:rsid w:val="00544293"/>
    <w:rsid w:val="00544441"/>
    <w:rsid w:val="00545344"/>
    <w:rsid w:val="00545423"/>
    <w:rsid w:val="005465D6"/>
    <w:rsid w:val="00547357"/>
    <w:rsid w:val="00550358"/>
    <w:rsid w:val="00550D6A"/>
    <w:rsid w:val="00550F38"/>
    <w:rsid w:val="005511DC"/>
    <w:rsid w:val="00552030"/>
    <w:rsid w:val="005520F5"/>
    <w:rsid w:val="00552304"/>
    <w:rsid w:val="00552720"/>
    <w:rsid w:val="00553908"/>
    <w:rsid w:val="00553ABC"/>
    <w:rsid w:val="00553D4F"/>
    <w:rsid w:val="00553DD6"/>
    <w:rsid w:val="005541CD"/>
    <w:rsid w:val="00554B60"/>
    <w:rsid w:val="00554C54"/>
    <w:rsid w:val="005556B0"/>
    <w:rsid w:val="00555D44"/>
    <w:rsid w:val="0055677B"/>
    <w:rsid w:val="00556809"/>
    <w:rsid w:val="0055680E"/>
    <w:rsid w:val="005569AC"/>
    <w:rsid w:val="0055714C"/>
    <w:rsid w:val="00557305"/>
    <w:rsid w:val="0055747D"/>
    <w:rsid w:val="00557669"/>
    <w:rsid w:val="005603D7"/>
    <w:rsid w:val="0056131D"/>
    <w:rsid w:val="00561DFC"/>
    <w:rsid w:val="0056249C"/>
    <w:rsid w:val="0056300C"/>
    <w:rsid w:val="005637AE"/>
    <w:rsid w:val="00563A20"/>
    <w:rsid w:val="00563D1F"/>
    <w:rsid w:val="005641F9"/>
    <w:rsid w:val="005643CE"/>
    <w:rsid w:val="00564981"/>
    <w:rsid w:val="0056580E"/>
    <w:rsid w:val="00565B4E"/>
    <w:rsid w:val="00565EE3"/>
    <w:rsid w:val="00566869"/>
    <w:rsid w:val="005668E2"/>
    <w:rsid w:val="00566B48"/>
    <w:rsid w:val="00567BDE"/>
    <w:rsid w:val="00567C44"/>
    <w:rsid w:val="00570C46"/>
    <w:rsid w:val="00571B30"/>
    <w:rsid w:val="00572813"/>
    <w:rsid w:val="005729E7"/>
    <w:rsid w:val="00572D61"/>
    <w:rsid w:val="005730C6"/>
    <w:rsid w:val="00573263"/>
    <w:rsid w:val="00574DFE"/>
    <w:rsid w:val="00575F08"/>
    <w:rsid w:val="0057657F"/>
    <w:rsid w:val="00576794"/>
    <w:rsid w:val="005769D2"/>
    <w:rsid w:val="00576B41"/>
    <w:rsid w:val="00576DDE"/>
    <w:rsid w:val="00576FA2"/>
    <w:rsid w:val="0057736C"/>
    <w:rsid w:val="00580DB8"/>
    <w:rsid w:val="00581203"/>
    <w:rsid w:val="0058143F"/>
    <w:rsid w:val="005819FB"/>
    <w:rsid w:val="00582268"/>
    <w:rsid w:val="0058247D"/>
    <w:rsid w:val="00583816"/>
    <w:rsid w:val="005840A8"/>
    <w:rsid w:val="005855F6"/>
    <w:rsid w:val="00585C41"/>
    <w:rsid w:val="005868E7"/>
    <w:rsid w:val="00587AE4"/>
    <w:rsid w:val="00590F72"/>
    <w:rsid w:val="005919F8"/>
    <w:rsid w:val="00591F02"/>
    <w:rsid w:val="00592679"/>
    <w:rsid w:val="00592A2F"/>
    <w:rsid w:val="00592C3A"/>
    <w:rsid w:val="00592F24"/>
    <w:rsid w:val="00594075"/>
    <w:rsid w:val="00595252"/>
    <w:rsid w:val="00595350"/>
    <w:rsid w:val="005956CB"/>
    <w:rsid w:val="005965DF"/>
    <w:rsid w:val="0059668A"/>
    <w:rsid w:val="00596EEC"/>
    <w:rsid w:val="00596FB5"/>
    <w:rsid w:val="005970C3"/>
    <w:rsid w:val="00597339"/>
    <w:rsid w:val="005A0517"/>
    <w:rsid w:val="005A06CD"/>
    <w:rsid w:val="005A11D2"/>
    <w:rsid w:val="005A1B5C"/>
    <w:rsid w:val="005A2339"/>
    <w:rsid w:val="005A2669"/>
    <w:rsid w:val="005A3C5C"/>
    <w:rsid w:val="005A4740"/>
    <w:rsid w:val="005A495E"/>
    <w:rsid w:val="005A515D"/>
    <w:rsid w:val="005A5439"/>
    <w:rsid w:val="005B02D7"/>
    <w:rsid w:val="005B0339"/>
    <w:rsid w:val="005B0A36"/>
    <w:rsid w:val="005B0FA4"/>
    <w:rsid w:val="005B15FA"/>
    <w:rsid w:val="005B1BAB"/>
    <w:rsid w:val="005B2106"/>
    <w:rsid w:val="005B28CE"/>
    <w:rsid w:val="005B30C9"/>
    <w:rsid w:val="005B440D"/>
    <w:rsid w:val="005B44CF"/>
    <w:rsid w:val="005B47A2"/>
    <w:rsid w:val="005B4D65"/>
    <w:rsid w:val="005B586B"/>
    <w:rsid w:val="005B5AD0"/>
    <w:rsid w:val="005B6401"/>
    <w:rsid w:val="005B6D12"/>
    <w:rsid w:val="005B7F0A"/>
    <w:rsid w:val="005C0003"/>
    <w:rsid w:val="005C0427"/>
    <w:rsid w:val="005C1237"/>
    <w:rsid w:val="005C12F9"/>
    <w:rsid w:val="005C1C06"/>
    <w:rsid w:val="005C2560"/>
    <w:rsid w:val="005C2AA6"/>
    <w:rsid w:val="005C35F5"/>
    <w:rsid w:val="005C3D8A"/>
    <w:rsid w:val="005C4266"/>
    <w:rsid w:val="005C4A51"/>
    <w:rsid w:val="005C4D34"/>
    <w:rsid w:val="005C4F67"/>
    <w:rsid w:val="005C50FB"/>
    <w:rsid w:val="005C5175"/>
    <w:rsid w:val="005C5A5E"/>
    <w:rsid w:val="005C5D22"/>
    <w:rsid w:val="005C6A02"/>
    <w:rsid w:val="005C730B"/>
    <w:rsid w:val="005C73B0"/>
    <w:rsid w:val="005C76B3"/>
    <w:rsid w:val="005C7AC1"/>
    <w:rsid w:val="005D0564"/>
    <w:rsid w:val="005D06B8"/>
    <w:rsid w:val="005D2E19"/>
    <w:rsid w:val="005D3059"/>
    <w:rsid w:val="005D36F3"/>
    <w:rsid w:val="005D48A1"/>
    <w:rsid w:val="005D5EF9"/>
    <w:rsid w:val="005D661B"/>
    <w:rsid w:val="005D7036"/>
    <w:rsid w:val="005D72F5"/>
    <w:rsid w:val="005D77CE"/>
    <w:rsid w:val="005D7D58"/>
    <w:rsid w:val="005E04D1"/>
    <w:rsid w:val="005E0883"/>
    <w:rsid w:val="005E15C5"/>
    <w:rsid w:val="005E2DC2"/>
    <w:rsid w:val="005E2FD4"/>
    <w:rsid w:val="005E3428"/>
    <w:rsid w:val="005E47A7"/>
    <w:rsid w:val="005E494E"/>
    <w:rsid w:val="005E4E61"/>
    <w:rsid w:val="005E526B"/>
    <w:rsid w:val="005E6040"/>
    <w:rsid w:val="005E75C8"/>
    <w:rsid w:val="005E7628"/>
    <w:rsid w:val="005E7D0A"/>
    <w:rsid w:val="005F13C6"/>
    <w:rsid w:val="005F180F"/>
    <w:rsid w:val="005F1885"/>
    <w:rsid w:val="005F3296"/>
    <w:rsid w:val="005F4514"/>
    <w:rsid w:val="005F515C"/>
    <w:rsid w:val="005F63CA"/>
    <w:rsid w:val="005F6896"/>
    <w:rsid w:val="005F6898"/>
    <w:rsid w:val="005F705B"/>
    <w:rsid w:val="00600B40"/>
    <w:rsid w:val="00603CCB"/>
    <w:rsid w:val="00604350"/>
    <w:rsid w:val="00604776"/>
    <w:rsid w:val="00604BF2"/>
    <w:rsid w:val="00605044"/>
    <w:rsid w:val="006051BB"/>
    <w:rsid w:val="0060562D"/>
    <w:rsid w:val="006066A6"/>
    <w:rsid w:val="0060676E"/>
    <w:rsid w:val="00606BFC"/>
    <w:rsid w:val="00606FFF"/>
    <w:rsid w:val="0060783A"/>
    <w:rsid w:val="00610814"/>
    <w:rsid w:val="00610B5E"/>
    <w:rsid w:val="00610C7D"/>
    <w:rsid w:val="006112AC"/>
    <w:rsid w:val="00612D06"/>
    <w:rsid w:val="00613342"/>
    <w:rsid w:val="006133C9"/>
    <w:rsid w:val="006135BD"/>
    <w:rsid w:val="00613A7E"/>
    <w:rsid w:val="00613BF1"/>
    <w:rsid w:val="00613D13"/>
    <w:rsid w:val="00613E7F"/>
    <w:rsid w:val="00614008"/>
    <w:rsid w:val="00614B19"/>
    <w:rsid w:val="006169DA"/>
    <w:rsid w:val="00617018"/>
    <w:rsid w:val="00617064"/>
    <w:rsid w:val="00620096"/>
    <w:rsid w:val="006202E9"/>
    <w:rsid w:val="0062097E"/>
    <w:rsid w:val="006216E8"/>
    <w:rsid w:val="006223A5"/>
    <w:rsid w:val="006225C5"/>
    <w:rsid w:val="00623D5E"/>
    <w:rsid w:val="00623D72"/>
    <w:rsid w:val="00624963"/>
    <w:rsid w:val="006256EE"/>
    <w:rsid w:val="00625989"/>
    <w:rsid w:val="00625B88"/>
    <w:rsid w:val="00626EAD"/>
    <w:rsid w:val="00626ECB"/>
    <w:rsid w:val="00627169"/>
    <w:rsid w:val="00630A48"/>
    <w:rsid w:val="00630B4E"/>
    <w:rsid w:val="006313F2"/>
    <w:rsid w:val="006316A0"/>
    <w:rsid w:val="00631915"/>
    <w:rsid w:val="006319FF"/>
    <w:rsid w:val="0063215C"/>
    <w:rsid w:val="006322FA"/>
    <w:rsid w:val="00632451"/>
    <w:rsid w:val="0063282E"/>
    <w:rsid w:val="00633641"/>
    <w:rsid w:val="00633975"/>
    <w:rsid w:val="00633A0B"/>
    <w:rsid w:val="00633BAB"/>
    <w:rsid w:val="00633D61"/>
    <w:rsid w:val="00634F7F"/>
    <w:rsid w:val="00634FB6"/>
    <w:rsid w:val="00636535"/>
    <w:rsid w:val="006366A4"/>
    <w:rsid w:val="006367AD"/>
    <w:rsid w:val="00640702"/>
    <w:rsid w:val="0064092F"/>
    <w:rsid w:val="006411EB"/>
    <w:rsid w:val="00641F4E"/>
    <w:rsid w:val="0064255B"/>
    <w:rsid w:val="006425C8"/>
    <w:rsid w:val="00642715"/>
    <w:rsid w:val="0064337E"/>
    <w:rsid w:val="00643454"/>
    <w:rsid w:val="0064391E"/>
    <w:rsid w:val="00643AC8"/>
    <w:rsid w:val="006449E3"/>
    <w:rsid w:val="00644B0A"/>
    <w:rsid w:val="00644BF3"/>
    <w:rsid w:val="00644F48"/>
    <w:rsid w:val="00646744"/>
    <w:rsid w:val="00646F9E"/>
    <w:rsid w:val="00647B23"/>
    <w:rsid w:val="00647EDE"/>
    <w:rsid w:val="00650E52"/>
    <w:rsid w:val="00651764"/>
    <w:rsid w:val="006519CF"/>
    <w:rsid w:val="00651A5D"/>
    <w:rsid w:val="00652258"/>
    <w:rsid w:val="006538A0"/>
    <w:rsid w:val="0065392C"/>
    <w:rsid w:val="00653976"/>
    <w:rsid w:val="00653BA5"/>
    <w:rsid w:val="00654235"/>
    <w:rsid w:val="00654E17"/>
    <w:rsid w:val="006553FE"/>
    <w:rsid w:val="006565F1"/>
    <w:rsid w:val="00656C48"/>
    <w:rsid w:val="006574AC"/>
    <w:rsid w:val="006576B3"/>
    <w:rsid w:val="0065786F"/>
    <w:rsid w:val="006578B2"/>
    <w:rsid w:val="00657D37"/>
    <w:rsid w:val="0066027F"/>
    <w:rsid w:val="00660915"/>
    <w:rsid w:val="00660B6D"/>
    <w:rsid w:val="00660F3F"/>
    <w:rsid w:val="006624F2"/>
    <w:rsid w:val="00662D41"/>
    <w:rsid w:val="00663373"/>
    <w:rsid w:val="00663B39"/>
    <w:rsid w:val="00663CF4"/>
    <w:rsid w:val="00664613"/>
    <w:rsid w:val="0066488C"/>
    <w:rsid w:val="00665390"/>
    <w:rsid w:val="00665E7E"/>
    <w:rsid w:val="006679A2"/>
    <w:rsid w:val="006700EA"/>
    <w:rsid w:val="0067143F"/>
    <w:rsid w:val="00671447"/>
    <w:rsid w:val="00671E94"/>
    <w:rsid w:val="00672A26"/>
    <w:rsid w:val="0067359D"/>
    <w:rsid w:val="0067385B"/>
    <w:rsid w:val="00673C19"/>
    <w:rsid w:val="00674160"/>
    <w:rsid w:val="00675F32"/>
    <w:rsid w:val="00676CAB"/>
    <w:rsid w:val="00677C50"/>
    <w:rsid w:val="00677DEB"/>
    <w:rsid w:val="006805A3"/>
    <w:rsid w:val="00680C79"/>
    <w:rsid w:val="00681289"/>
    <w:rsid w:val="00681A01"/>
    <w:rsid w:val="00682341"/>
    <w:rsid w:val="00682612"/>
    <w:rsid w:val="0068262E"/>
    <w:rsid w:val="006826EF"/>
    <w:rsid w:val="00683E5D"/>
    <w:rsid w:val="006842D7"/>
    <w:rsid w:val="00684427"/>
    <w:rsid w:val="00684BFA"/>
    <w:rsid w:val="00684D0E"/>
    <w:rsid w:val="00684F1A"/>
    <w:rsid w:val="0068504B"/>
    <w:rsid w:val="006854BE"/>
    <w:rsid w:val="00685746"/>
    <w:rsid w:val="006862FB"/>
    <w:rsid w:val="00686537"/>
    <w:rsid w:val="006869E6"/>
    <w:rsid w:val="00687A4F"/>
    <w:rsid w:val="00687CF4"/>
    <w:rsid w:val="00687F42"/>
    <w:rsid w:val="00690E7B"/>
    <w:rsid w:val="00691078"/>
    <w:rsid w:val="00691940"/>
    <w:rsid w:val="00693812"/>
    <w:rsid w:val="00693CE7"/>
    <w:rsid w:val="0069402B"/>
    <w:rsid w:val="00694066"/>
    <w:rsid w:val="006940F5"/>
    <w:rsid w:val="006941C7"/>
    <w:rsid w:val="0069428C"/>
    <w:rsid w:val="00694387"/>
    <w:rsid w:val="00694540"/>
    <w:rsid w:val="00694C5A"/>
    <w:rsid w:val="00695B3E"/>
    <w:rsid w:val="00695B56"/>
    <w:rsid w:val="00697788"/>
    <w:rsid w:val="006977C9"/>
    <w:rsid w:val="0069781A"/>
    <w:rsid w:val="006A047F"/>
    <w:rsid w:val="006A04A6"/>
    <w:rsid w:val="006A0637"/>
    <w:rsid w:val="006A0B9A"/>
    <w:rsid w:val="006A1FB0"/>
    <w:rsid w:val="006A398C"/>
    <w:rsid w:val="006A4191"/>
    <w:rsid w:val="006A53DE"/>
    <w:rsid w:val="006A5F95"/>
    <w:rsid w:val="006A671C"/>
    <w:rsid w:val="006A6C85"/>
    <w:rsid w:val="006A7CE3"/>
    <w:rsid w:val="006A7E2D"/>
    <w:rsid w:val="006B024A"/>
    <w:rsid w:val="006B0D91"/>
    <w:rsid w:val="006B1863"/>
    <w:rsid w:val="006B1ACC"/>
    <w:rsid w:val="006B1B95"/>
    <w:rsid w:val="006B1FA1"/>
    <w:rsid w:val="006B29C0"/>
    <w:rsid w:val="006B2F4E"/>
    <w:rsid w:val="006B3823"/>
    <w:rsid w:val="006B3B81"/>
    <w:rsid w:val="006B4560"/>
    <w:rsid w:val="006B48C3"/>
    <w:rsid w:val="006B4E44"/>
    <w:rsid w:val="006B5C40"/>
    <w:rsid w:val="006B5ECC"/>
    <w:rsid w:val="006B67D7"/>
    <w:rsid w:val="006C0669"/>
    <w:rsid w:val="006C08A6"/>
    <w:rsid w:val="006C10A3"/>
    <w:rsid w:val="006C2066"/>
    <w:rsid w:val="006C2A41"/>
    <w:rsid w:val="006C4017"/>
    <w:rsid w:val="006C4674"/>
    <w:rsid w:val="006C47C1"/>
    <w:rsid w:val="006C4C19"/>
    <w:rsid w:val="006C55C3"/>
    <w:rsid w:val="006C7645"/>
    <w:rsid w:val="006C7E80"/>
    <w:rsid w:val="006D16CD"/>
    <w:rsid w:val="006D1DEF"/>
    <w:rsid w:val="006D243E"/>
    <w:rsid w:val="006D24A8"/>
    <w:rsid w:val="006D3C15"/>
    <w:rsid w:val="006D515C"/>
    <w:rsid w:val="006D6183"/>
    <w:rsid w:val="006D6547"/>
    <w:rsid w:val="006D68BF"/>
    <w:rsid w:val="006D7258"/>
    <w:rsid w:val="006D7E85"/>
    <w:rsid w:val="006E0C05"/>
    <w:rsid w:val="006E1625"/>
    <w:rsid w:val="006E17A5"/>
    <w:rsid w:val="006E1A9A"/>
    <w:rsid w:val="006E1B86"/>
    <w:rsid w:val="006E27F2"/>
    <w:rsid w:val="006E2E5A"/>
    <w:rsid w:val="006E3490"/>
    <w:rsid w:val="006E4DDE"/>
    <w:rsid w:val="006E6149"/>
    <w:rsid w:val="006E63D3"/>
    <w:rsid w:val="006E66D0"/>
    <w:rsid w:val="006E73D1"/>
    <w:rsid w:val="006E7E57"/>
    <w:rsid w:val="006F055C"/>
    <w:rsid w:val="006F084D"/>
    <w:rsid w:val="006F10E8"/>
    <w:rsid w:val="006F203B"/>
    <w:rsid w:val="006F2273"/>
    <w:rsid w:val="006F2485"/>
    <w:rsid w:val="006F26CC"/>
    <w:rsid w:val="006F349E"/>
    <w:rsid w:val="006F39E6"/>
    <w:rsid w:val="006F4CB2"/>
    <w:rsid w:val="006F5467"/>
    <w:rsid w:val="006F5662"/>
    <w:rsid w:val="006F621D"/>
    <w:rsid w:val="006F6395"/>
    <w:rsid w:val="006F6E7B"/>
    <w:rsid w:val="006F7723"/>
    <w:rsid w:val="00700B97"/>
    <w:rsid w:val="00701670"/>
    <w:rsid w:val="00702A1F"/>
    <w:rsid w:val="00702B2F"/>
    <w:rsid w:val="00702D46"/>
    <w:rsid w:val="00703618"/>
    <w:rsid w:val="00703646"/>
    <w:rsid w:val="00703EBB"/>
    <w:rsid w:val="00704BB6"/>
    <w:rsid w:val="007051F8"/>
    <w:rsid w:val="00705E39"/>
    <w:rsid w:val="007065D2"/>
    <w:rsid w:val="00706DA5"/>
    <w:rsid w:val="00707803"/>
    <w:rsid w:val="0071002E"/>
    <w:rsid w:val="00710A39"/>
    <w:rsid w:val="00711285"/>
    <w:rsid w:val="00711804"/>
    <w:rsid w:val="007118A9"/>
    <w:rsid w:val="00711F0F"/>
    <w:rsid w:val="0071298E"/>
    <w:rsid w:val="00712D85"/>
    <w:rsid w:val="00713936"/>
    <w:rsid w:val="00713A1B"/>
    <w:rsid w:val="00713CF1"/>
    <w:rsid w:val="00715A76"/>
    <w:rsid w:val="00715D64"/>
    <w:rsid w:val="007162C2"/>
    <w:rsid w:val="00717D2F"/>
    <w:rsid w:val="00720CD2"/>
    <w:rsid w:val="0072117D"/>
    <w:rsid w:val="007214F5"/>
    <w:rsid w:val="00721833"/>
    <w:rsid w:val="0072303C"/>
    <w:rsid w:val="00723458"/>
    <w:rsid w:val="0072369A"/>
    <w:rsid w:val="00723EE0"/>
    <w:rsid w:val="0072432D"/>
    <w:rsid w:val="00725BBD"/>
    <w:rsid w:val="00725E89"/>
    <w:rsid w:val="00726C7F"/>
    <w:rsid w:val="007271AE"/>
    <w:rsid w:val="00727704"/>
    <w:rsid w:val="007318E4"/>
    <w:rsid w:val="00731A3F"/>
    <w:rsid w:val="00731AE4"/>
    <w:rsid w:val="0073281C"/>
    <w:rsid w:val="00732D7E"/>
    <w:rsid w:val="007340CD"/>
    <w:rsid w:val="00734A19"/>
    <w:rsid w:val="00734E1C"/>
    <w:rsid w:val="00734F40"/>
    <w:rsid w:val="00735496"/>
    <w:rsid w:val="0073560E"/>
    <w:rsid w:val="007357D0"/>
    <w:rsid w:val="00735C98"/>
    <w:rsid w:val="00735CAC"/>
    <w:rsid w:val="007365D9"/>
    <w:rsid w:val="0074003F"/>
    <w:rsid w:val="00740E10"/>
    <w:rsid w:val="0074107F"/>
    <w:rsid w:val="00741E9F"/>
    <w:rsid w:val="0074325F"/>
    <w:rsid w:val="007436D7"/>
    <w:rsid w:val="007438EC"/>
    <w:rsid w:val="00744B49"/>
    <w:rsid w:val="00744F45"/>
    <w:rsid w:val="00745246"/>
    <w:rsid w:val="007504E4"/>
    <w:rsid w:val="0075124F"/>
    <w:rsid w:val="00751BE6"/>
    <w:rsid w:val="00751C05"/>
    <w:rsid w:val="00752D93"/>
    <w:rsid w:val="00753EA8"/>
    <w:rsid w:val="00754B5E"/>
    <w:rsid w:val="00754E3C"/>
    <w:rsid w:val="007554B1"/>
    <w:rsid w:val="00755CD8"/>
    <w:rsid w:val="007560E4"/>
    <w:rsid w:val="00757945"/>
    <w:rsid w:val="00757BB7"/>
    <w:rsid w:val="00762766"/>
    <w:rsid w:val="00762AAB"/>
    <w:rsid w:val="00762CCA"/>
    <w:rsid w:val="00762EC3"/>
    <w:rsid w:val="00762FEE"/>
    <w:rsid w:val="00763881"/>
    <w:rsid w:val="00764C45"/>
    <w:rsid w:val="00765414"/>
    <w:rsid w:val="0076555B"/>
    <w:rsid w:val="007657B1"/>
    <w:rsid w:val="00765BE1"/>
    <w:rsid w:val="0076690D"/>
    <w:rsid w:val="00767651"/>
    <w:rsid w:val="00767A3E"/>
    <w:rsid w:val="00767BCB"/>
    <w:rsid w:val="00767E3B"/>
    <w:rsid w:val="00771911"/>
    <w:rsid w:val="00771A8C"/>
    <w:rsid w:val="00771AF8"/>
    <w:rsid w:val="00772ACF"/>
    <w:rsid w:val="00772D33"/>
    <w:rsid w:val="00773D84"/>
    <w:rsid w:val="0077418E"/>
    <w:rsid w:val="0077498F"/>
    <w:rsid w:val="00774A04"/>
    <w:rsid w:val="00774FE3"/>
    <w:rsid w:val="007761E6"/>
    <w:rsid w:val="007764C5"/>
    <w:rsid w:val="007764CA"/>
    <w:rsid w:val="00777413"/>
    <w:rsid w:val="00780108"/>
    <w:rsid w:val="00780D0E"/>
    <w:rsid w:val="00780FE4"/>
    <w:rsid w:val="00781EAE"/>
    <w:rsid w:val="0078285F"/>
    <w:rsid w:val="00782B25"/>
    <w:rsid w:val="0078323B"/>
    <w:rsid w:val="00783686"/>
    <w:rsid w:val="0078461C"/>
    <w:rsid w:val="00784699"/>
    <w:rsid w:val="00784936"/>
    <w:rsid w:val="00784C48"/>
    <w:rsid w:val="00784D35"/>
    <w:rsid w:val="00785214"/>
    <w:rsid w:val="00786392"/>
    <w:rsid w:val="00787681"/>
    <w:rsid w:val="00787696"/>
    <w:rsid w:val="00787B1C"/>
    <w:rsid w:val="007925A0"/>
    <w:rsid w:val="0079287F"/>
    <w:rsid w:val="00792A97"/>
    <w:rsid w:val="00792AE5"/>
    <w:rsid w:val="00793823"/>
    <w:rsid w:val="0079432E"/>
    <w:rsid w:val="007944BD"/>
    <w:rsid w:val="00794B60"/>
    <w:rsid w:val="0079533F"/>
    <w:rsid w:val="0079565C"/>
    <w:rsid w:val="00795AB1"/>
    <w:rsid w:val="00797B56"/>
    <w:rsid w:val="007A0262"/>
    <w:rsid w:val="007A0301"/>
    <w:rsid w:val="007A1F6C"/>
    <w:rsid w:val="007A2221"/>
    <w:rsid w:val="007A2DD6"/>
    <w:rsid w:val="007A2DF8"/>
    <w:rsid w:val="007A2FC0"/>
    <w:rsid w:val="007A34BF"/>
    <w:rsid w:val="007A360C"/>
    <w:rsid w:val="007A3FD5"/>
    <w:rsid w:val="007A424D"/>
    <w:rsid w:val="007A4286"/>
    <w:rsid w:val="007A44FA"/>
    <w:rsid w:val="007A4DDA"/>
    <w:rsid w:val="007A50C4"/>
    <w:rsid w:val="007A5326"/>
    <w:rsid w:val="007A533C"/>
    <w:rsid w:val="007A5E56"/>
    <w:rsid w:val="007A6382"/>
    <w:rsid w:val="007A71CB"/>
    <w:rsid w:val="007B23A1"/>
    <w:rsid w:val="007B381F"/>
    <w:rsid w:val="007B4D74"/>
    <w:rsid w:val="007B5886"/>
    <w:rsid w:val="007B59BD"/>
    <w:rsid w:val="007B5FA9"/>
    <w:rsid w:val="007B630E"/>
    <w:rsid w:val="007B73A0"/>
    <w:rsid w:val="007C0D63"/>
    <w:rsid w:val="007C1883"/>
    <w:rsid w:val="007C1F3D"/>
    <w:rsid w:val="007C38EF"/>
    <w:rsid w:val="007C3ECE"/>
    <w:rsid w:val="007C4CCC"/>
    <w:rsid w:val="007C4CFE"/>
    <w:rsid w:val="007C5F7B"/>
    <w:rsid w:val="007C6CDA"/>
    <w:rsid w:val="007C6D3F"/>
    <w:rsid w:val="007C7DB7"/>
    <w:rsid w:val="007D0803"/>
    <w:rsid w:val="007D1871"/>
    <w:rsid w:val="007D1E5C"/>
    <w:rsid w:val="007D38CE"/>
    <w:rsid w:val="007D523A"/>
    <w:rsid w:val="007D570C"/>
    <w:rsid w:val="007D7318"/>
    <w:rsid w:val="007D7A70"/>
    <w:rsid w:val="007D7EC6"/>
    <w:rsid w:val="007E0845"/>
    <w:rsid w:val="007E1425"/>
    <w:rsid w:val="007E14EB"/>
    <w:rsid w:val="007E260A"/>
    <w:rsid w:val="007E28AB"/>
    <w:rsid w:val="007E2CFF"/>
    <w:rsid w:val="007E41CA"/>
    <w:rsid w:val="007E41F6"/>
    <w:rsid w:val="007E4402"/>
    <w:rsid w:val="007E4403"/>
    <w:rsid w:val="007E4738"/>
    <w:rsid w:val="007E4C54"/>
    <w:rsid w:val="007E4D2A"/>
    <w:rsid w:val="007E4EFA"/>
    <w:rsid w:val="007E6B11"/>
    <w:rsid w:val="007E6D5E"/>
    <w:rsid w:val="007E7509"/>
    <w:rsid w:val="007F0C7D"/>
    <w:rsid w:val="007F1E5B"/>
    <w:rsid w:val="007F31AB"/>
    <w:rsid w:val="007F3306"/>
    <w:rsid w:val="007F3569"/>
    <w:rsid w:val="007F3657"/>
    <w:rsid w:val="007F49E1"/>
    <w:rsid w:val="007F52D3"/>
    <w:rsid w:val="007F5D0F"/>
    <w:rsid w:val="007F6361"/>
    <w:rsid w:val="007F6A91"/>
    <w:rsid w:val="007F796D"/>
    <w:rsid w:val="007F7AB3"/>
    <w:rsid w:val="007F7FB4"/>
    <w:rsid w:val="00800170"/>
    <w:rsid w:val="00800258"/>
    <w:rsid w:val="008005F9"/>
    <w:rsid w:val="0080217A"/>
    <w:rsid w:val="00802927"/>
    <w:rsid w:val="008029EB"/>
    <w:rsid w:val="00802CFD"/>
    <w:rsid w:val="00803016"/>
    <w:rsid w:val="00803390"/>
    <w:rsid w:val="00803C27"/>
    <w:rsid w:val="008044FC"/>
    <w:rsid w:val="00804560"/>
    <w:rsid w:val="00804CFF"/>
    <w:rsid w:val="00804ED6"/>
    <w:rsid w:val="008052B4"/>
    <w:rsid w:val="00805FC8"/>
    <w:rsid w:val="0080682E"/>
    <w:rsid w:val="00806AF1"/>
    <w:rsid w:val="008077D8"/>
    <w:rsid w:val="0081045C"/>
    <w:rsid w:val="00810916"/>
    <w:rsid w:val="00811797"/>
    <w:rsid w:val="008121AF"/>
    <w:rsid w:val="008126DA"/>
    <w:rsid w:val="00812AE2"/>
    <w:rsid w:val="00812B74"/>
    <w:rsid w:val="00813132"/>
    <w:rsid w:val="00813231"/>
    <w:rsid w:val="008144A2"/>
    <w:rsid w:val="00814CB5"/>
    <w:rsid w:val="00815DD9"/>
    <w:rsid w:val="00816887"/>
    <w:rsid w:val="008168F3"/>
    <w:rsid w:val="008170AE"/>
    <w:rsid w:val="008172CE"/>
    <w:rsid w:val="00820276"/>
    <w:rsid w:val="00820593"/>
    <w:rsid w:val="0082082E"/>
    <w:rsid w:val="00820FBB"/>
    <w:rsid w:val="0082239E"/>
    <w:rsid w:val="00822675"/>
    <w:rsid w:val="00822699"/>
    <w:rsid w:val="00823744"/>
    <w:rsid w:val="008240F5"/>
    <w:rsid w:val="00824261"/>
    <w:rsid w:val="00824CC9"/>
    <w:rsid w:val="008269CF"/>
    <w:rsid w:val="008270BF"/>
    <w:rsid w:val="008306DB"/>
    <w:rsid w:val="008308C9"/>
    <w:rsid w:val="00830C30"/>
    <w:rsid w:val="008311F0"/>
    <w:rsid w:val="008316DB"/>
    <w:rsid w:val="00832000"/>
    <w:rsid w:val="0083254D"/>
    <w:rsid w:val="0083261F"/>
    <w:rsid w:val="00832716"/>
    <w:rsid w:val="0083285A"/>
    <w:rsid w:val="00833BBB"/>
    <w:rsid w:val="00833F99"/>
    <w:rsid w:val="00834BB8"/>
    <w:rsid w:val="0083555A"/>
    <w:rsid w:val="008356E9"/>
    <w:rsid w:val="00835733"/>
    <w:rsid w:val="00835BD8"/>
    <w:rsid w:val="00835BDE"/>
    <w:rsid w:val="00835DD9"/>
    <w:rsid w:val="008364A1"/>
    <w:rsid w:val="008372D8"/>
    <w:rsid w:val="008379E3"/>
    <w:rsid w:val="00840B89"/>
    <w:rsid w:val="00842598"/>
    <w:rsid w:val="00843ABA"/>
    <w:rsid w:val="00844B31"/>
    <w:rsid w:val="00844BA4"/>
    <w:rsid w:val="00844BED"/>
    <w:rsid w:val="00846E7B"/>
    <w:rsid w:val="00846E8C"/>
    <w:rsid w:val="00847231"/>
    <w:rsid w:val="008515D5"/>
    <w:rsid w:val="00852029"/>
    <w:rsid w:val="008520F0"/>
    <w:rsid w:val="00852469"/>
    <w:rsid w:val="0085297C"/>
    <w:rsid w:val="00854DE5"/>
    <w:rsid w:val="00855549"/>
    <w:rsid w:val="00855EC6"/>
    <w:rsid w:val="00855F6D"/>
    <w:rsid w:val="00857406"/>
    <w:rsid w:val="00857AD0"/>
    <w:rsid w:val="00857CBD"/>
    <w:rsid w:val="00860580"/>
    <w:rsid w:val="008610B2"/>
    <w:rsid w:val="00862F73"/>
    <w:rsid w:val="0086385F"/>
    <w:rsid w:val="008639BC"/>
    <w:rsid w:val="00865396"/>
    <w:rsid w:val="008653BC"/>
    <w:rsid w:val="00865607"/>
    <w:rsid w:val="0086596E"/>
    <w:rsid w:val="0086626B"/>
    <w:rsid w:val="00866CE5"/>
    <w:rsid w:val="00866E1A"/>
    <w:rsid w:val="00867687"/>
    <w:rsid w:val="00867FBB"/>
    <w:rsid w:val="00870264"/>
    <w:rsid w:val="0087091F"/>
    <w:rsid w:val="00871564"/>
    <w:rsid w:val="00871E9C"/>
    <w:rsid w:val="00872D31"/>
    <w:rsid w:val="00872FB6"/>
    <w:rsid w:val="008732F8"/>
    <w:rsid w:val="008736F6"/>
    <w:rsid w:val="00874436"/>
    <w:rsid w:val="00875CED"/>
    <w:rsid w:val="0087684A"/>
    <w:rsid w:val="00876F9F"/>
    <w:rsid w:val="008771CA"/>
    <w:rsid w:val="00877FD3"/>
    <w:rsid w:val="008805FF"/>
    <w:rsid w:val="00880977"/>
    <w:rsid w:val="00881E0B"/>
    <w:rsid w:val="00882EDB"/>
    <w:rsid w:val="00883843"/>
    <w:rsid w:val="00884A8B"/>
    <w:rsid w:val="00884B7C"/>
    <w:rsid w:val="00884B81"/>
    <w:rsid w:val="0088557F"/>
    <w:rsid w:val="00887A64"/>
    <w:rsid w:val="008905F4"/>
    <w:rsid w:val="008910C3"/>
    <w:rsid w:val="008919F7"/>
    <w:rsid w:val="00891A93"/>
    <w:rsid w:val="00891C3C"/>
    <w:rsid w:val="008920F6"/>
    <w:rsid w:val="00892168"/>
    <w:rsid w:val="00892665"/>
    <w:rsid w:val="00893A38"/>
    <w:rsid w:val="0089422F"/>
    <w:rsid w:val="0089434D"/>
    <w:rsid w:val="00894753"/>
    <w:rsid w:val="00894C13"/>
    <w:rsid w:val="00897F1F"/>
    <w:rsid w:val="008A04E2"/>
    <w:rsid w:val="008A130B"/>
    <w:rsid w:val="008A3291"/>
    <w:rsid w:val="008A363D"/>
    <w:rsid w:val="008A53F6"/>
    <w:rsid w:val="008A55A3"/>
    <w:rsid w:val="008A5D20"/>
    <w:rsid w:val="008A632F"/>
    <w:rsid w:val="008A63F3"/>
    <w:rsid w:val="008A6F64"/>
    <w:rsid w:val="008A7877"/>
    <w:rsid w:val="008B0128"/>
    <w:rsid w:val="008B0218"/>
    <w:rsid w:val="008B1DFD"/>
    <w:rsid w:val="008B2630"/>
    <w:rsid w:val="008B2FDE"/>
    <w:rsid w:val="008B48D3"/>
    <w:rsid w:val="008B523B"/>
    <w:rsid w:val="008B5303"/>
    <w:rsid w:val="008B5F54"/>
    <w:rsid w:val="008B66F5"/>
    <w:rsid w:val="008B68BC"/>
    <w:rsid w:val="008B6A37"/>
    <w:rsid w:val="008B6A91"/>
    <w:rsid w:val="008B723D"/>
    <w:rsid w:val="008B73EF"/>
    <w:rsid w:val="008C0126"/>
    <w:rsid w:val="008C048A"/>
    <w:rsid w:val="008C068F"/>
    <w:rsid w:val="008C1715"/>
    <w:rsid w:val="008C17C8"/>
    <w:rsid w:val="008C1FA2"/>
    <w:rsid w:val="008C24E4"/>
    <w:rsid w:val="008C366E"/>
    <w:rsid w:val="008C37E1"/>
    <w:rsid w:val="008C416A"/>
    <w:rsid w:val="008C4AE4"/>
    <w:rsid w:val="008C4B9E"/>
    <w:rsid w:val="008C6F03"/>
    <w:rsid w:val="008C77AE"/>
    <w:rsid w:val="008D04BC"/>
    <w:rsid w:val="008D0CF3"/>
    <w:rsid w:val="008D140B"/>
    <w:rsid w:val="008D14BF"/>
    <w:rsid w:val="008D18F7"/>
    <w:rsid w:val="008D2FC8"/>
    <w:rsid w:val="008D45CA"/>
    <w:rsid w:val="008D48B0"/>
    <w:rsid w:val="008D4FB4"/>
    <w:rsid w:val="008D56CB"/>
    <w:rsid w:val="008D575A"/>
    <w:rsid w:val="008D59B6"/>
    <w:rsid w:val="008D5A8E"/>
    <w:rsid w:val="008D6BC4"/>
    <w:rsid w:val="008D7037"/>
    <w:rsid w:val="008D7632"/>
    <w:rsid w:val="008D78C6"/>
    <w:rsid w:val="008E0133"/>
    <w:rsid w:val="008E026A"/>
    <w:rsid w:val="008E044E"/>
    <w:rsid w:val="008E0C91"/>
    <w:rsid w:val="008E11B6"/>
    <w:rsid w:val="008E20B4"/>
    <w:rsid w:val="008E2910"/>
    <w:rsid w:val="008E3CFA"/>
    <w:rsid w:val="008E485E"/>
    <w:rsid w:val="008E5DB8"/>
    <w:rsid w:val="008E61BB"/>
    <w:rsid w:val="008E6490"/>
    <w:rsid w:val="008E72EC"/>
    <w:rsid w:val="008E7D10"/>
    <w:rsid w:val="008F0880"/>
    <w:rsid w:val="008F09B1"/>
    <w:rsid w:val="008F0B58"/>
    <w:rsid w:val="008F1058"/>
    <w:rsid w:val="008F2CC8"/>
    <w:rsid w:val="008F2D65"/>
    <w:rsid w:val="008F348D"/>
    <w:rsid w:val="008F3575"/>
    <w:rsid w:val="008F3BD1"/>
    <w:rsid w:val="008F4080"/>
    <w:rsid w:val="008F4E88"/>
    <w:rsid w:val="008F501D"/>
    <w:rsid w:val="008F5315"/>
    <w:rsid w:val="008F55C3"/>
    <w:rsid w:val="008F567C"/>
    <w:rsid w:val="008F717D"/>
    <w:rsid w:val="008F76FD"/>
    <w:rsid w:val="008F7866"/>
    <w:rsid w:val="008F79FA"/>
    <w:rsid w:val="008F7CBA"/>
    <w:rsid w:val="009007D2"/>
    <w:rsid w:val="00900BF5"/>
    <w:rsid w:val="00900F71"/>
    <w:rsid w:val="00900FD6"/>
    <w:rsid w:val="009022A3"/>
    <w:rsid w:val="009029A3"/>
    <w:rsid w:val="00902C5E"/>
    <w:rsid w:val="00903340"/>
    <w:rsid w:val="00903BED"/>
    <w:rsid w:val="00903CE5"/>
    <w:rsid w:val="00905BC9"/>
    <w:rsid w:val="00905CB9"/>
    <w:rsid w:val="00905FB5"/>
    <w:rsid w:val="00907AA4"/>
    <w:rsid w:val="00910928"/>
    <w:rsid w:val="009109C9"/>
    <w:rsid w:val="00911F48"/>
    <w:rsid w:val="0091289E"/>
    <w:rsid w:val="00912A8A"/>
    <w:rsid w:val="0091328B"/>
    <w:rsid w:val="009135C5"/>
    <w:rsid w:val="00914BC6"/>
    <w:rsid w:val="00915350"/>
    <w:rsid w:val="00915544"/>
    <w:rsid w:val="009158D5"/>
    <w:rsid w:val="00916066"/>
    <w:rsid w:val="00917AAD"/>
    <w:rsid w:val="00917BD5"/>
    <w:rsid w:val="0092053A"/>
    <w:rsid w:val="009206B5"/>
    <w:rsid w:val="009215E8"/>
    <w:rsid w:val="00921901"/>
    <w:rsid w:val="00921D0B"/>
    <w:rsid w:val="009221E9"/>
    <w:rsid w:val="0092261D"/>
    <w:rsid w:val="00922C9C"/>
    <w:rsid w:val="00923645"/>
    <w:rsid w:val="0092462F"/>
    <w:rsid w:val="00924CAB"/>
    <w:rsid w:val="00924DDD"/>
    <w:rsid w:val="0092504E"/>
    <w:rsid w:val="0092568A"/>
    <w:rsid w:val="00926084"/>
    <w:rsid w:val="00926C9B"/>
    <w:rsid w:val="00926CF7"/>
    <w:rsid w:val="009275D7"/>
    <w:rsid w:val="00927D08"/>
    <w:rsid w:val="009312B0"/>
    <w:rsid w:val="00931400"/>
    <w:rsid w:val="0093180A"/>
    <w:rsid w:val="00931FE8"/>
    <w:rsid w:val="009327F6"/>
    <w:rsid w:val="009330A8"/>
    <w:rsid w:val="009330A9"/>
    <w:rsid w:val="009330E1"/>
    <w:rsid w:val="0093331A"/>
    <w:rsid w:val="0093363F"/>
    <w:rsid w:val="00934569"/>
    <w:rsid w:val="009348BC"/>
    <w:rsid w:val="00935245"/>
    <w:rsid w:val="00935585"/>
    <w:rsid w:val="00935760"/>
    <w:rsid w:val="00935E22"/>
    <w:rsid w:val="0093619F"/>
    <w:rsid w:val="0093624A"/>
    <w:rsid w:val="009367A8"/>
    <w:rsid w:val="009367D7"/>
    <w:rsid w:val="00936A98"/>
    <w:rsid w:val="00936DC7"/>
    <w:rsid w:val="00936F3C"/>
    <w:rsid w:val="00937114"/>
    <w:rsid w:val="009375B0"/>
    <w:rsid w:val="00937703"/>
    <w:rsid w:val="00940523"/>
    <w:rsid w:val="009409A2"/>
    <w:rsid w:val="00940F2E"/>
    <w:rsid w:val="0094141F"/>
    <w:rsid w:val="0094182C"/>
    <w:rsid w:val="00942992"/>
    <w:rsid w:val="009439E0"/>
    <w:rsid w:val="009452F6"/>
    <w:rsid w:val="00945BB7"/>
    <w:rsid w:val="00946D5D"/>
    <w:rsid w:val="00946E7C"/>
    <w:rsid w:val="0094711E"/>
    <w:rsid w:val="009471BF"/>
    <w:rsid w:val="009473D8"/>
    <w:rsid w:val="00950678"/>
    <w:rsid w:val="00950966"/>
    <w:rsid w:val="00950F1A"/>
    <w:rsid w:val="00951A96"/>
    <w:rsid w:val="00952A97"/>
    <w:rsid w:val="00953E48"/>
    <w:rsid w:val="00954F42"/>
    <w:rsid w:val="009557C7"/>
    <w:rsid w:val="00956149"/>
    <w:rsid w:val="0095741A"/>
    <w:rsid w:val="009603E4"/>
    <w:rsid w:val="0096064E"/>
    <w:rsid w:val="009611B6"/>
    <w:rsid w:val="009620AD"/>
    <w:rsid w:val="00962E06"/>
    <w:rsid w:val="00963019"/>
    <w:rsid w:val="0096307B"/>
    <w:rsid w:val="0096346C"/>
    <w:rsid w:val="009644DF"/>
    <w:rsid w:val="00964782"/>
    <w:rsid w:val="0096522C"/>
    <w:rsid w:val="00966FF8"/>
    <w:rsid w:val="009677FC"/>
    <w:rsid w:val="00967950"/>
    <w:rsid w:val="0097115D"/>
    <w:rsid w:val="009716A3"/>
    <w:rsid w:val="00973636"/>
    <w:rsid w:val="009742E7"/>
    <w:rsid w:val="00974908"/>
    <w:rsid w:val="00975A40"/>
    <w:rsid w:val="00975D05"/>
    <w:rsid w:val="00977222"/>
    <w:rsid w:val="009776C1"/>
    <w:rsid w:val="00977DCF"/>
    <w:rsid w:val="009801F4"/>
    <w:rsid w:val="0098095D"/>
    <w:rsid w:val="00981168"/>
    <w:rsid w:val="00981EDC"/>
    <w:rsid w:val="00983138"/>
    <w:rsid w:val="00983461"/>
    <w:rsid w:val="00983C92"/>
    <w:rsid w:val="00984362"/>
    <w:rsid w:val="009844A0"/>
    <w:rsid w:val="00984519"/>
    <w:rsid w:val="009850F5"/>
    <w:rsid w:val="009852FA"/>
    <w:rsid w:val="009856E9"/>
    <w:rsid w:val="00985AB6"/>
    <w:rsid w:val="00985CF3"/>
    <w:rsid w:val="009860C6"/>
    <w:rsid w:val="00987786"/>
    <w:rsid w:val="00990407"/>
    <w:rsid w:val="009905A4"/>
    <w:rsid w:val="00990736"/>
    <w:rsid w:val="0099102E"/>
    <w:rsid w:val="0099166C"/>
    <w:rsid w:val="0099267B"/>
    <w:rsid w:val="009928FD"/>
    <w:rsid w:val="00992C21"/>
    <w:rsid w:val="00993896"/>
    <w:rsid w:val="00993AAE"/>
    <w:rsid w:val="00993BD0"/>
    <w:rsid w:val="00994278"/>
    <w:rsid w:val="00995118"/>
    <w:rsid w:val="0099529E"/>
    <w:rsid w:val="00995953"/>
    <w:rsid w:val="0099598B"/>
    <w:rsid w:val="00995DC9"/>
    <w:rsid w:val="00995F20"/>
    <w:rsid w:val="00996D00"/>
    <w:rsid w:val="00996D2F"/>
    <w:rsid w:val="00996F8A"/>
    <w:rsid w:val="009973B0"/>
    <w:rsid w:val="009977AB"/>
    <w:rsid w:val="00997F37"/>
    <w:rsid w:val="009A0005"/>
    <w:rsid w:val="009A042D"/>
    <w:rsid w:val="009A0E9F"/>
    <w:rsid w:val="009A3352"/>
    <w:rsid w:val="009A3D16"/>
    <w:rsid w:val="009A3DAE"/>
    <w:rsid w:val="009A3EDB"/>
    <w:rsid w:val="009A4CD0"/>
    <w:rsid w:val="009A55B6"/>
    <w:rsid w:val="009A59B9"/>
    <w:rsid w:val="009A5A74"/>
    <w:rsid w:val="009A5DBB"/>
    <w:rsid w:val="009A6AE4"/>
    <w:rsid w:val="009A6B52"/>
    <w:rsid w:val="009A7065"/>
    <w:rsid w:val="009A74D9"/>
    <w:rsid w:val="009A7FFC"/>
    <w:rsid w:val="009B007F"/>
    <w:rsid w:val="009B0E20"/>
    <w:rsid w:val="009B177A"/>
    <w:rsid w:val="009B1C1C"/>
    <w:rsid w:val="009B1FBD"/>
    <w:rsid w:val="009B22DD"/>
    <w:rsid w:val="009B26B0"/>
    <w:rsid w:val="009B3671"/>
    <w:rsid w:val="009B40EC"/>
    <w:rsid w:val="009B4303"/>
    <w:rsid w:val="009B455D"/>
    <w:rsid w:val="009B481A"/>
    <w:rsid w:val="009B5B8F"/>
    <w:rsid w:val="009B61D1"/>
    <w:rsid w:val="009B72CC"/>
    <w:rsid w:val="009C0217"/>
    <w:rsid w:val="009C09C7"/>
    <w:rsid w:val="009C1481"/>
    <w:rsid w:val="009C2BFE"/>
    <w:rsid w:val="009C2C2E"/>
    <w:rsid w:val="009C3979"/>
    <w:rsid w:val="009C405D"/>
    <w:rsid w:val="009C4365"/>
    <w:rsid w:val="009C458E"/>
    <w:rsid w:val="009C473E"/>
    <w:rsid w:val="009C4BB2"/>
    <w:rsid w:val="009C501B"/>
    <w:rsid w:val="009C5926"/>
    <w:rsid w:val="009C5F26"/>
    <w:rsid w:val="009C6AF2"/>
    <w:rsid w:val="009C7385"/>
    <w:rsid w:val="009C73AD"/>
    <w:rsid w:val="009C75CB"/>
    <w:rsid w:val="009C77BA"/>
    <w:rsid w:val="009D01D4"/>
    <w:rsid w:val="009D0394"/>
    <w:rsid w:val="009D04FF"/>
    <w:rsid w:val="009D17B1"/>
    <w:rsid w:val="009D197E"/>
    <w:rsid w:val="009D21D5"/>
    <w:rsid w:val="009D225F"/>
    <w:rsid w:val="009D2C06"/>
    <w:rsid w:val="009D3012"/>
    <w:rsid w:val="009D3662"/>
    <w:rsid w:val="009D4CF6"/>
    <w:rsid w:val="009D4FF2"/>
    <w:rsid w:val="009D589F"/>
    <w:rsid w:val="009D5919"/>
    <w:rsid w:val="009D5CD8"/>
    <w:rsid w:val="009D6B10"/>
    <w:rsid w:val="009D6DF8"/>
    <w:rsid w:val="009D72F5"/>
    <w:rsid w:val="009E04D4"/>
    <w:rsid w:val="009E0822"/>
    <w:rsid w:val="009E0F7F"/>
    <w:rsid w:val="009E139A"/>
    <w:rsid w:val="009E1673"/>
    <w:rsid w:val="009E1A4D"/>
    <w:rsid w:val="009E226F"/>
    <w:rsid w:val="009E2B22"/>
    <w:rsid w:val="009E2E56"/>
    <w:rsid w:val="009E3987"/>
    <w:rsid w:val="009E491F"/>
    <w:rsid w:val="009E53A5"/>
    <w:rsid w:val="009E5B53"/>
    <w:rsid w:val="009E6DF8"/>
    <w:rsid w:val="009E7108"/>
    <w:rsid w:val="009E7D14"/>
    <w:rsid w:val="009E7DB4"/>
    <w:rsid w:val="009F1061"/>
    <w:rsid w:val="009F1DB9"/>
    <w:rsid w:val="009F264E"/>
    <w:rsid w:val="009F280A"/>
    <w:rsid w:val="009F3628"/>
    <w:rsid w:val="009F4156"/>
    <w:rsid w:val="009F42EF"/>
    <w:rsid w:val="009F560D"/>
    <w:rsid w:val="009F577E"/>
    <w:rsid w:val="009F6987"/>
    <w:rsid w:val="009F6C0A"/>
    <w:rsid w:val="009F6D67"/>
    <w:rsid w:val="009F75EE"/>
    <w:rsid w:val="00A0186D"/>
    <w:rsid w:val="00A01CF4"/>
    <w:rsid w:val="00A02CFE"/>
    <w:rsid w:val="00A03B98"/>
    <w:rsid w:val="00A04405"/>
    <w:rsid w:val="00A04FD9"/>
    <w:rsid w:val="00A05523"/>
    <w:rsid w:val="00A05F4F"/>
    <w:rsid w:val="00A066DA"/>
    <w:rsid w:val="00A07D4D"/>
    <w:rsid w:val="00A07DFF"/>
    <w:rsid w:val="00A1086F"/>
    <w:rsid w:val="00A109AD"/>
    <w:rsid w:val="00A10FB3"/>
    <w:rsid w:val="00A110CD"/>
    <w:rsid w:val="00A1154B"/>
    <w:rsid w:val="00A119F7"/>
    <w:rsid w:val="00A11DDC"/>
    <w:rsid w:val="00A11E66"/>
    <w:rsid w:val="00A12263"/>
    <w:rsid w:val="00A12416"/>
    <w:rsid w:val="00A12728"/>
    <w:rsid w:val="00A12A3A"/>
    <w:rsid w:val="00A12F85"/>
    <w:rsid w:val="00A1312A"/>
    <w:rsid w:val="00A133D7"/>
    <w:rsid w:val="00A1376E"/>
    <w:rsid w:val="00A13D10"/>
    <w:rsid w:val="00A13D44"/>
    <w:rsid w:val="00A13DD5"/>
    <w:rsid w:val="00A1445E"/>
    <w:rsid w:val="00A14CF2"/>
    <w:rsid w:val="00A14F60"/>
    <w:rsid w:val="00A153E9"/>
    <w:rsid w:val="00A155CA"/>
    <w:rsid w:val="00A157AB"/>
    <w:rsid w:val="00A15953"/>
    <w:rsid w:val="00A16161"/>
    <w:rsid w:val="00A165FC"/>
    <w:rsid w:val="00A169F4"/>
    <w:rsid w:val="00A16F8E"/>
    <w:rsid w:val="00A1712A"/>
    <w:rsid w:val="00A176B5"/>
    <w:rsid w:val="00A17B15"/>
    <w:rsid w:val="00A202B5"/>
    <w:rsid w:val="00A2095C"/>
    <w:rsid w:val="00A21338"/>
    <w:rsid w:val="00A22B5F"/>
    <w:rsid w:val="00A235F1"/>
    <w:rsid w:val="00A252B0"/>
    <w:rsid w:val="00A2553A"/>
    <w:rsid w:val="00A26186"/>
    <w:rsid w:val="00A26A25"/>
    <w:rsid w:val="00A26FAA"/>
    <w:rsid w:val="00A2731B"/>
    <w:rsid w:val="00A2769C"/>
    <w:rsid w:val="00A27808"/>
    <w:rsid w:val="00A27C85"/>
    <w:rsid w:val="00A301AD"/>
    <w:rsid w:val="00A306DC"/>
    <w:rsid w:val="00A30FB6"/>
    <w:rsid w:val="00A31752"/>
    <w:rsid w:val="00A31B82"/>
    <w:rsid w:val="00A31C4D"/>
    <w:rsid w:val="00A32977"/>
    <w:rsid w:val="00A32F5F"/>
    <w:rsid w:val="00A33469"/>
    <w:rsid w:val="00A33670"/>
    <w:rsid w:val="00A3466F"/>
    <w:rsid w:val="00A34BC4"/>
    <w:rsid w:val="00A34FC2"/>
    <w:rsid w:val="00A366BC"/>
    <w:rsid w:val="00A36C35"/>
    <w:rsid w:val="00A37470"/>
    <w:rsid w:val="00A374F3"/>
    <w:rsid w:val="00A37DFD"/>
    <w:rsid w:val="00A40140"/>
    <w:rsid w:val="00A41210"/>
    <w:rsid w:val="00A41977"/>
    <w:rsid w:val="00A42D90"/>
    <w:rsid w:val="00A43480"/>
    <w:rsid w:val="00A437BD"/>
    <w:rsid w:val="00A43E73"/>
    <w:rsid w:val="00A44591"/>
    <w:rsid w:val="00A45280"/>
    <w:rsid w:val="00A46C48"/>
    <w:rsid w:val="00A46E05"/>
    <w:rsid w:val="00A475DA"/>
    <w:rsid w:val="00A476BB"/>
    <w:rsid w:val="00A476D0"/>
    <w:rsid w:val="00A47DF1"/>
    <w:rsid w:val="00A50D10"/>
    <w:rsid w:val="00A51315"/>
    <w:rsid w:val="00A51379"/>
    <w:rsid w:val="00A51920"/>
    <w:rsid w:val="00A51D48"/>
    <w:rsid w:val="00A52273"/>
    <w:rsid w:val="00A522C0"/>
    <w:rsid w:val="00A54172"/>
    <w:rsid w:val="00A5558D"/>
    <w:rsid w:val="00A56B5F"/>
    <w:rsid w:val="00A56FE0"/>
    <w:rsid w:val="00A5734B"/>
    <w:rsid w:val="00A574BF"/>
    <w:rsid w:val="00A57D67"/>
    <w:rsid w:val="00A603F7"/>
    <w:rsid w:val="00A60F61"/>
    <w:rsid w:val="00A6175D"/>
    <w:rsid w:val="00A617C8"/>
    <w:rsid w:val="00A61C4B"/>
    <w:rsid w:val="00A61C5A"/>
    <w:rsid w:val="00A62768"/>
    <w:rsid w:val="00A62FFB"/>
    <w:rsid w:val="00A631B1"/>
    <w:rsid w:val="00A63F12"/>
    <w:rsid w:val="00A64E31"/>
    <w:rsid w:val="00A658EE"/>
    <w:rsid w:val="00A65E5C"/>
    <w:rsid w:val="00A65FCC"/>
    <w:rsid w:val="00A663CE"/>
    <w:rsid w:val="00A66962"/>
    <w:rsid w:val="00A66AB2"/>
    <w:rsid w:val="00A675B1"/>
    <w:rsid w:val="00A6765A"/>
    <w:rsid w:val="00A67FAC"/>
    <w:rsid w:val="00A706F8"/>
    <w:rsid w:val="00A717DF"/>
    <w:rsid w:val="00A726E3"/>
    <w:rsid w:val="00A737EF"/>
    <w:rsid w:val="00A73F71"/>
    <w:rsid w:val="00A74EB8"/>
    <w:rsid w:val="00A75AAE"/>
    <w:rsid w:val="00A75DD0"/>
    <w:rsid w:val="00A75E3C"/>
    <w:rsid w:val="00A76603"/>
    <w:rsid w:val="00A767DB"/>
    <w:rsid w:val="00A7758B"/>
    <w:rsid w:val="00A775D8"/>
    <w:rsid w:val="00A77A3A"/>
    <w:rsid w:val="00A80158"/>
    <w:rsid w:val="00A80370"/>
    <w:rsid w:val="00A80AB5"/>
    <w:rsid w:val="00A81B1A"/>
    <w:rsid w:val="00A82034"/>
    <w:rsid w:val="00A83543"/>
    <w:rsid w:val="00A83DE6"/>
    <w:rsid w:val="00A844CA"/>
    <w:rsid w:val="00A85150"/>
    <w:rsid w:val="00A85483"/>
    <w:rsid w:val="00A86BDD"/>
    <w:rsid w:val="00A8712D"/>
    <w:rsid w:val="00A901F2"/>
    <w:rsid w:val="00A91261"/>
    <w:rsid w:val="00A9199C"/>
    <w:rsid w:val="00A91ADB"/>
    <w:rsid w:val="00A92A12"/>
    <w:rsid w:val="00A92FBF"/>
    <w:rsid w:val="00A93AAB"/>
    <w:rsid w:val="00A94302"/>
    <w:rsid w:val="00A95DD9"/>
    <w:rsid w:val="00A96BE6"/>
    <w:rsid w:val="00A96C86"/>
    <w:rsid w:val="00A971F6"/>
    <w:rsid w:val="00AA012F"/>
    <w:rsid w:val="00AA0A35"/>
    <w:rsid w:val="00AA0C14"/>
    <w:rsid w:val="00AA1250"/>
    <w:rsid w:val="00AA1850"/>
    <w:rsid w:val="00AA2614"/>
    <w:rsid w:val="00AA2D17"/>
    <w:rsid w:val="00AA309C"/>
    <w:rsid w:val="00AA320A"/>
    <w:rsid w:val="00AA32BA"/>
    <w:rsid w:val="00AA36D1"/>
    <w:rsid w:val="00AA471A"/>
    <w:rsid w:val="00AA4A7B"/>
    <w:rsid w:val="00AA50BE"/>
    <w:rsid w:val="00AA5506"/>
    <w:rsid w:val="00AA56AA"/>
    <w:rsid w:val="00AA644A"/>
    <w:rsid w:val="00AA7318"/>
    <w:rsid w:val="00AB0D8E"/>
    <w:rsid w:val="00AB0EF6"/>
    <w:rsid w:val="00AB1937"/>
    <w:rsid w:val="00AB2B68"/>
    <w:rsid w:val="00AB3783"/>
    <w:rsid w:val="00AB37FE"/>
    <w:rsid w:val="00AB3BBE"/>
    <w:rsid w:val="00AB4BD3"/>
    <w:rsid w:val="00AB4D6C"/>
    <w:rsid w:val="00AB5020"/>
    <w:rsid w:val="00AB566B"/>
    <w:rsid w:val="00AB613B"/>
    <w:rsid w:val="00AB743F"/>
    <w:rsid w:val="00AC0E29"/>
    <w:rsid w:val="00AC21F1"/>
    <w:rsid w:val="00AC253E"/>
    <w:rsid w:val="00AC260B"/>
    <w:rsid w:val="00AC3B68"/>
    <w:rsid w:val="00AC433D"/>
    <w:rsid w:val="00AC4701"/>
    <w:rsid w:val="00AC4A8A"/>
    <w:rsid w:val="00AC4DEA"/>
    <w:rsid w:val="00AC5832"/>
    <w:rsid w:val="00AC5F56"/>
    <w:rsid w:val="00AC6133"/>
    <w:rsid w:val="00AC631A"/>
    <w:rsid w:val="00AC655E"/>
    <w:rsid w:val="00AC6C87"/>
    <w:rsid w:val="00AC726A"/>
    <w:rsid w:val="00AC7635"/>
    <w:rsid w:val="00AD02DA"/>
    <w:rsid w:val="00AD045C"/>
    <w:rsid w:val="00AD1133"/>
    <w:rsid w:val="00AD13D5"/>
    <w:rsid w:val="00AD1C79"/>
    <w:rsid w:val="00AD1D02"/>
    <w:rsid w:val="00AD1F09"/>
    <w:rsid w:val="00AD20D3"/>
    <w:rsid w:val="00AD3821"/>
    <w:rsid w:val="00AD3E5A"/>
    <w:rsid w:val="00AD41A1"/>
    <w:rsid w:val="00AD47EE"/>
    <w:rsid w:val="00AD4AE6"/>
    <w:rsid w:val="00AD5CB0"/>
    <w:rsid w:val="00AD5D4F"/>
    <w:rsid w:val="00AD76D6"/>
    <w:rsid w:val="00AD7B21"/>
    <w:rsid w:val="00AE21DA"/>
    <w:rsid w:val="00AE3ADE"/>
    <w:rsid w:val="00AE41C9"/>
    <w:rsid w:val="00AE619B"/>
    <w:rsid w:val="00AE62D6"/>
    <w:rsid w:val="00AE6371"/>
    <w:rsid w:val="00AE6648"/>
    <w:rsid w:val="00AE787A"/>
    <w:rsid w:val="00AF02EA"/>
    <w:rsid w:val="00AF0C95"/>
    <w:rsid w:val="00AF1494"/>
    <w:rsid w:val="00AF1649"/>
    <w:rsid w:val="00AF4148"/>
    <w:rsid w:val="00AF43F0"/>
    <w:rsid w:val="00AF585D"/>
    <w:rsid w:val="00AF70D1"/>
    <w:rsid w:val="00B0046E"/>
    <w:rsid w:val="00B00EB3"/>
    <w:rsid w:val="00B016F5"/>
    <w:rsid w:val="00B020D2"/>
    <w:rsid w:val="00B029E7"/>
    <w:rsid w:val="00B02CBC"/>
    <w:rsid w:val="00B02E33"/>
    <w:rsid w:val="00B05884"/>
    <w:rsid w:val="00B0617D"/>
    <w:rsid w:val="00B06253"/>
    <w:rsid w:val="00B0625B"/>
    <w:rsid w:val="00B062FB"/>
    <w:rsid w:val="00B0630F"/>
    <w:rsid w:val="00B06B2D"/>
    <w:rsid w:val="00B07128"/>
    <w:rsid w:val="00B07DC4"/>
    <w:rsid w:val="00B109A6"/>
    <w:rsid w:val="00B119B9"/>
    <w:rsid w:val="00B1230C"/>
    <w:rsid w:val="00B12353"/>
    <w:rsid w:val="00B1236F"/>
    <w:rsid w:val="00B124F1"/>
    <w:rsid w:val="00B12A6B"/>
    <w:rsid w:val="00B136D8"/>
    <w:rsid w:val="00B13753"/>
    <w:rsid w:val="00B1386E"/>
    <w:rsid w:val="00B13A79"/>
    <w:rsid w:val="00B13C1C"/>
    <w:rsid w:val="00B14351"/>
    <w:rsid w:val="00B14A84"/>
    <w:rsid w:val="00B155FB"/>
    <w:rsid w:val="00B160C6"/>
    <w:rsid w:val="00B16A3B"/>
    <w:rsid w:val="00B16BE1"/>
    <w:rsid w:val="00B16C45"/>
    <w:rsid w:val="00B172B1"/>
    <w:rsid w:val="00B202F7"/>
    <w:rsid w:val="00B20DC8"/>
    <w:rsid w:val="00B21355"/>
    <w:rsid w:val="00B218D2"/>
    <w:rsid w:val="00B21D7F"/>
    <w:rsid w:val="00B22817"/>
    <w:rsid w:val="00B22BF2"/>
    <w:rsid w:val="00B22D4D"/>
    <w:rsid w:val="00B22DE8"/>
    <w:rsid w:val="00B22E0F"/>
    <w:rsid w:val="00B2312C"/>
    <w:rsid w:val="00B231DC"/>
    <w:rsid w:val="00B23C2D"/>
    <w:rsid w:val="00B24456"/>
    <w:rsid w:val="00B25AA0"/>
    <w:rsid w:val="00B25E11"/>
    <w:rsid w:val="00B26994"/>
    <w:rsid w:val="00B26C28"/>
    <w:rsid w:val="00B27CAB"/>
    <w:rsid w:val="00B30043"/>
    <w:rsid w:val="00B301A4"/>
    <w:rsid w:val="00B3024A"/>
    <w:rsid w:val="00B30379"/>
    <w:rsid w:val="00B30879"/>
    <w:rsid w:val="00B30ECA"/>
    <w:rsid w:val="00B30FE7"/>
    <w:rsid w:val="00B315A9"/>
    <w:rsid w:val="00B32778"/>
    <w:rsid w:val="00B333E3"/>
    <w:rsid w:val="00B34AB0"/>
    <w:rsid w:val="00B350F8"/>
    <w:rsid w:val="00B371EA"/>
    <w:rsid w:val="00B377B6"/>
    <w:rsid w:val="00B37B44"/>
    <w:rsid w:val="00B4019E"/>
    <w:rsid w:val="00B40222"/>
    <w:rsid w:val="00B41360"/>
    <w:rsid w:val="00B41697"/>
    <w:rsid w:val="00B417ED"/>
    <w:rsid w:val="00B41875"/>
    <w:rsid w:val="00B41876"/>
    <w:rsid w:val="00B4248E"/>
    <w:rsid w:val="00B42560"/>
    <w:rsid w:val="00B42A0E"/>
    <w:rsid w:val="00B42A27"/>
    <w:rsid w:val="00B43C7A"/>
    <w:rsid w:val="00B449E6"/>
    <w:rsid w:val="00B44C13"/>
    <w:rsid w:val="00B44D51"/>
    <w:rsid w:val="00B45B3C"/>
    <w:rsid w:val="00B45EEB"/>
    <w:rsid w:val="00B46070"/>
    <w:rsid w:val="00B46AB5"/>
    <w:rsid w:val="00B50664"/>
    <w:rsid w:val="00B50D46"/>
    <w:rsid w:val="00B50D8C"/>
    <w:rsid w:val="00B50F5E"/>
    <w:rsid w:val="00B529E1"/>
    <w:rsid w:val="00B52C3A"/>
    <w:rsid w:val="00B52FE1"/>
    <w:rsid w:val="00B536D6"/>
    <w:rsid w:val="00B53791"/>
    <w:rsid w:val="00B5380D"/>
    <w:rsid w:val="00B53D99"/>
    <w:rsid w:val="00B54309"/>
    <w:rsid w:val="00B5560A"/>
    <w:rsid w:val="00B55FA5"/>
    <w:rsid w:val="00B56724"/>
    <w:rsid w:val="00B57016"/>
    <w:rsid w:val="00B5714F"/>
    <w:rsid w:val="00B576FE"/>
    <w:rsid w:val="00B57C11"/>
    <w:rsid w:val="00B57F7A"/>
    <w:rsid w:val="00B604D4"/>
    <w:rsid w:val="00B61266"/>
    <w:rsid w:val="00B613B4"/>
    <w:rsid w:val="00B61536"/>
    <w:rsid w:val="00B62770"/>
    <w:rsid w:val="00B63B72"/>
    <w:rsid w:val="00B63E7D"/>
    <w:rsid w:val="00B63FA7"/>
    <w:rsid w:val="00B64EDD"/>
    <w:rsid w:val="00B65422"/>
    <w:rsid w:val="00B6611C"/>
    <w:rsid w:val="00B66130"/>
    <w:rsid w:val="00B675E4"/>
    <w:rsid w:val="00B675F6"/>
    <w:rsid w:val="00B6766F"/>
    <w:rsid w:val="00B70F7B"/>
    <w:rsid w:val="00B71B36"/>
    <w:rsid w:val="00B71FA6"/>
    <w:rsid w:val="00B73444"/>
    <w:rsid w:val="00B734C5"/>
    <w:rsid w:val="00B74B58"/>
    <w:rsid w:val="00B75998"/>
    <w:rsid w:val="00B75F48"/>
    <w:rsid w:val="00B768B6"/>
    <w:rsid w:val="00B77037"/>
    <w:rsid w:val="00B77780"/>
    <w:rsid w:val="00B77E6D"/>
    <w:rsid w:val="00B80530"/>
    <w:rsid w:val="00B8061B"/>
    <w:rsid w:val="00B80A45"/>
    <w:rsid w:val="00B81569"/>
    <w:rsid w:val="00B81A21"/>
    <w:rsid w:val="00B81B9A"/>
    <w:rsid w:val="00B81DBF"/>
    <w:rsid w:val="00B83CD2"/>
    <w:rsid w:val="00B84163"/>
    <w:rsid w:val="00B84400"/>
    <w:rsid w:val="00B84BDD"/>
    <w:rsid w:val="00B85230"/>
    <w:rsid w:val="00B85606"/>
    <w:rsid w:val="00B8562E"/>
    <w:rsid w:val="00B86A8A"/>
    <w:rsid w:val="00B86B9A"/>
    <w:rsid w:val="00B86DB5"/>
    <w:rsid w:val="00B879B4"/>
    <w:rsid w:val="00B9130A"/>
    <w:rsid w:val="00B91945"/>
    <w:rsid w:val="00B91B72"/>
    <w:rsid w:val="00B924F8"/>
    <w:rsid w:val="00B93087"/>
    <w:rsid w:val="00B93A72"/>
    <w:rsid w:val="00B93C41"/>
    <w:rsid w:val="00B94AE7"/>
    <w:rsid w:val="00B95245"/>
    <w:rsid w:val="00B953CC"/>
    <w:rsid w:val="00B959DD"/>
    <w:rsid w:val="00B95B91"/>
    <w:rsid w:val="00B96290"/>
    <w:rsid w:val="00B9633F"/>
    <w:rsid w:val="00B96A16"/>
    <w:rsid w:val="00B96BDA"/>
    <w:rsid w:val="00B97D26"/>
    <w:rsid w:val="00B97E12"/>
    <w:rsid w:val="00B97F70"/>
    <w:rsid w:val="00BA10BF"/>
    <w:rsid w:val="00BA1147"/>
    <w:rsid w:val="00BA179E"/>
    <w:rsid w:val="00BA1B22"/>
    <w:rsid w:val="00BA1D27"/>
    <w:rsid w:val="00BA1EB8"/>
    <w:rsid w:val="00BA6128"/>
    <w:rsid w:val="00BA70AF"/>
    <w:rsid w:val="00BA7517"/>
    <w:rsid w:val="00BA7EDD"/>
    <w:rsid w:val="00BB0198"/>
    <w:rsid w:val="00BB0CED"/>
    <w:rsid w:val="00BB27A5"/>
    <w:rsid w:val="00BB34F8"/>
    <w:rsid w:val="00BB3E67"/>
    <w:rsid w:val="00BB4BE9"/>
    <w:rsid w:val="00BB56A9"/>
    <w:rsid w:val="00BB5847"/>
    <w:rsid w:val="00BB5D9F"/>
    <w:rsid w:val="00BB7F76"/>
    <w:rsid w:val="00BC0086"/>
    <w:rsid w:val="00BC0711"/>
    <w:rsid w:val="00BC175F"/>
    <w:rsid w:val="00BC26AB"/>
    <w:rsid w:val="00BC284B"/>
    <w:rsid w:val="00BC2B10"/>
    <w:rsid w:val="00BC3A79"/>
    <w:rsid w:val="00BC486C"/>
    <w:rsid w:val="00BC4DAD"/>
    <w:rsid w:val="00BC4E0B"/>
    <w:rsid w:val="00BC4FE2"/>
    <w:rsid w:val="00BC500A"/>
    <w:rsid w:val="00BC51CB"/>
    <w:rsid w:val="00BC5CB5"/>
    <w:rsid w:val="00BC6357"/>
    <w:rsid w:val="00BC6B87"/>
    <w:rsid w:val="00BD137E"/>
    <w:rsid w:val="00BD191E"/>
    <w:rsid w:val="00BD2186"/>
    <w:rsid w:val="00BD2B37"/>
    <w:rsid w:val="00BD2C5E"/>
    <w:rsid w:val="00BD32A1"/>
    <w:rsid w:val="00BD4677"/>
    <w:rsid w:val="00BD4D29"/>
    <w:rsid w:val="00BD53E7"/>
    <w:rsid w:val="00BD5946"/>
    <w:rsid w:val="00BD5B46"/>
    <w:rsid w:val="00BD6B0A"/>
    <w:rsid w:val="00BD6F5F"/>
    <w:rsid w:val="00BD6FF3"/>
    <w:rsid w:val="00BD76FF"/>
    <w:rsid w:val="00BD7A57"/>
    <w:rsid w:val="00BD7F90"/>
    <w:rsid w:val="00BE008A"/>
    <w:rsid w:val="00BE0E8B"/>
    <w:rsid w:val="00BE0EBB"/>
    <w:rsid w:val="00BE1327"/>
    <w:rsid w:val="00BE14E3"/>
    <w:rsid w:val="00BE287D"/>
    <w:rsid w:val="00BE3DFB"/>
    <w:rsid w:val="00BE47FD"/>
    <w:rsid w:val="00BE5885"/>
    <w:rsid w:val="00BE596D"/>
    <w:rsid w:val="00BE5B6C"/>
    <w:rsid w:val="00BE680E"/>
    <w:rsid w:val="00BE6AAD"/>
    <w:rsid w:val="00BF0992"/>
    <w:rsid w:val="00BF251C"/>
    <w:rsid w:val="00BF311B"/>
    <w:rsid w:val="00BF32AD"/>
    <w:rsid w:val="00BF3D6E"/>
    <w:rsid w:val="00BF4C57"/>
    <w:rsid w:val="00BF545E"/>
    <w:rsid w:val="00BF715F"/>
    <w:rsid w:val="00BF7594"/>
    <w:rsid w:val="00C00A30"/>
    <w:rsid w:val="00C00D2B"/>
    <w:rsid w:val="00C01534"/>
    <w:rsid w:val="00C01708"/>
    <w:rsid w:val="00C0176B"/>
    <w:rsid w:val="00C01C24"/>
    <w:rsid w:val="00C0257D"/>
    <w:rsid w:val="00C02A7E"/>
    <w:rsid w:val="00C02BAD"/>
    <w:rsid w:val="00C03298"/>
    <w:rsid w:val="00C03C93"/>
    <w:rsid w:val="00C041C8"/>
    <w:rsid w:val="00C0431C"/>
    <w:rsid w:val="00C05595"/>
    <w:rsid w:val="00C1001D"/>
    <w:rsid w:val="00C106C4"/>
    <w:rsid w:val="00C109A4"/>
    <w:rsid w:val="00C11944"/>
    <w:rsid w:val="00C11C84"/>
    <w:rsid w:val="00C11D04"/>
    <w:rsid w:val="00C12D33"/>
    <w:rsid w:val="00C12E1F"/>
    <w:rsid w:val="00C12E4F"/>
    <w:rsid w:val="00C12FA6"/>
    <w:rsid w:val="00C131AF"/>
    <w:rsid w:val="00C131F5"/>
    <w:rsid w:val="00C1340F"/>
    <w:rsid w:val="00C13610"/>
    <w:rsid w:val="00C13627"/>
    <w:rsid w:val="00C13F15"/>
    <w:rsid w:val="00C13F7D"/>
    <w:rsid w:val="00C1406D"/>
    <w:rsid w:val="00C14E9A"/>
    <w:rsid w:val="00C14F33"/>
    <w:rsid w:val="00C15500"/>
    <w:rsid w:val="00C158DE"/>
    <w:rsid w:val="00C166FC"/>
    <w:rsid w:val="00C167C4"/>
    <w:rsid w:val="00C16D62"/>
    <w:rsid w:val="00C2003D"/>
    <w:rsid w:val="00C20A81"/>
    <w:rsid w:val="00C20FCB"/>
    <w:rsid w:val="00C2232B"/>
    <w:rsid w:val="00C22377"/>
    <w:rsid w:val="00C223E4"/>
    <w:rsid w:val="00C22502"/>
    <w:rsid w:val="00C22A08"/>
    <w:rsid w:val="00C22C27"/>
    <w:rsid w:val="00C22D3C"/>
    <w:rsid w:val="00C22EB8"/>
    <w:rsid w:val="00C23782"/>
    <w:rsid w:val="00C23988"/>
    <w:rsid w:val="00C24226"/>
    <w:rsid w:val="00C242AE"/>
    <w:rsid w:val="00C24406"/>
    <w:rsid w:val="00C2455E"/>
    <w:rsid w:val="00C24ED8"/>
    <w:rsid w:val="00C2545F"/>
    <w:rsid w:val="00C27336"/>
    <w:rsid w:val="00C27BA5"/>
    <w:rsid w:val="00C27C47"/>
    <w:rsid w:val="00C302D9"/>
    <w:rsid w:val="00C30E87"/>
    <w:rsid w:val="00C322EB"/>
    <w:rsid w:val="00C335A4"/>
    <w:rsid w:val="00C348C7"/>
    <w:rsid w:val="00C3543F"/>
    <w:rsid w:val="00C3559B"/>
    <w:rsid w:val="00C3677F"/>
    <w:rsid w:val="00C36871"/>
    <w:rsid w:val="00C36936"/>
    <w:rsid w:val="00C36C91"/>
    <w:rsid w:val="00C37148"/>
    <w:rsid w:val="00C37264"/>
    <w:rsid w:val="00C37947"/>
    <w:rsid w:val="00C37BDE"/>
    <w:rsid w:val="00C40051"/>
    <w:rsid w:val="00C400B6"/>
    <w:rsid w:val="00C40890"/>
    <w:rsid w:val="00C40D50"/>
    <w:rsid w:val="00C413A4"/>
    <w:rsid w:val="00C41DCD"/>
    <w:rsid w:val="00C438E5"/>
    <w:rsid w:val="00C4411C"/>
    <w:rsid w:val="00C44BEF"/>
    <w:rsid w:val="00C44CAA"/>
    <w:rsid w:val="00C4530C"/>
    <w:rsid w:val="00C456A9"/>
    <w:rsid w:val="00C46A7A"/>
    <w:rsid w:val="00C46CF1"/>
    <w:rsid w:val="00C46EF4"/>
    <w:rsid w:val="00C47277"/>
    <w:rsid w:val="00C47618"/>
    <w:rsid w:val="00C47643"/>
    <w:rsid w:val="00C479F4"/>
    <w:rsid w:val="00C500E2"/>
    <w:rsid w:val="00C508A5"/>
    <w:rsid w:val="00C52095"/>
    <w:rsid w:val="00C52684"/>
    <w:rsid w:val="00C52D0B"/>
    <w:rsid w:val="00C53970"/>
    <w:rsid w:val="00C53D2E"/>
    <w:rsid w:val="00C53D60"/>
    <w:rsid w:val="00C540EC"/>
    <w:rsid w:val="00C54715"/>
    <w:rsid w:val="00C55CA0"/>
    <w:rsid w:val="00C55ED3"/>
    <w:rsid w:val="00C56224"/>
    <w:rsid w:val="00C577FD"/>
    <w:rsid w:val="00C57E8A"/>
    <w:rsid w:val="00C60BA4"/>
    <w:rsid w:val="00C620BB"/>
    <w:rsid w:val="00C62D9A"/>
    <w:rsid w:val="00C62EFB"/>
    <w:rsid w:val="00C62F5B"/>
    <w:rsid w:val="00C6317B"/>
    <w:rsid w:val="00C63B1F"/>
    <w:rsid w:val="00C65810"/>
    <w:rsid w:val="00C65A62"/>
    <w:rsid w:val="00C66FE6"/>
    <w:rsid w:val="00C67620"/>
    <w:rsid w:val="00C67938"/>
    <w:rsid w:val="00C70178"/>
    <w:rsid w:val="00C705BF"/>
    <w:rsid w:val="00C70D3D"/>
    <w:rsid w:val="00C7148B"/>
    <w:rsid w:val="00C715EC"/>
    <w:rsid w:val="00C71F6B"/>
    <w:rsid w:val="00C71F74"/>
    <w:rsid w:val="00C7227A"/>
    <w:rsid w:val="00C7243E"/>
    <w:rsid w:val="00C73495"/>
    <w:rsid w:val="00C740C9"/>
    <w:rsid w:val="00C74151"/>
    <w:rsid w:val="00C7550D"/>
    <w:rsid w:val="00C75E72"/>
    <w:rsid w:val="00C76025"/>
    <w:rsid w:val="00C7602B"/>
    <w:rsid w:val="00C766CD"/>
    <w:rsid w:val="00C807C0"/>
    <w:rsid w:val="00C81D34"/>
    <w:rsid w:val="00C82ADE"/>
    <w:rsid w:val="00C83052"/>
    <w:rsid w:val="00C8362A"/>
    <w:rsid w:val="00C843BD"/>
    <w:rsid w:val="00C8444E"/>
    <w:rsid w:val="00C85F44"/>
    <w:rsid w:val="00C86241"/>
    <w:rsid w:val="00C869A9"/>
    <w:rsid w:val="00C86A93"/>
    <w:rsid w:val="00C8728A"/>
    <w:rsid w:val="00C87570"/>
    <w:rsid w:val="00C87601"/>
    <w:rsid w:val="00C876C4"/>
    <w:rsid w:val="00C87E36"/>
    <w:rsid w:val="00C87F22"/>
    <w:rsid w:val="00C90A32"/>
    <w:rsid w:val="00C90A5A"/>
    <w:rsid w:val="00C91523"/>
    <w:rsid w:val="00C91D17"/>
    <w:rsid w:val="00C93C17"/>
    <w:rsid w:val="00C93D75"/>
    <w:rsid w:val="00C94FDC"/>
    <w:rsid w:val="00C96469"/>
    <w:rsid w:val="00C96601"/>
    <w:rsid w:val="00C96B7D"/>
    <w:rsid w:val="00C974A5"/>
    <w:rsid w:val="00C978F5"/>
    <w:rsid w:val="00CA07A3"/>
    <w:rsid w:val="00CA0C29"/>
    <w:rsid w:val="00CA0C2C"/>
    <w:rsid w:val="00CA1011"/>
    <w:rsid w:val="00CA170F"/>
    <w:rsid w:val="00CA1AB2"/>
    <w:rsid w:val="00CA2033"/>
    <w:rsid w:val="00CA254E"/>
    <w:rsid w:val="00CA3A6C"/>
    <w:rsid w:val="00CA3B51"/>
    <w:rsid w:val="00CA5958"/>
    <w:rsid w:val="00CA5A96"/>
    <w:rsid w:val="00CA5D47"/>
    <w:rsid w:val="00CA6109"/>
    <w:rsid w:val="00CA611B"/>
    <w:rsid w:val="00CA75D9"/>
    <w:rsid w:val="00CB0205"/>
    <w:rsid w:val="00CB1000"/>
    <w:rsid w:val="00CB11D0"/>
    <w:rsid w:val="00CB12D6"/>
    <w:rsid w:val="00CB1575"/>
    <w:rsid w:val="00CB205F"/>
    <w:rsid w:val="00CB20A8"/>
    <w:rsid w:val="00CB31C6"/>
    <w:rsid w:val="00CB3A86"/>
    <w:rsid w:val="00CB42C8"/>
    <w:rsid w:val="00CB5AC4"/>
    <w:rsid w:val="00CB5C1A"/>
    <w:rsid w:val="00CB634C"/>
    <w:rsid w:val="00CB6584"/>
    <w:rsid w:val="00CB6898"/>
    <w:rsid w:val="00CB6D07"/>
    <w:rsid w:val="00CB70CD"/>
    <w:rsid w:val="00CB7582"/>
    <w:rsid w:val="00CB7585"/>
    <w:rsid w:val="00CB788C"/>
    <w:rsid w:val="00CC0179"/>
    <w:rsid w:val="00CC0310"/>
    <w:rsid w:val="00CC09CB"/>
    <w:rsid w:val="00CC0CEB"/>
    <w:rsid w:val="00CC1087"/>
    <w:rsid w:val="00CC1503"/>
    <w:rsid w:val="00CC1CA8"/>
    <w:rsid w:val="00CC2266"/>
    <w:rsid w:val="00CC22D2"/>
    <w:rsid w:val="00CC2840"/>
    <w:rsid w:val="00CC2A9A"/>
    <w:rsid w:val="00CC2B96"/>
    <w:rsid w:val="00CC34B3"/>
    <w:rsid w:val="00CC403C"/>
    <w:rsid w:val="00CC409D"/>
    <w:rsid w:val="00CC4F48"/>
    <w:rsid w:val="00CC5132"/>
    <w:rsid w:val="00CC523B"/>
    <w:rsid w:val="00CC58D2"/>
    <w:rsid w:val="00CC5FC5"/>
    <w:rsid w:val="00CC601E"/>
    <w:rsid w:val="00CC6723"/>
    <w:rsid w:val="00CC6E8E"/>
    <w:rsid w:val="00CC7A27"/>
    <w:rsid w:val="00CD09D7"/>
    <w:rsid w:val="00CD15FF"/>
    <w:rsid w:val="00CD2BA4"/>
    <w:rsid w:val="00CD3392"/>
    <w:rsid w:val="00CD4114"/>
    <w:rsid w:val="00CD442B"/>
    <w:rsid w:val="00CD4C90"/>
    <w:rsid w:val="00CD4EFC"/>
    <w:rsid w:val="00CD541A"/>
    <w:rsid w:val="00CD6259"/>
    <w:rsid w:val="00CD7223"/>
    <w:rsid w:val="00CD7652"/>
    <w:rsid w:val="00CD7763"/>
    <w:rsid w:val="00CD77E3"/>
    <w:rsid w:val="00CD7DE6"/>
    <w:rsid w:val="00CE016A"/>
    <w:rsid w:val="00CE0399"/>
    <w:rsid w:val="00CE15B6"/>
    <w:rsid w:val="00CE2742"/>
    <w:rsid w:val="00CE2A46"/>
    <w:rsid w:val="00CE307A"/>
    <w:rsid w:val="00CE4B20"/>
    <w:rsid w:val="00CE4BEF"/>
    <w:rsid w:val="00CE6177"/>
    <w:rsid w:val="00CE672C"/>
    <w:rsid w:val="00CE729E"/>
    <w:rsid w:val="00CE7410"/>
    <w:rsid w:val="00CE79E9"/>
    <w:rsid w:val="00CE7CE3"/>
    <w:rsid w:val="00CF01E4"/>
    <w:rsid w:val="00CF0BA5"/>
    <w:rsid w:val="00CF1B4B"/>
    <w:rsid w:val="00CF1DC1"/>
    <w:rsid w:val="00CF1FDA"/>
    <w:rsid w:val="00CF23C9"/>
    <w:rsid w:val="00CF43C3"/>
    <w:rsid w:val="00CF49FF"/>
    <w:rsid w:val="00CF53EF"/>
    <w:rsid w:val="00CF5828"/>
    <w:rsid w:val="00CF5F80"/>
    <w:rsid w:val="00CF6190"/>
    <w:rsid w:val="00CF6D10"/>
    <w:rsid w:val="00CF7409"/>
    <w:rsid w:val="00CF78C3"/>
    <w:rsid w:val="00CF7ECB"/>
    <w:rsid w:val="00CF7F7B"/>
    <w:rsid w:val="00D00B80"/>
    <w:rsid w:val="00D01491"/>
    <w:rsid w:val="00D01F00"/>
    <w:rsid w:val="00D0327D"/>
    <w:rsid w:val="00D032DC"/>
    <w:rsid w:val="00D04182"/>
    <w:rsid w:val="00D0480E"/>
    <w:rsid w:val="00D05F29"/>
    <w:rsid w:val="00D067F7"/>
    <w:rsid w:val="00D0714B"/>
    <w:rsid w:val="00D07644"/>
    <w:rsid w:val="00D0770D"/>
    <w:rsid w:val="00D079AA"/>
    <w:rsid w:val="00D07FC4"/>
    <w:rsid w:val="00D10270"/>
    <w:rsid w:val="00D10777"/>
    <w:rsid w:val="00D1116D"/>
    <w:rsid w:val="00D11A40"/>
    <w:rsid w:val="00D11ADE"/>
    <w:rsid w:val="00D11DF1"/>
    <w:rsid w:val="00D12BFC"/>
    <w:rsid w:val="00D14031"/>
    <w:rsid w:val="00D143DC"/>
    <w:rsid w:val="00D152C5"/>
    <w:rsid w:val="00D15520"/>
    <w:rsid w:val="00D1563C"/>
    <w:rsid w:val="00D1598D"/>
    <w:rsid w:val="00D17CF9"/>
    <w:rsid w:val="00D17ECD"/>
    <w:rsid w:val="00D211FC"/>
    <w:rsid w:val="00D2175C"/>
    <w:rsid w:val="00D219BC"/>
    <w:rsid w:val="00D22056"/>
    <w:rsid w:val="00D2367F"/>
    <w:rsid w:val="00D237B2"/>
    <w:rsid w:val="00D23FED"/>
    <w:rsid w:val="00D247C3"/>
    <w:rsid w:val="00D30662"/>
    <w:rsid w:val="00D31280"/>
    <w:rsid w:val="00D31436"/>
    <w:rsid w:val="00D3185E"/>
    <w:rsid w:val="00D32F4C"/>
    <w:rsid w:val="00D3304B"/>
    <w:rsid w:val="00D342DB"/>
    <w:rsid w:val="00D35C0F"/>
    <w:rsid w:val="00D36C18"/>
    <w:rsid w:val="00D36D66"/>
    <w:rsid w:val="00D36DF3"/>
    <w:rsid w:val="00D372DD"/>
    <w:rsid w:val="00D37694"/>
    <w:rsid w:val="00D40104"/>
    <w:rsid w:val="00D40517"/>
    <w:rsid w:val="00D408F5"/>
    <w:rsid w:val="00D40B5C"/>
    <w:rsid w:val="00D414ED"/>
    <w:rsid w:val="00D421BF"/>
    <w:rsid w:val="00D42E71"/>
    <w:rsid w:val="00D42F21"/>
    <w:rsid w:val="00D43ED6"/>
    <w:rsid w:val="00D43F57"/>
    <w:rsid w:val="00D445C0"/>
    <w:rsid w:val="00D44874"/>
    <w:rsid w:val="00D44D8C"/>
    <w:rsid w:val="00D45699"/>
    <w:rsid w:val="00D45BEC"/>
    <w:rsid w:val="00D45D27"/>
    <w:rsid w:val="00D463AA"/>
    <w:rsid w:val="00D47473"/>
    <w:rsid w:val="00D503F7"/>
    <w:rsid w:val="00D510C5"/>
    <w:rsid w:val="00D5250E"/>
    <w:rsid w:val="00D5281C"/>
    <w:rsid w:val="00D53A26"/>
    <w:rsid w:val="00D541D9"/>
    <w:rsid w:val="00D5669E"/>
    <w:rsid w:val="00D5715C"/>
    <w:rsid w:val="00D57DC4"/>
    <w:rsid w:val="00D57FE0"/>
    <w:rsid w:val="00D60B75"/>
    <w:rsid w:val="00D60D7D"/>
    <w:rsid w:val="00D62BD1"/>
    <w:rsid w:val="00D64098"/>
    <w:rsid w:val="00D6426D"/>
    <w:rsid w:val="00D64286"/>
    <w:rsid w:val="00D642D3"/>
    <w:rsid w:val="00D648B8"/>
    <w:rsid w:val="00D65C09"/>
    <w:rsid w:val="00D65E99"/>
    <w:rsid w:val="00D67A2A"/>
    <w:rsid w:val="00D67FC2"/>
    <w:rsid w:val="00D70332"/>
    <w:rsid w:val="00D703E1"/>
    <w:rsid w:val="00D70E1B"/>
    <w:rsid w:val="00D72456"/>
    <w:rsid w:val="00D73074"/>
    <w:rsid w:val="00D73385"/>
    <w:rsid w:val="00D73C0B"/>
    <w:rsid w:val="00D749DC"/>
    <w:rsid w:val="00D75C72"/>
    <w:rsid w:val="00D76451"/>
    <w:rsid w:val="00D77527"/>
    <w:rsid w:val="00D77ABC"/>
    <w:rsid w:val="00D77C4F"/>
    <w:rsid w:val="00D8083C"/>
    <w:rsid w:val="00D81243"/>
    <w:rsid w:val="00D817CE"/>
    <w:rsid w:val="00D81F6F"/>
    <w:rsid w:val="00D82050"/>
    <w:rsid w:val="00D8337A"/>
    <w:rsid w:val="00D8537F"/>
    <w:rsid w:val="00D85C9A"/>
    <w:rsid w:val="00D90045"/>
    <w:rsid w:val="00D9010E"/>
    <w:rsid w:val="00D918F3"/>
    <w:rsid w:val="00D91A99"/>
    <w:rsid w:val="00D92135"/>
    <w:rsid w:val="00D925C6"/>
    <w:rsid w:val="00D92D5E"/>
    <w:rsid w:val="00D92EAB"/>
    <w:rsid w:val="00D93A0A"/>
    <w:rsid w:val="00D94CCA"/>
    <w:rsid w:val="00D94E66"/>
    <w:rsid w:val="00D951FA"/>
    <w:rsid w:val="00D953D4"/>
    <w:rsid w:val="00D95F6B"/>
    <w:rsid w:val="00D9639C"/>
    <w:rsid w:val="00D965F7"/>
    <w:rsid w:val="00D972C5"/>
    <w:rsid w:val="00D97DE9"/>
    <w:rsid w:val="00DA09A2"/>
    <w:rsid w:val="00DA0EFC"/>
    <w:rsid w:val="00DA1182"/>
    <w:rsid w:val="00DA1568"/>
    <w:rsid w:val="00DA1613"/>
    <w:rsid w:val="00DA1A20"/>
    <w:rsid w:val="00DA3047"/>
    <w:rsid w:val="00DA3679"/>
    <w:rsid w:val="00DA36E2"/>
    <w:rsid w:val="00DA3D73"/>
    <w:rsid w:val="00DA4DF1"/>
    <w:rsid w:val="00DA516D"/>
    <w:rsid w:val="00DA5186"/>
    <w:rsid w:val="00DA5B3E"/>
    <w:rsid w:val="00DA744A"/>
    <w:rsid w:val="00DA7FA9"/>
    <w:rsid w:val="00DB0326"/>
    <w:rsid w:val="00DB0A18"/>
    <w:rsid w:val="00DB0F3F"/>
    <w:rsid w:val="00DB1510"/>
    <w:rsid w:val="00DB1879"/>
    <w:rsid w:val="00DB2174"/>
    <w:rsid w:val="00DB22C3"/>
    <w:rsid w:val="00DB2401"/>
    <w:rsid w:val="00DB2C11"/>
    <w:rsid w:val="00DB2FAE"/>
    <w:rsid w:val="00DB324D"/>
    <w:rsid w:val="00DB3974"/>
    <w:rsid w:val="00DB3CAD"/>
    <w:rsid w:val="00DB45C3"/>
    <w:rsid w:val="00DB48FE"/>
    <w:rsid w:val="00DB4D08"/>
    <w:rsid w:val="00DB4E2D"/>
    <w:rsid w:val="00DB5BB9"/>
    <w:rsid w:val="00DB5C3F"/>
    <w:rsid w:val="00DB668E"/>
    <w:rsid w:val="00DB6852"/>
    <w:rsid w:val="00DB68C9"/>
    <w:rsid w:val="00DB6B6D"/>
    <w:rsid w:val="00DB786E"/>
    <w:rsid w:val="00DB7CE6"/>
    <w:rsid w:val="00DC000C"/>
    <w:rsid w:val="00DC1C0D"/>
    <w:rsid w:val="00DC1DB4"/>
    <w:rsid w:val="00DC2381"/>
    <w:rsid w:val="00DC26C9"/>
    <w:rsid w:val="00DC2DC5"/>
    <w:rsid w:val="00DC61AB"/>
    <w:rsid w:val="00DC669B"/>
    <w:rsid w:val="00DC6A04"/>
    <w:rsid w:val="00DC6EA4"/>
    <w:rsid w:val="00DC792E"/>
    <w:rsid w:val="00DC7A85"/>
    <w:rsid w:val="00DD0715"/>
    <w:rsid w:val="00DD12D2"/>
    <w:rsid w:val="00DD1603"/>
    <w:rsid w:val="00DD1633"/>
    <w:rsid w:val="00DD16E9"/>
    <w:rsid w:val="00DD2205"/>
    <w:rsid w:val="00DD2B67"/>
    <w:rsid w:val="00DD3672"/>
    <w:rsid w:val="00DD3BCB"/>
    <w:rsid w:val="00DD4A13"/>
    <w:rsid w:val="00DD6086"/>
    <w:rsid w:val="00DD62BF"/>
    <w:rsid w:val="00DD63E1"/>
    <w:rsid w:val="00DD68E2"/>
    <w:rsid w:val="00DD6A51"/>
    <w:rsid w:val="00DD732E"/>
    <w:rsid w:val="00DE1604"/>
    <w:rsid w:val="00DE1FCF"/>
    <w:rsid w:val="00DE260D"/>
    <w:rsid w:val="00DE2B24"/>
    <w:rsid w:val="00DE3046"/>
    <w:rsid w:val="00DE36CA"/>
    <w:rsid w:val="00DE3759"/>
    <w:rsid w:val="00DE3CFC"/>
    <w:rsid w:val="00DE3FC0"/>
    <w:rsid w:val="00DE53E9"/>
    <w:rsid w:val="00DE5B5C"/>
    <w:rsid w:val="00DE5B80"/>
    <w:rsid w:val="00DE5D43"/>
    <w:rsid w:val="00DE6143"/>
    <w:rsid w:val="00DE6860"/>
    <w:rsid w:val="00DE693F"/>
    <w:rsid w:val="00DE7CB0"/>
    <w:rsid w:val="00DF17C3"/>
    <w:rsid w:val="00DF199E"/>
    <w:rsid w:val="00DF207F"/>
    <w:rsid w:val="00DF2E06"/>
    <w:rsid w:val="00DF2F18"/>
    <w:rsid w:val="00DF34EC"/>
    <w:rsid w:val="00DF38E9"/>
    <w:rsid w:val="00DF448F"/>
    <w:rsid w:val="00DF4B9D"/>
    <w:rsid w:val="00DF568D"/>
    <w:rsid w:val="00DF5D3B"/>
    <w:rsid w:val="00DF5EE7"/>
    <w:rsid w:val="00DF6115"/>
    <w:rsid w:val="00DF691F"/>
    <w:rsid w:val="00DF7106"/>
    <w:rsid w:val="00DF732A"/>
    <w:rsid w:val="00DF7B40"/>
    <w:rsid w:val="00E0079D"/>
    <w:rsid w:val="00E00FFB"/>
    <w:rsid w:val="00E0189C"/>
    <w:rsid w:val="00E01F07"/>
    <w:rsid w:val="00E027F9"/>
    <w:rsid w:val="00E03026"/>
    <w:rsid w:val="00E031A3"/>
    <w:rsid w:val="00E039DB"/>
    <w:rsid w:val="00E0401A"/>
    <w:rsid w:val="00E0403B"/>
    <w:rsid w:val="00E0471A"/>
    <w:rsid w:val="00E0481B"/>
    <w:rsid w:val="00E04867"/>
    <w:rsid w:val="00E050B3"/>
    <w:rsid w:val="00E05F1D"/>
    <w:rsid w:val="00E062E0"/>
    <w:rsid w:val="00E0646B"/>
    <w:rsid w:val="00E07FC6"/>
    <w:rsid w:val="00E103B7"/>
    <w:rsid w:val="00E11CA9"/>
    <w:rsid w:val="00E12EFC"/>
    <w:rsid w:val="00E13515"/>
    <w:rsid w:val="00E145C0"/>
    <w:rsid w:val="00E14D22"/>
    <w:rsid w:val="00E164E3"/>
    <w:rsid w:val="00E16931"/>
    <w:rsid w:val="00E16CB0"/>
    <w:rsid w:val="00E16D37"/>
    <w:rsid w:val="00E17107"/>
    <w:rsid w:val="00E2003E"/>
    <w:rsid w:val="00E204B1"/>
    <w:rsid w:val="00E207F2"/>
    <w:rsid w:val="00E20812"/>
    <w:rsid w:val="00E2126F"/>
    <w:rsid w:val="00E21796"/>
    <w:rsid w:val="00E21A83"/>
    <w:rsid w:val="00E22022"/>
    <w:rsid w:val="00E2252F"/>
    <w:rsid w:val="00E2281A"/>
    <w:rsid w:val="00E237B3"/>
    <w:rsid w:val="00E23C0A"/>
    <w:rsid w:val="00E2475B"/>
    <w:rsid w:val="00E24E9D"/>
    <w:rsid w:val="00E2532C"/>
    <w:rsid w:val="00E255AC"/>
    <w:rsid w:val="00E2568E"/>
    <w:rsid w:val="00E26388"/>
    <w:rsid w:val="00E26E0B"/>
    <w:rsid w:val="00E274E4"/>
    <w:rsid w:val="00E2751E"/>
    <w:rsid w:val="00E309BB"/>
    <w:rsid w:val="00E32C9E"/>
    <w:rsid w:val="00E33215"/>
    <w:rsid w:val="00E33B05"/>
    <w:rsid w:val="00E34108"/>
    <w:rsid w:val="00E350AE"/>
    <w:rsid w:val="00E353E7"/>
    <w:rsid w:val="00E3610E"/>
    <w:rsid w:val="00E36A32"/>
    <w:rsid w:val="00E36D34"/>
    <w:rsid w:val="00E37061"/>
    <w:rsid w:val="00E37548"/>
    <w:rsid w:val="00E375BA"/>
    <w:rsid w:val="00E37A60"/>
    <w:rsid w:val="00E4005C"/>
    <w:rsid w:val="00E401AC"/>
    <w:rsid w:val="00E4090F"/>
    <w:rsid w:val="00E41493"/>
    <w:rsid w:val="00E415B1"/>
    <w:rsid w:val="00E41BF6"/>
    <w:rsid w:val="00E41C8D"/>
    <w:rsid w:val="00E41DEF"/>
    <w:rsid w:val="00E42C35"/>
    <w:rsid w:val="00E433A7"/>
    <w:rsid w:val="00E435F3"/>
    <w:rsid w:val="00E45017"/>
    <w:rsid w:val="00E454C4"/>
    <w:rsid w:val="00E45837"/>
    <w:rsid w:val="00E45BFE"/>
    <w:rsid w:val="00E45CA4"/>
    <w:rsid w:val="00E4604F"/>
    <w:rsid w:val="00E464A4"/>
    <w:rsid w:val="00E46DAA"/>
    <w:rsid w:val="00E471C6"/>
    <w:rsid w:val="00E4773C"/>
    <w:rsid w:val="00E50688"/>
    <w:rsid w:val="00E5068E"/>
    <w:rsid w:val="00E522AF"/>
    <w:rsid w:val="00E5268E"/>
    <w:rsid w:val="00E543BE"/>
    <w:rsid w:val="00E56213"/>
    <w:rsid w:val="00E56E46"/>
    <w:rsid w:val="00E57BAF"/>
    <w:rsid w:val="00E57E8E"/>
    <w:rsid w:val="00E60B0D"/>
    <w:rsid w:val="00E60BA7"/>
    <w:rsid w:val="00E611F1"/>
    <w:rsid w:val="00E61AA0"/>
    <w:rsid w:val="00E61EA1"/>
    <w:rsid w:val="00E61F45"/>
    <w:rsid w:val="00E61F59"/>
    <w:rsid w:val="00E62139"/>
    <w:rsid w:val="00E6282E"/>
    <w:rsid w:val="00E62E17"/>
    <w:rsid w:val="00E6308E"/>
    <w:rsid w:val="00E630FE"/>
    <w:rsid w:val="00E633E3"/>
    <w:rsid w:val="00E638DF"/>
    <w:rsid w:val="00E64453"/>
    <w:rsid w:val="00E65244"/>
    <w:rsid w:val="00E65CA4"/>
    <w:rsid w:val="00E6624C"/>
    <w:rsid w:val="00E662CD"/>
    <w:rsid w:val="00E664BD"/>
    <w:rsid w:val="00E67001"/>
    <w:rsid w:val="00E67706"/>
    <w:rsid w:val="00E67A20"/>
    <w:rsid w:val="00E7036E"/>
    <w:rsid w:val="00E71EF3"/>
    <w:rsid w:val="00E72346"/>
    <w:rsid w:val="00E729B5"/>
    <w:rsid w:val="00E73610"/>
    <w:rsid w:val="00E73AF1"/>
    <w:rsid w:val="00E73DD7"/>
    <w:rsid w:val="00E7438B"/>
    <w:rsid w:val="00E744F4"/>
    <w:rsid w:val="00E74D8F"/>
    <w:rsid w:val="00E7556A"/>
    <w:rsid w:val="00E76014"/>
    <w:rsid w:val="00E76E26"/>
    <w:rsid w:val="00E77553"/>
    <w:rsid w:val="00E8052B"/>
    <w:rsid w:val="00E8080F"/>
    <w:rsid w:val="00E808B7"/>
    <w:rsid w:val="00E8110E"/>
    <w:rsid w:val="00E81F27"/>
    <w:rsid w:val="00E82114"/>
    <w:rsid w:val="00E827E4"/>
    <w:rsid w:val="00E827EB"/>
    <w:rsid w:val="00E8298F"/>
    <w:rsid w:val="00E83DB0"/>
    <w:rsid w:val="00E840BA"/>
    <w:rsid w:val="00E84988"/>
    <w:rsid w:val="00E85059"/>
    <w:rsid w:val="00E85366"/>
    <w:rsid w:val="00E856DA"/>
    <w:rsid w:val="00E861E4"/>
    <w:rsid w:val="00E86A39"/>
    <w:rsid w:val="00E86DC3"/>
    <w:rsid w:val="00E90009"/>
    <w:rsid w:val="00E902D3"/>
    <w:rsid w:val="00E9054C"/>
    <w:rsid w:val="00E9074D"/>
    <w:rsid w:val="00E909C6"/>
    <w:rsid w:val="00E91C89"/>
    <w:rsid w:val="00E91CD3"/>
    <w:rsid w:val="00E928EB"/>
    <w:rsid w:val="00E92D46"/>
    <w:rsid w:val="00E94AD1"/>
    <w:rsid w:val="00E94D49"/>
    <w:rsid w:val="00E95843"/>
    <w:rsid w:val="00E97CD1"/>
    <w:rsid w:val="00EA031D"/>
    <w:rsid w:val="00EA0373"/>
    <w:rsid w:val="00EA080D"/>
    <w:rsid w:val="00EA190E"/>
    <w:rsid w:val="00EA1D92"/>
    <w:rsid w:val="00EA1D98"/>
    <w:rsid w:val="00EA2853"/>
    <w:rsid w:val="00EA3159"/>
    <w:rsid w:val="00EA32E5"/>
    <w:rsid w:val="00EA36F2"/>
    <w:rsid w:val="00EA4955"/>
    <w:rsid w:val="00EA5121"/>
    <w:rsid w:val="00EA5259"/>
    <w:rsid w:val="00EA56CB"/>
    <w:rsid w:val="00EA5B02"/>
    <w:rsid w:val="00EA5BA6"/>
    <w:rsid w:val="00EA61C2"/>
    <w:rsid w:val="00EA65FF"/>
    <w:rsid w:val="00EA6AB3"/>
    <w:rsid w:val="00EA6C20"/>
    <w:rsid w:val="00EA6FC7"/>
    <w:rsid w:val="00EA7962"/>
    <w:rsid w:val="00EB0294"/>
    <w:rsid w:val="00EB03E0"/>
    <w:rsid w:val="00EB060A"/>
    <w:rsid w:val="00EB0B2D"/>
    <w:rsid w:val="00EB0F31"/>
    <w:rsid w:val="00EB1799"/>
    <w:rsid w:val="00EB17FD"/>
    <w:rsid w:val="00EB1FD4"/>
    <w:rsid w:val="00EB2858"/>
    <w:rsid w:val="00EB2FCB"/>
    <w:rsid w:val="00EB39F5"/>
    <w:rsid w:val="00EB4152"/>
    <w:rsid w:val="00EB4161"/>
    <w:rsid w:val="00EB6052"/>
    <w:rsid w:val="00EB6889"/>
    <w:rsid w:val="00EB6C7A"/>
    <w:rsid w:val="00EB7121"/>
    <w:rsid w:val="00EB752A"/>
    <w:rsid w:val="00EB767A"/>
    <w:rsid w:val="00EB7F8B"/>
    <w:rsid w:val="00EB7FC0"/>
    <w:rsid w:val="00EC0AF1"/>
    <w:rsid w:val="00EC0C1F"/>
    <w:rsid w:val="00EC0F6E"/>
    <w:rsid w:val="00EC12D5"/>
    <w:rsid w:val="00EC156B"/>
    <w:rsid w:val="00EC30FE"/>
    <w:rsid w:val="00EC3A7D"/>
    <w:rsid w:val="00EC411B"/>
    <w:rsid w:val="00EC4CB2"/>
    <w:rsid w:val="00EC5F7A"/>
    <w:rsid w:val="00EC6B55"/>
    <w:rsid w:val="00EC73EC"/>
    <w:rsid w:val="00EC773A"/>
    <w:rsid w:val="00ED0660"/>
    <w:rsid w:val="00ED08A4"/>
    <w:rsid w:val="00ED09EF"/>
    <w:rsid w:val="00ED0D64"/>
    <w:rsid w:val="00ED28D5"/>
    <w:rsid w:val="00ED2CEA"/>
    <w:rsid w:val="00ED2F8B"/>
    <w:rsid w:val="00ED44C9"/>
    <w:rsid w:val="00ED4F88"/>
    <w:rsid w:val="00ED5BB2"/>
    <w:rsid w:val="00ED718B"/>
    <w:rsid w:val="00ED7568"/>
    <w:rsid w:val="00EE00C3"/>
    <w:rsid w:val="00EE07B8"/>
    <w:rsid w:val="00EE0BB5"/>
    <w:rsid w:val="00EE1D7A"/>
    <w:rsid w:val="00EE2B3A"/>
    <w:rsid w:val="00EE3120"/>
    <w:rsid w:val="00EE318F"/>
    <w:rsid w:val="00EE3350"/>
    <w:rsid w:val="00EE37FF"/>
    <w:rsid w:val="00EE3C52"/>
    <w:rsid w:val="00EE3E02"/>
    <w:rsid w:val="00EE44DC"/>
    <w:rsid w:val="00EE44F8"/>
    <w:rsid w:val="00EE4805"/>
    <w:rsid w:val="00EE4ACA"/>
    <w:rsid w:val="00EE5E98"/>
    <w:rsid w:val="00EE64F6"/>
    <w:rsid w:val="00EE77C1"/>
    <w:rsid w:val="00EE7EFC"/>
    <w:rsid w:val="00EF0254"/>
    <w:rsid w:val="00EF0262"/>
    <w:rsid w:val="00EF038E"/>
    <w:rsid w:val="00EF04F5"/>
    <w:rsid w:val="00EF0745"/>
    <w:rsid w:val="00EF2063"/>
    <w:rsid w:val="00EF27B7"/>
    <w:rsid w:val="00EF4004"/>
    <w:rsid w:val="00EF43E3"/>
    <w:rsid w:val="00EF4691"/>
    <w:rsid w:val="00EF4772"/>
    <w:rsid w:val="00EF5452"/>
    <w:rsid w:val="00EF5570"/>
    <w:rsid w:val="00EF59C1"/>
    <w:rsid w:val="00EF5B23"/>
    <w:rsid w:val="00EF6C22"/>
    <w:rsid w:val="00EF74C3"/>
    <w:rsid w:val="00EF74DB"/>
    <w:rsid w:val="00EF7CA1"/>
    <w:rsid w:val="00EF7D00"/>
    <w:rsid w:val="00EF7D70"/>
    <w:rsid w:val="00EF7E85"/>
    <w:rsid w:val="00F003F8"/>
    <w:rsid w:val="00F00F96"/>
    <w:rsid w:val="00F01B4B"/>
    <w:rsid w:val="00F01C50"/>
    <w:rsid w:val="00F01D5C"/>
    <w:rsid w:val="00F01F06"/>
    <w:rsid w:val="00F01F78"/>
    <w:rsid w:val="00F02A97"/>
    <w:rsid w:val="00F03545"/>
    <w:rsid w:val="00F03775"/>
    <w:rsid w:val="00F03A57"/>
    <w:rsid w:val="00F042E6"/>
    <w:rsid w:val="00F04D99"/>
    <w:rsid w:val="00F05763"/>
    <w:rsid w:val="00F05B0C"/>
    <w:rsid w:val="00F0612A"/>
    <w:rsid w:val="00F068F2"/>
    <w:rsid w:val="00F06EEC"/>
    <w:rsid w:val="00F0711E"/>
    <w:rsid w:val="00F0757C"/>
    <w:rsid w:val="00F07962"/>
    <w:rsid w:val="00F07E05"/>
    <w:rsid w:val="00F10630"/>
    <w:rsid w:val="00F10E09"/>
    <w:rsid w:val="00F110AB"/>
    <w:rsid w:val="00F113CE"/>
    <w:rsid w:val="00F11572"/>
    <w:rsid w:val="00F1183B"/>
    <w:rsid w:val="00F11932"/>
    <w:rsid w:val="00F11C58"/>
    <w:rsid w:val="00F12189"/>
    <w:rsid w:val="00F1312A"/>
    <w:rsid w:val="00F13681"/>
    <w:rsid w:val="00F138AF"/>
    <w:rsid w:val="00F13AF6"/>
    <w:rsid w:val="00F13CBA"/>
    <w:rsid w:val="00F13D48"/>
    <w:rsid w:val="00F14C80"/>
    <w:rsid w:val="00F160F2"/>
    <w:rsid w:val="00F1627F"/>
    <w:rsid w:val="00F162B2"/>
    <w:rsid w:val="00F16871"/>
    <w:rsid w:val="00F16E1E"/>
    <w:rsid w:val="00F170AB"/>
    <w:rsid w:val="00F17176"/>
    <w:rsid w:val="00F17B08"/>
    <w:rsid w:val="00F17B7B"/>
    <w:rsid w:val="00F204C7"/>
    <w:rsid w:val="00F2102A"/>
    <w:rsid w:val="00F21296"/>
    <w:rsid w:val="00F21728"/>
    <w:rsid w:val="00F21FDA"/>
    <w:rsid w:val="00F22CD5"/>
    <w:rsid w:val="00F230DC"/>
    <w:rsid w:val="00F23111"/>
    <w:rsid w:val="00F24CF1"/>
    <w:rsid w:val="00F2500E"/>
    <w:rsid w:val="00F25384"/>
    <w:rsid w:val="00F2580E"/>
    <w:rsid w:val="00F25BB7"/>
    <w:rsid w:val="00F2753E"/>
    <w:rsid w:val="00F27818"/>
    <w:rsid w:val="00F30762"/>
    <w:rsid w:val="00F3167D"/>
    <w:rsid w:val="00F31C0F"/>
    <w:rsid w:val="00F32571"/>
    <w:rsid w:val="00F328DF"/>
    <w:rsid w:val="00F332DF"/>
    <w:rsid w:val="00F33A59"/>
    <w:rsid w:val="00F33C07"/>
    <w:rsid w:val="00F33CD7"/>
    <w:rsid w:val="00F34117"/>
    <w:rsid w:val="00F34DA6"/>
    <w:rsid w:val="00F35645"/>
    <w:rsid w:val="00F36DF0"/>
    <w:rsid w:val="00F37329"/>
    <w:rsid w:val="00F378D8"/>
    <w:rsid w:val="00F409CE"/>
    <w:rsid w:val="00F41581"/>
    <w:rsid w:val="00F41AE0"/>
    <w:rsid w:val="00F41E20"/>
    <w:rsid w:val="00F42A49"/>
    <w:rsid w:val="00F43672"/>
    <w:rsid w:val="00F43DB7"/>
    <w:rsid w:val="00F440D4"/>
    <w:rsid w:val="00F44823"/>
    <w:rsid w:val="00F45D35"/>
    <w:rsid w:val="00F46D16"/>
    <w:rsid w:val="00F47088"/>
    <w:rsid w:val="00F47F3C"/>
    <w:rsid w:val="00F500CF"/>
    <w:rsid w:val="00F50A31"/>
    <w:rsid w:val="00F50B66"/>
    <w:rsid w:val="00F51B8D"/>
    <w:rsid w:val="00F52EA5"/>
    <w:rsid w:val="00F5308C"/>
    <w:rsid w:val="00F5332B"/>
    <w:rsid w:val="00F53ABC"/>
    <w:rsid w:val="00F53F2A"/>
    <w:rsid w:val="00F542BB"/>
    <w:rsid w:val="00F548C6"/>
    <w:rsid w:val="00F54CA1"/>
    <w:rsid w:val="00F54DF5"/>
    <w:rsid w:val="00F55552"/>
    <w:rsid w:val="00F555C3"/>
    <w:rsid w:val="00F55B2C"/>
    <w:rsid w:val="00F55C09"/>
    <w:rsid w:val="00F5770B"/>
    <w:rsid w:val="00F577AC"/>
    <w:rsid w:val="00F57CDE"/>
    <w:rsid w:val="00F609C5"/>
    <w:rsid w:val="00F60C39"/>
    <w:rsid w:val="00F60E65"/>
    <w:rsid w:val="00F610C5"/>
    <w:rsid w:val="00F62DE5"/>
    <w:rsid w:val="00F6306E"/>
    <w:rsid w:val="00F63188"/>
    <w:rsid w:val="00F63C6D"/>
    <w:rsid w:val="00F63F53"/>
    <w:rsid w:val="00F64ACD"/>
    <w:rsid w:val="00F65157"/>
    <w:rsid w:val="00F65499"/>
    <w:rsid w:val="00F65B4C"/>
    <w:rsid w:val="00F65BC4"/>
    <w:rsid w:val="00F65F3D"/>
    <w:rsid w:val="00F66220"/>
    <w:rsid w:val="00F663A9"/>
    <w:rsid w:val="00F66EC0"/>
    <w:rsid w:val="00F67BAE"/>
    <w:rsid w:val="00F702CD"/>
    <w:rsid w:val="00F71754"/>
    <w:rsid w:val="00F7192C"/>
    <w:rsid w:val="00F726C4"/>
    <w:rsid w:val="00F730AC"/>
    <w:rsid w:val="00F743F6"/>
    <w:rsid w:val="00F74AFC"/>
    <w:rsid w:val="00F74B13"/>
    <w:rsid w:val="00F74CAB"/>
    <w:rsid w:val="00F75308"/>
    <w:rsid w:val="00F75EDF"/>
    <w:rsid w:val="00F76471"/>
    <w:rsid w:val="00F800BE"/>
    <w:rsid w:val="00F8096F"/>
    <w:rsid w:val="00F81163"/>
    <w:rsid w:val="00F81B95"/>
    <w:rsid w:val="00F81D06"/>
    <w:rsid w:val="00F82166"/>
    <w:rsid w:val="00F8295C"/>
    <w:rsid w:val="00F82B8C"/>
    <w:rsid w:val="00F837D7"/>
    <w:rsid w:val="00F83A1C"/>
    <w:rsid w:val="00F8410B"/>
    <w:rsid w:val="00F84166"/>
    <w:rsid w:val="00F845E9"/>
    <w:rsid w:val="00F846F0"/>
    <w:rsid w:val="00F85CDE"/>
    <w:rsid w:val="00F8645E"/>
    <w:rsid w:val="00F867FB"/>
    <w:rsid w:val="00F874D6"/>
    <w:rsid w:val="00F87676"/>
    <w:rsid w:val="00F87BF8"/>
    <w:rsid w:val="00F90F68"/>
    <w:rsid w:val="00F911EE"/>
    <w:rsid w:val="00F912F4"/>
    <w:rsid w:val="00F91C12"/>
    <w:rsid w:val="00F92257"/>
    <w:rsid w:val="00F92310"/>
    <w:rsid w:val="00F92389"/>
    <w:rsid w:val="00F92BCB"/>
    <w:rsid w:val="00F944D2"/>
    <w:rsid w:val="00F94764"/>
    <w:rsid w:val="00F94B3A"/>
    <w:rsid w:val="00F94FA4"/>
    <w:rsid w:val="00F95318"/>
    <w:rsid w:val="00F958EA"/>
    <w:rsid w:val="00F95940"/>
    <w:rsid w:val="00F95A0A"/>
    <w:rsid w:val="00F95D00"/>
    <w:rsid w:val="00F95F4D"/>
    <w:rsid w:val="00F96E42"/>
    <w:rsid w:val="00F9715C"/>
    <w:rsid w:val="00F97242"/>
    <w:rsid w:val="00F977BC"/>
    <w:rsid w:val="00F97992"/>
    <w:rsid w:val="00F97C05"/>
    <w:rsid w:val="00FA0988"/>
    <w:rsid w:val="00FA2EC6"/>
    <w:rsid w:val="00FA2FFD"/>
    <w:rsid w:val="00FA4C16"/>
    <w:rsid w:val="00FA5E9D"/>
    <w:rsid w:val="00FA69F2"/>
    <w:rsid w:val="00FA704F"/>
    <w:rsid w:val="00FA7495"/>
    <w:rsid w:val="00FB023D"/>
    <w:rsid w:val="00FB084C"/>
    <w:rsid w:val="00FB0BBC"/>
    <w:rsid w:val="00FB162F"/>
    <w:rsid w:val="00FB2526"/>
    <w:rsid w:val="00FB52E4"/>
    <w:rsid w:val="00FB558D"/>
    <w:rsid w:val="00FB621F"/>
    <w:rsid w:val="00FB7096"/>
    <w:rsid w:val="00FB7251"/>
    <w:rsid w:val="00FB7754"/>
    <w:rsid w:val="00FB7F25"/>
    <w:rsid w:val="00FC1021"/>
    <w:rsid w:val="00FC154C"/>
    <w:rsid w:val="00FC3652"/>
    <w:rsid w:val="00FC43BE"/>
    <w:rsid w:val="00FC44D0"/>
    <w:rsid w:val="00FC4F2C"/>
    <w:rsid w:val="00FC52D0"/>
    <w:rsid w:val="00FC5D46"/>
    <w:rsid w:val="00FC5F7B"/>
    <w:rsid w:val="00FC600C"/>
    <w:rsid w:val="00FC64A7"/>
    <w:rsid w:val="00FD0504"/>
    <w:rsid w:val="00FD0545"/>
    <w:rsid w:val="00FD09AE"/>
    <w:rsid w:val="00FD0C1E"/>
    <w:rsid w:val="00FD0E9D"/>
    <w:rsid w:val="00FD214C"/>
    <w:rsid w:val="00FD23F1"/>
    <w:rsid w:val="00FD2A9F"/>
    <w:rsid w:val="00FD42E1"/>
    <w:rsid w:val="00FD4CC7"/>
    <w:rsid w:val="00FD5296"/>
    <w:rsid w:val="00FD52F1"/>
    <w:rsid w:val="00FD54B7"/>
    <w:rsid w:val="00FD5B3E"/>
    <w:rsid w:val="00FD74F3"/>
    <w:rsid w:val="00FE0493"/>
    <w:rsid w:val="00FE0758"/>
    <w:rsid w:val="00FE10CE"/>
    <w:rsid w:val="00FE21EE"/>
    <w:rsid w:val="00FE2AC7"/>
    <w:rsid w:val="00FE2B0A"/>
    <w:rsid w:val="00FE43D0"/>
    <w:rsid w:val="00FE4E53"/>
    <w:rsid w:val="00FE580E"/>
    <w:rsid w:val="00FE5C70"/>
    <w:rsid w:val="00FE7478"/>
    <w:rsid w:val="00FE7EEB"/>
    <w:rsid w:val="00FF0CE3"/>
    <w:rsid w:val="00FF0F3D"/>
    <w:rsid w:val="00FF1128"/>
    <w:rsid w:val="00FF1A27"/>
    <w:rsid w:val="00FF23E2"/>
    <w:rsid w:val="00FF3174"/>
    <w:rsid w:val="00FF4019"/>
    <w:rsid w:val="00FF5779"/>
    <w:rsid w:val="00FF5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395EEE"/>
  <w15:chartTrackingRefBased/>
  <w15:docId w15:val="{E7799BA1-A8AC-4FC6-A9D7-448237AC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69C8"/>
    <w:pPr>
      <w:widowControl w:val="0"/>
      <w:jc w:val="both"/>
    </w:pPr>
    <w:rPr>
      <w:kern w:val="2"/>
      <w:sz w:val="21"/>
      <w:szCs w:val="24"/>
    </w:rPr>
  </w:style>
  <w:style w:type="paragraph" w:styleId="1">
    <w:name w:val="heading 1"/>
    <w:aliases w:val="标题 1 Char Char Char Char Char Char Char Char Char Char Char Char Char Char Char Char Char Char Char Char Char Char Char Char Char Char Char Char Char Char Char Char Char Char"/>
    <w:basedOn w:val="a"/>
    <w:next w:val="a"/>
    <w:qFormat/>
    <w:pPr>
      <w:keepNext/>
      <w:keepLines/>
      <w:numPr>
        <w:numId w:val="1"/>
      </w:numPr>
      <w:spacing w:before="120" w:after="120" w:line="578" w:lineRule="auto"/>
      <w:jc w:val="left"/>
      <w:outlineLvl w:val="0"/>
    </w:pPr>
    <w:rPr>
      <w:rFonts w:ascii="Arial" w:hAnsi="Arial"/>
      <w:b/>
      <w:bCs/>
      <w:kern w:val="44"/>
      <w:sz w:val="28"/>
      <w:szCs w:val="44"/>
    </w:rPr>
  </w:style>
  <w:style w:type="paragraph" w:styleId="2">
    <w:name w:val="heading 2"/>
    <w:basedOn w:val="a"/>
    <w:next w:val="a"/>
    <w:link w:val="20"/>
    <w:qFormat/>
    <w:pPr>
      <w:keepNext/>
      <w:keepLines/>
      <w:numPr>
        <w:ilvl w:val="1"/>
        <w:numId w:val="1"/>
      </w:numPr>
      <w:spacing w:before="60" w:after="60" w:line="415" w:lineRule="auto"/>
      <w:jc w:val="left"/>
      <w:outlineLvl w:val="1"/>
    </w:pPr>
    <w:rPr>
      <w:rFonts w:ascii="Arial" w:hAnsi="Arial"/>
      <w:b/>
      <w:bCs/>
      <w:kern w:val="4"/>
      <w:sz w:val="24"/>
      <w:szCs w:val="32"/>
    </w:rPr>
  </w:style>
  <w:style w:type="paragraph" w:styleId="3">
    <w:name w:val="heading 3"/>
    <w:basedOn w:val="a"/>
    <w:next w:val="a"/>
    <w:link w:val="30"/>
    <w:qFormat/>
    <w:pPr>
      <w:keepNext/>
      <w:keepLines/>
      <w:numPr>
        <w:ilvl w:val="2"/>
        <w:numId w:val="1"/>
      </w:numPr>
      <w:spacing w:before="40" w:after="40" w:line="415" w:lineRule="auto"/>
      <w:jc w:val="left"/>
      <w:outlineLvl w:val="2"/>
    </w:pPr>
    <w:rPr>
      <w:rFonts w:ascii="Arial" w:hAnsi="Arial"/>
      <w:b/>
      <w:bCs/>
      <w:szCs w:val="32"/>
    </w:rPr>
  </w:style>
  <w:style w:type="paragraph" w:styleId="4">
    <w:name w:val="heading 4"/>
    <w:basedOn w:val="a"/>
    <w:next w:val="a"/>
    <w:qFormat/>
    <w:pPr>
      <w:keepNext/>
      <w:keepLines/>
      <w:numPr>
        <w:ilvl w:val="3"/>
        <w:numId w:val="1"/>
      </w:numPr>
      <w:tabs>
        <w:tab w:val="clear" w:pos="1106"/>
        <w:tab w:val="num" w:pos="860"/>
      </w:tabs>
      <w:spacing w:before="20" w:after="20" w:line="377" w:lineRule="auto"/>
      <w:ind w:left="860"/>
      <w:outlineLvl w:val="3"/>
    </w:pPr>
    <w:rPr>
      <w:rFonts w:ascii="Arial" w:hAnsi="Arial"/>
      <w:bCs/>
      <w:szCs w:val="28"/>
    </w:rPr>
  </w:style>
  <w:style w:type="paragraph" w:styleId="5">
    <w:name w:val="heading 5"/>
    <w:basedOn w:val="a"/>
    <w:next w:val="a"/>
    <w:qFormat/>
    <w:pPr>
      <w:keepNext/>
      <w:keepLines/>
      <w:numPr>
        <w:ilvl w:val="4"/>
        <w:numId w:val="1"/>
      </w:numPr>
      <w:tabs>
        <w:tab w:val="clear" w:pos="1080"/>
        <w:tab w:val="left" w:pos="433"/>
      </w:tabs>
      <w:spacing w:before="20" w:after="20" w:line="319" w:lineRule="auto"/>
      <w:ind w:hanging="557"/>
      <w:outlineLvl w:val="4"/>
    </w:pPr>
    <w:rPr>
      <w:rFonts w:ascii="Arial" w:hAnsi="Arial"/>
      <w:bCs/>
      <w:szCs w:val="28"/>
    </w:rPr>
  </w:style>
  <w:style w:type="paragraph" w:styleId="6">
    <w:name w:val="heading 6"/>
    <w:aliases w:val="段内分级1"/>
    <w:basedOn w:val="a"/>
    <w:next w:val="a"/>
    <w:qFormat/>
    <w:pPr>
      <w:keepNext/>
      <w:keepLines/>
      <w:numPr>
        <w:ilvl w:val="5"/>
        <w:numId w:val="1"/>
      </w:numPr>
      <w:tabs>
        <w:tab w:val="clear" w:pos="794"/>
        <w:tab w:val="left" w:pos="540"/>
      </w:tabs>
      <w:spacing w:line="319" w:lineRule="auto"/>
      <w:ind w:hanging="614"/>
      <w:outlineLvl w:val="5"/>
    </w:pPr>
    <w:rPr>
      <w:rFonts w:ascii="Arial" w:hAnsi="Arial"/>
      <w:bCs/>
    </w:rPr>
  </w:style>
  <w:style w:type="paragraph" w:styleId="7">
    <w:name w:val="heading 7"/>
    <w:aliases w:val="标题 7，段内分级2"/>
    <w:basedOn w:val="a"/>
    <w:next w:val="a"/>
    <w:qFormat/>
    <w:pPr>
      <w:keepNext/>
      <w:keepLines/>
      <w:numPr>
        <w:ilvl w:val="6"/>
        <w:numId w:val="1"/>
      </w:numPr>
      <w:tabs>
        <w:tab w:val="clear" w:pos="794"/>
        <w:tab w:val="left" w:pos="433"/>
        <w:tab w:val="num" w:pos="720"/>
        <w:tab w:val="left" w:pos="900"/>
      </w:tabs>
      <w:spacing w:line="319" w:lineRule="auto"/>
      <w:ind w:leftChars="222" w:left="718" w:hangingChars="120" w:hanging="252"/>
      <w:outlineLvl w:val="6"/>
    </w:pPr>
    <w:rPr>
      <w:rFonts w:ascii="Arial" w:hAnsi="Arial"/>
      <w:bCs/>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CharCharCharCharCharCharCharCharCharCharCharCharCharCharCharCharCharCharCharCharCharCharCharCharCharCharCharCharCharCharCharCharCharCharChar">
    <w:name w:val="标题 1 Char Char Char Char Char Char Char Char Char Char Char Char Char Char Char Char Char Char Char Char Char Char Char Char Char Char Char Char Char Char Char Char Char Char Char Char"/>
    <w:rPr>
      <w:rFonts w:ascii="Arial" w:eastAsia="宋体" w:hAnsi="Arial"/>
      <w:b/>
      <w:bCs/>
      <w:kern w:val="44"/>
      <w:sz w:val="28"/>
      <w:szCs w:val="44"/>
      <w:lang w:val="en-US" w:eastAsia="zh-CN" w:bidi="ar-SA"/>
    </w:rPr>
  </w:style>
  <w:style w:type="paragraph" w:styleId="a3">
    <w:name w:val="header"/>
    <w:basedOn w:val="a"/>
    <w:link w:val="a4"/>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Hyperlink"/>
    <w:uiPriority w:val="99"/>
    <w:rPr>
      <w:color w:val="0000FF"/>
      <w:u w:val="single"/>
    </w:rPr>
  </w:style>
  <w:style w:type="paragraph" w:styleId="a8">
    <w:name w:val="caption"/>
    <w:basedOn w:val="a"/>
    <w:next w:val="a"/>
    <w:qFormat/>
    <w:pPr>
      <w:spacing w:before="152" w:after="160"/>
    </w:pPr>
    <w:rPr>
      <w:rFonts w:ascii="Arial" w:eastAsia="黑体" w:hAnsi="Arial" w:cs="Arial"/>
      <w:sz w:val="20"/>
      <w:szCs w:val="20"/>
    </w:rPr>
  </w:style>
  <w:style w:type="paragraph" w:styleId="10">
    <w:name w:val="toc 1"/>
    <w:basedOn w:val="a"/>
    <w:next w:val="a"/>
    <w:autoRedefine/>
    <w:uiPriority w:val="39"/>
    <w:rsid w:val="00B0630F"/>
    <w:pPr>
      <w:tabs>
        <w:tab w:val="left" w:pos="420"/>
        <w:tab w:val="right" w:leader="dot" w:pos="8296"/>
      </w:tabs>
      <w:spacing w:before="120" w:after="120"/>
      <w:jc w:val="left"/>
    </w:pPr>
    <w:rPr>
      <w:b/>
      <w:bCs/>
      <w:caps/>
      <w:noProof/>
      <w:sz w:val="28"/>
    </w:rPr>
  </w:style>
  <w:style w:type="paragraph" w:styleId="31">
    <w:name w:val="toc 3"/>
    <w:basedOn w:val="a"/>
    <w:next w:val="a"/>
    <w:autoRedefine/>
    <w:uiPriority w:val="39"/>
    <w:pPr>
      <w:ind w:left="420"/>
      <w:jc w:val="left"/>
    </w:pPr>
    <w:rPr>
      <w:iCs/>
    </w:rPr>
  </w:style>
  <w:style w:type="paragraph" w:styleId="a9">
    <w:name w:val="Title"/>
    <w:basedOn w:val="a"/>
    <w:qFormat/>
    <w:pPr>
      <w:spacing w:before="240" w:after="60"/>
      <w:jc w:val="center"/>
      <w:outlineLvl w:val="0"/>
    </w:pPr>
    <w:rPr>
      <w:rFonts w:ascii="Arial" w:hAnsi="Arial" w:cs="Arial"/>
      <w:b/>
      <w:bCs/>
      <w:sz w:val="44"/>
      <w:szCs w:val="32"/>
    </w:rPr>
  </w:style>
  <w:style w:type="paragraph" w:styleId="80">
    <w:name w:val="toc 8"/>
    <w:basedOn w:val="a"/>
    <w:next w:val="a"/>
    <w:autoRedefine/>
    <w:semiHidden/>
    <w:pPr>
      <w:ind w:left="1470"/>
      <w:jc w:val="left"/>
    </w:pPr>
    <w:rPr>
      <w:szCs w:val="21"/>
    </w:rPr>
  </w:style>
  <w:style w:type="paragraph" w:styleId="21">
    <w:name w:val="toc 2"/>
    <w:basedOn w:val="a"/>
    <w:next w:val="a"/>
    <w:autoRedefine/>
    <w:uiPriority w:val="39"/>
    <w:rsid w:val="00B9633F"/>
    <w:pPr>
      <w:tabs>
        <w:tab w:val="left" w:pos="840"/>
        <w:tab w:val="right" w:leader="dot" w:pos="8296"/>
      </w:tabs>
      <w:ind w:left="210"/>
      <w:jc w:val="left"/>
    </w:pPr>
    <w:rPr>
      <w:smallCaps/>
    </w:rPr>
  </w:style>
  <w:style w:type="paragraph" w:styleId="40">
    <w:name w:val="toc 4"/>
    <w:basedOn w:val="a"/>
    <w:next w:val="a"/>
    <w:autoRedefine/>
    <w:uiPriority w:val="39"/>
    <w:pPr>
      <w:ind w:left="630"/>
      <w:jc w:val="left"/>
    </w:pPr>
    <w:rPr>
      <w:szCs w:val="21"/>
    </w:rPr>
  </w:style>
  <w:style w:type="paragraph" w:styleId="50">
    <w:name w:val="toc 5"/>
    <w:basedOn w:val="a"/>
    <w:next w:val="a"/>
    <w:autoRedefine/>
    <w:semiHidden/>
    <w:pPr>
      <w:ind w:left="840"/>
      <w:jc w:val="left"/>
    </w:pPr>
    <w:rPr>
      <w:szCs w:val="21"/>
    </w:rPr>
  </w:style>
  <w:style w:type="paragraph" w:styleId="60">
    <w:name w:val="toc 6"/>
    <w:basedOn w:val="a"/>
    <w:next w:val="a"/>
    <w:autoRedefine/>
    <w:semiHidden/>
    <w:pPr>
      <w:ind w:left="1050"/>
      <w:jc w:val="left"/>
    </w:pPr>
    <w:rPr>
      <w:szCs w:val="21"/>
    </w:rPr>
  </w:style>
  <w:style w:type="paragraph" w:styleId="70">
    <w:name w:val="toc 7"/>
    <w:basedOn w:val="a"/>
    <w:next w:val="a"/>
    <w:autoRedefine/>
    <w:semiHidden/>
    <w:pPr>
      <w:ind w:left="1260"/>
      <w:jc w:val="left"/>
    </w:pPr>
    <w:rPr>
      <w:szCs w:val="21"/>
    </w:rPr>
  </w:style>
  <w:style w:type="paragraph" w:styleId="90">
    <w:name w:val="toc 9"/>
    <w:basedOn w:val="a"/>
    <w:next w:val="a"/>
    <w:autoRedefine/>
    <w:semiHidden/>
    <w:pPr>
      <w:ind w:left="1680"/>
      <w:jc w:val="left"/>
    </w:pPr>
    <w:rPr>
      <w:szCs w:val="21"/>
    </w:rPr>
  </w:style>
  <w:style w:type="paragraph" w:styleId="aa">
    <w:name w:val="Document Map"/>
    <w:basedOn w:val="a"/>
    <w:semiHidden/>
    <w:pPr>
      <w:shd w:val="clear" w:color="auto" w:fill="000080"/>
    </w:pPr>
  </w:style>
  <w:style w:type="paragraph" w:customStyle="1" w:styleId="Web">
    <w:name w:val="普通 (Web)"/>
    <w:basedOn w:val="a"/>
    <w:pPr>
      <w:widowControl/>
      <w:spacing w:before="100" w:beforeAutospacing="1" w:after="100" w:afterAutospacing="1"/>
      <w:jc w:val="left"/>
    </w:pPr>
    <w:rPr>
      <w:rFonts w:ascii="宋体" w:hAnsi="宋体"/>
      <w:kern w:val="0"/>
      <w:sz w:val="24"/>
    </w:rPr>
  </w:style>
  <w:style w:type="character" w:styleId="ab">
    <w:name w:val="Strong"/>
    <w:qFormat/>
    <w:rPr>
      <w:b/>
      <w:bCs/>
    </w:rPr>
  </w:style>
  <w:style w:type="paragraph" w:customStyle="1" w:styleId="BlockLabel">
    <w:name w:val="Block Label"/>
    <w:basedOn w:val="a"/>
    <w:next w:val="a"/>
    <w:pPr>
      <w:overflowPunct w:val="0"/>
      <w:autoSpaceDE w:val="0"/>
      <w:autoSpaceDN w:val="0"/>
      <w:adjustRightInd w:val="0"/>
      <w:spacing w:after="120"/>
      <w:jc w:val="left"/>
      <w:textAlignment w:val="baseline"/>
    </w:pPr>
    <w:rPr>
      <w:b/>
      <w:kern w:val="0"/>
      <w:sz w:val="22"/>
      <w:szCs w:val="20"/>
      <w:lang w:val="en-NZ"/>
    </w:rPr>
  </w:style>
  <w:style w:type="paragraph" w:customStyle="1" w:styleId="tablebody">
    <w:name w:val="tablebody"/>
    <w:basedOn w:val="a"/>
    <w:pPr>
      <w:widowControl/>
      <w:overflowPunct w:val="0"/>
      <w:autoSpaceDE w:val="0"/>
      <w:autoSpaceDN w:val="0"/>
      <w:adjustRightInd w:val="0"/>
      <w:spacing w:before="40" w:after="20" w:line="216" w:lineRule="auto"/>
      <w:jc w:val="left"/>
      <w:textAlignment w:val="baseline"/>
    </w:pPr>
    <w:rPr>
      <w:rFonts w:ascii="Gill Sans" w:hAnsi="Gill Sans"/>
      <w:kern w:val="0"/>
      <w:sz w:val="22"/>
      <w:szCs w:val="20"/>
      <w:lang w:val="en-GB"/>
    </w:rPr>
  </w:style>
  <w:style w:type="paragraph" w:customStyle="1" w:styleId="tablebodycentre">
    <w:name w:val="tablebodycentre"/>
    <w:basedOn w:val="tablebody"/>
    <w:pPr>
      <w:jc w:val="center"/>
    </w:pPr>
  </w:style>
  <w:style w:type="paragraph" w:customStyle="1" w:styleId="OutBox1">
    <w:name w:val="Out Box 1"/>
    <w:basedOn w:val="a"/>
    <w:pPr>
      <w:widowControl/>
      <w:overflowPunct w:val="0"/>
      <w:autoSpaceDE w:val="0"/>
      <w:autoSpaceDN w:val="0"/>
      <w:adjustRightInd w:val="0"/>
      <w:spacing w:before="120"/>
      <w:ind w:left="1170" w:right="86" w:hanging="450"/>
      <w:jc w:val="left"/>
      <w:textAlignment w:val="baseline"/>
    </w:pPr>
    <w:rPr>
      <w:rFonts w:ascii="Times" w:hAnsi="Times"/>
      <w:color w:val="000000"/>
      <w:kern w:val="0"/>
      <w:sz w:val="20"/>
      <w:szCs w:val="20"/>
    </w:rPr>
  </w:style>
  <w:style w:type="character" w:customStyle="1" w:styleId="ac">
    <w:name w:val="已访问的超链接"/>
    <w:rPr>
      <w:color w:val="800080"/>
      <w:u w:val="single"/>
    </w:rPr>
  </w:style>
  <w:style w:type="paragraph" w:styleId="22">
    <w:name w:val="Body Text Indent 2"/>
    <w:basedOn w:val="a"/>
    <w:pPr>
      <w:ind w:firstLineChars="200" w:firstLine="400"/>
    </w:pPr>
    <w:rPr>
      <w:rFonts w:ascii="宋体" w:hAnsi="宋体"/>
      <w:sz w:val="20"/>
      <w:szCs w:val="20"/>
    </w:rPr>
  </w:style>
  <w:style w:type="paragraph" w:styleId="ad">
    <w:name w:val="Body Text Indent"/>
    <w:basedOn w:val="a"/>
    <w:pPr>
      <w:spacing w:after="120"/>
      <w:ind w:leftChars="200" w:left="420"/>
    </w:pPr>
  </w:style>
  <w:style w:type="paragraph" w:styleId="ae">
    <w:name w:val="annotation text"/>
    <w:basedOn w:val="a"/>
    <w:link w:val="af"/>
    <w:semiHidden/>
    <w:pPr>
      <w:overflowPunct w:val="0"/>
      <w:autoSpaceDE w:val="0"/>
      <w:autoSpaceDN w:val="0"/>
      <w:adjustRightInd w:val="0"/>
      <w:spacing w:after="120"/>
      <w:jc w:val="left"/>
      <w:textAlignment w:val="baseline"/>
    </w:pPr>
    <w:rPr>
      <w:kern w:val="0"/>
      <w:sz w:val="20"/>
      <w:szCs w:val="20"/>
      <w:lang w:val="en-NZ"/>
    </w:rPr>
  </w:style>
  <w:style w:type="paragraph" w:styleId="32">
    <w:name w:val="Body Text Indent 3"/>
    <w:basedOn w:val="a"/>
    <w:pPr>
      <w:ind w:leftChars="200" w:left="420" w:firstLineChars="200" w:firstLine="420"/>
    </w:pPr>
    <w:rPr>
      <w:color w:val="FF0000"/>
      <w:szCs w:val="21"/>
    </w:rPr>
  </w:style>
  <w:style w:type="paragraph" w:styleId="af0">
    <w:name w:val="Balloon Text"/>
    <w:basedOn w:val="a"/>
    <w:semiHidden/>
    <w:rsid w:val="003F7623"/>
    <w:rPr>
      <w:sz w:val="18"/>
      <w:szCs w:val="18"/>
    </w:rPr>
  </w:style>
  <w:style w:type="table" w:styleId="af1">
    <w:name w:val="Table Grid"/>
    <w:basedOn w:val="a1"/>
    <w:rsid w:val="002C1F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653BA5"/>
    <w:pPr>
      <w:widowControl/>
      <w:ind w:left="720" w:firstLine="360"/>
      <w:contextualSpacing/>
      <w:jc w:val="left"/>
    </w:pPr>
    <w:rPr>
      <w:rFonts w:ascii="Franklin Gothic Book" w:eastAsia="黑体" w:hAnsi="Franklin Gothic Book"/>
      <w:kern w:val="0"/>
      <w:sz w:val="22"/>
      <w:szCs w:val="22"/>
      <w:lang w:eastAsia="en-US" w:bidi="en-US"/>
    </w:rPr>
  </w:style>
  <w:style w:type="character" w:styleId="af3">
    <w:name w:val="annotation reference"/>
    <w:rsid w:val="00F3167D"/>
    <w:rPr>
      <w:sz w:val="21"/>
      <w:szCs w:val="21"/>
    </w:rPr>
  </w:style>
  <w:style w:type="paragraph" w:styleId="af4">
    <w:name w:val="annotation subject"/>
    <w:basedOn w:val="ae"/>
    <w:next w:val="ae"/>
    <w:link w:val="af5"/>
    <w:rsid w:val="00F3167D"/>
    <w:pPr>
      <w:overflowPunct/>
      <w:autoSpaceDE/>
      <w:autoSpaceDN/>
      <w:adjustRightInd/>
      <w:spacing w:after="0"/>
      <w:textAlignment w:val="auto"/>
    </w:pPr>
    <w:rPr>
      <w:b/>
      <w:bCs/>
      <w:kern w:val="2"/>
      <w:sz w:val="21"/>
      <w:szCs w:val="24"/>
      <w:lang w:val="en-US"/>
    </w:rPr>
  </w:style>
  <w:style w:type="character" w:customStyle="1" w:styleId="af">
    <w:name w:val="批注文字 字符"/>
    <w:link w:val="ae"/>
    <w:semiHidden/>
    <w:rsid w:val="00F3167D"/>
    <w:rPr>
      <w:lang w:val="en-NZ"/>
    </w:rPr>
  </w:style>
  <w:style w:type="character" w:customStyle="1" w:styleId="af5">
    <w:name w:val="批注主题 字符"/>
    <w:link w:val="af4"/>
    <w:rsid w:val="00F3167D"/>
    <w:rPr>
      <w:b/>
      <w:bCs/>
      <w:kern w:val="2"/>
      <w:sz w:val="21"/>
      <w:szCs w:val="24"/>
      <w:lang w:val="en-NZ"/>
    </w:rPr>
  </w:style>
  <w:style w:type="paragraph" w:styleId="af6">
    <w:name w:val="Date"/>
    <w:basedOn w:val="a"/>
    <w:next w:val="a"/>
    <w:link w:val="af7"/>
    <w:rsid w:val="0099598B"/>
    <w:pPr>
      <w:ind w:leftChars="2500" w:left="100"/>
    </w:pPr>
  </w:style>
  <w:style w:type="character" w:customStyle="1" w:styleId="af7">
    <w:name w:val="日期 字符"/>
    <w:link w:val="af6"/>
    <w:rsid w:val="0099598B"/>
    <w:rPr>
      <w:kern w:val="2"/>
      <w:sz w:val="21"/>
      <w:szCs w:val="24"/>
    </w:rPr>
  </w:style>
  <w:style w:type="character" w:customStyle="1" w:styleId="20">
    <w:name w:val="标题 2 字符"/>
    <w:basedOn w:val="a0"/>
    <w:link w:val="2"/>
    <w:rsid w:val="005F6896"/>
    <w:rPr>
      <w:rFonts w:ascii="Arial" w:hAnsi="Arial"/>
      <w:b/>
      <w:bCs/>
      <w:kern w:val="4"/>
      <w:sz w:val="24"/>
      <w:szCs w:val="32"/>
    </w:rPr>
  </w:style>
  <w:style w:type="character" w:customStyle="1" w:styleId="30">
    <w:name w:val="标题 3 字符"/>
    <w:basedOn w:val="a0"/>
    <w:link w:val="3"/>
    <w:rsid w:val="005F6896"/>
    <w:rPr>
      <w:rFonts w:ascii="Arial" w:hAnsi="Arial"/>
      <w:b/>
      <w:bCs/>
      <w:kern w:val="2"/>
      <w:sz w:val="21"/>
      <w:szCs w:val="32"/>
    </w:rPr>
  </w:style>
  <w:style w:type="character" w:customStyle="1" w:styleId="a4">
    <w:name w:val="页眉 字符"/>
    <w:basedOn w:val="a0"/>
    <w:link w:val="a3"/>
    <w:rsid w:val="000D3737"/>
    <w:rPr>
      <w:kern w:val="2"/>
      <w:sz w:val="18"/>
      <w:szCs w:val="18"/>
    </w:rPr>
  </w:style>
  <w:style w:type="character" w:customStyle="1" w:styleId="a6">
    <w:name w:val="页脚 字符"/>
    <w:basedOn w:val="a0"/>
    <w:link w:val="a5"/>
    <w:rsid w:val="000D3737"/>
    <w:rPr>
      <w:kern w:val="2"/>
      <w:sz w:val="18"/>
      <w:szCs w:val="18"/>
    </w:rPr>
  </w:style>
  <w:style w:type="paragraph" w:styleId="af8">
    <w:name w:val="Normal (Web)"/>
    <w:basedOn w:val="a"/>
    <w:rsid w:val="002D1BF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3330">
      <w:bodyDiv w:val="1"/>
      <w:marLeft w:val="0"/>
      <w:marRight w:val="0"/>
      <w:marTop w:val="0"/>
      <w:marBottom w:val="0"/>
      <w:divBdr>
        <w:top w:val="none" w:sz="0" w:space="0" w:color="auto"/>
        <w:left w:val="none" w:sz="0" w:space="0" w:color="auto"/>
        <w:bottom w:val="none" w:sz="0" w:space="0" w:color="auto"/>
        <w:right w:val="none" w:sz="0" w:space="0" w:color="auto"/>
      </w:divBdr>
    </w:div>
    <w:div w:id="10765826">
      <w:bodyDiv w:val="1"/>
      <w:marLeft w:val="0"/>
      <w:marRight w:val="0"/>
      <w:marTop w:val="0"/>
      <w:marBottom w:val="0"/>
      <w:divBdr>
        <w:top w:val="none" w:sz="0" w:space="0" w:color="auto"/>
        <w:left w:val="none" w:sz="0" w:space="0" w:color="auto"/>
        <w:bottom w:val="none" w:sz="0" w:space="0" w:color="auto"/>
        <w:right w:val="none" w:sz="0" w:space="0" w:color="auto"/>
      </w:divBdr>
    </w:div>
    <w:div w:id="101460840">
      <w:bodyDiv w:val="1"/>
      <w:marLeft w:val="0"/>
      <w:marRight w:val="0"/>
      <w:marTop w:val="0"/>
      <w:marBottom w:val="0"/>
      <w:divBdr>
        <w:top w:val="none" w:sz="0" w:space="0" w:color="auto"/>
        <w:left w:val="none" w:sz="0" w:space="0" w:color="auto"/>
        <w:bottom w:val="none" w:sz="0" w:space="0" w:color="auto"/>
        <w:right w:val="none" w:sz="0" w:space="0" w:color="auto"/>
      </w:divBdr>
    </w:div>
    <w:div w:id="135804954">
      <w:bodyDiv w:val="1"/>
      <w:marLeft w:val="0"/>
      <w:marRight w:val="0"/>
      <w:marTop w:val="0"/>
      <w:marBottom w:val="0"/>
      <w:divBdr>
        <w:top w:val="none" w:sz="0" w:space="0" w:color="auto"/>
        <w:left w:val="none" w:sz="0" w:space="0" w:color="auto"/>
        <w:bottom w:val="none" w:sz="0" w:space="0" w:color="auto"/>
        <w:right w:val="none" w:sz="0" w:space="0" w:color="auto"/>
      </w:divBdr>
    </w:div>
    <w:div w:id="140123155">
      <w:bodyDiv w:val="1"/>
      <w:marLeft w:val="0"/>
      <w:marRight w:val="0"/>
      <w:marTop w:val="0"/>
      <w:marBottom w:val="0"/>
      <w:divBdr>
        <w:top w:val="none" w:sz="0" w:space="0" w:color="auto"/>
        <w:left w:val="none" w:sz="0" w:space="0" w:color="auto"/>
        <w:bottom w:val="none" w:sz="0" w:space="0" w:color="auto"/>
        <w:right w:val="none" w:sz="0" w:space="0" w:color="auto"/>
      </w:divBdr>
    </w:div>
    <w:div w:id="144468293">
      <w:bodyDiv w:val="1"/>
      <w:marLeft w:val="0"/>
      <w:marRight w:val="0"/>
      <w:marTop w:val="0"/>
      <w:marBottom w:val="0"/>
      <w:divBdr>
        <w:top w:val="none" w:sz="0" w:space="0" w:color="auto"/>
        <w:left w:val="none" w:sz="0" w:space="0" w:color="auto"/>
        <w:bottom w:val="none" w:sz="0" w:space="0" w:color="auto"/>
        <w:right w:val="none" w:sz="0" w:space="0" w:color="auto"/>
      </w:divBdr>
    </w:div>
    <w:div w:id="241450096">
      <w:bodyDiv w:val="1"/>
      <w:marLeft w:val="0"/>
      <w:marRight w:val="0"/>
      <w:marTop w:val="0"/>
      <w:marBottom w:val="0"/>
      <w:divBdr>
        <w:top w:val="none" w:sz="0" w:space="0" w:color="auto"/>
        <w:left w:val="none" w:sz="0" w:space="0" w:color="auto"/>
        <w:bottom w:val="none" w:sz="0" w:space="0" w:color="auto"/>
        <w:right w:val="none" w:sz="0" w:space="0" w:color="auto"/>
      </w:divBdr>
    </w:div>
    <w:div w:id="389614691">
      <w:bodyDiv w:val="1"/>
      <w:marLeft w:val="0"/>
      <w:marRight w:val="0"/>
      <w:marTop w:val="0"/>
      <w:marBottom w:val="0"/>
      <w:divBdr>
        <w:top w:val="none" w:sz="0" w:space="0" w:color="auto"/>
        <w:left w:val="none" w:sz="0" w:space="0" w:color="auto"/>
        <w:bottom w:val="none" w:sz="0" w:space="0" w:color="auto"/>
        <w:right w:val="none" w:sz="0" w:space="0" w:color="auto"/>
      </w:divBdr>
    </w:div>
    <w:div w:id="413816130">
      <w:bodyDiv w:val="1"/>
      <w:marLeft w:val="0"/>
      <w:marRight w:val="0"/>
      <w:marTop w:val="0"/>
      <w:marBottom w:val="0"/>
      <w:divBdr>
        <w:top w:val="none" w:sz="0" w:space="0" w:color="auto"/>
        <w:left w:val="none" w:sz="0" w:space="0" w:color="auto"/>
        <w:bottom w:val="none" w:sz="0" w:space="0" w:color="auto"/>
        <w:right w:val="none" w:sz="0" w:space="0" w:color="auto"/>
      </w:divBdr>
    </w:div>
    <w:div w:id="446431639">
      <w:bodyDiv w:val="1"/>
      <w:marLeft w:val="0"/>
      <w:marRight w:val="0"/>
      <w:marTop w:val="0"/>
      <w:marBottom w:val="0"/>
      <w:divBdr>
        <w:top w:val="none" w:sz="0" w:space="0" w:color="auto"/>
        <w:left w:val="none" w:sz="0" w:space="0" w:color="auto"/>
        <w:bottom w:val="none" w:sz="0" w:space="0" w:color="auto"/>
        <w:right w:val="none" w:sz="0" w:space="0" w:color="auto"/>
      </w:divBdr>
    </w:div>
    <w:div w:id="504250625">
      <w:bodyDiv w:val="1"/>
      <w:marLeft w:val="0"/>
      <w:marRight w:val="0"/>
      <w:marTop w:val="0"/>
      <w:marBottom w:val="0"/>
      <w:divBdr>
        <w:top w:val="none" w:sz="0" w:space="0" w:color="auto"/>
        <w:left w:val="none" w:sz="0" w:space="0" w:color="auto"/>
        <w:bottom w:val="none" w:sz="0" w:space="0" w:color="auto"/>
        <w:right w:val="none" w:sz="0" w:space="0" w:color="auto"/>
      </w:divBdr>
    </w:div>
    <w:div w:id="556941711">
      <w:bodyDiv w:val="1"/>
      <w:marLeft w:val="0"/>
      <w:marRight w:val="0"/>
      <w:marTop w:val="0"/>
      <w:marBottom w:val="0"/>
      <w:divBdr>
        <w:top w:val="none" w:sz="0" w:space="0" w:color="auto"/>
        <w:left w:val="none" w:sz="0" w:space="0" w:color="auto"/>
        <w:bottom w:val="none" w:sz="0" w:space="0" w:color="auto"/>
        <w:right w:val="none" w:sz="0" w:space="0" w:color="auto"/>
      </w:divBdr>
    </w:div>
    <w:div w:id="574240079">
      <w:bodyDiv w:val="1"/>
      <w:marLeft w:val="0"/>
      <w:marRight w:val="0"/>
      <w:marTop w:val="0"/>
      <w:marBottom w:val="0"/>
      <w:divBdr>
        <w:top w:val="none" w:sz="0" w:space="0" w:color="auto"/>
        <w:left w:val="none" w:sz="0" w:space="0" w:color="auto"/>
        <w:bottom w:val="none" w:sz="0" w:space="0" w:color="auto"/>
        <w:right w:val="none" w:sz="0" w:space="0" w:color="auto"/>
      </w:divBdr>
    </w:div>
    <w:div w:id="609702897">
      <w:bodyDiv w:val="1"/>
      <w:marLeft w:val="0"/>
      <w:marRight w:val="0"/>
      <w:marTop w:val="0"/>
      <w:marBottom w:val="0"/>
      <w:divBdr>
        <w:top w:val="none" w:sz="0" w:space="0" w:color="auto"/>
        <w:left w:val="none" w:sz="0" w:space="0" w:color="auto"/>
        <w:bottom w:val="none" w:sz="0" w:space="0" w:color="auto"/>
        <w:right w:val="none" w:sz="0" w:space="0" w:color="auto"/>
      </w:divBdr>
    </w:div>
    <w:div w:id="647587434">
      <w:bodyDiv w:val="1"/>
      <w:marLeft w:val="0"/>
      <w:marRight w:val="0"/>
      <w:marTop w:val="0"/>
      <w:marBottom w:val="0"/>
      <w:divBdr>
        <w:top w:val="none" w:sz="0" w:space="0" w:color="auto"/>
        <w:left w:val="none" w:sz="0" w:space="0" w:color="auto"/>
        <w:bottom w:val="none" w:sz="0" w:space="0" w:color="auto"/>
        <w:right w:val="none" w:sz="0" w:space="0" w:color="auto"/>
      </w:divBdr>
    </w:div>
    <w:div w:id="758911459">
      <w:bodyDiv w:val="1"/>
      <w:marLeft w:val="0"/>
      <w:marRight w:val="0"/>
      <w:marTop w:val="0"/>
      <w:marBottom w:val="0"/>
      <w:divBdr>
        <w:top w:val="none" w:sz="0" w:space="0" w:color="auto"/>
        <w:left w:val="none" w:sz="0" w:space="0" w:color="auto"/>
        <w:bottom w:val="none" w:sz="0" w:space="0" w:color="auto"/>
        <w:right w:val="none" w:sz="0" w:space="0" w:color="auto"/>
      </w:divBdr>
    </w:div>
    <w:div w:id="851796836">
      <w:bodyDiv w:val="1"/>
      <w:marLeft w:val="0"/>
      <w:marRight w:val="0"/>
      <w:marTop w:val="0"/>
      <w:marBottom w:val="0"/>
      <w:divBdr>
        <w:top w:val="none" w:sz="0" w:space="0" w:color="auto"/>
        <w:left w:val="none" w:sz="0" w:space="0" w:color="auto"/>
        <w:bottom w:val="none" w:sz="0" w:space="0" w:color="auto"/>
        <w:right w:val="none" w:sz="0" w:space="0" w:color="auto"/>
      </w:divBdr>
    </w:div>
    <w:div w:id="853302186">
      <w:bodyDiv w:val="1"/>
      <w:marLeft w:val="0"/>
      <w:marRight w:val="0"/>
      <w:marTop w:val="0"/>
      <w:marBottom w:val="0"/>
      <w:divBdr>
        <w:top w:val="none" w:sz="0" w:space="0" w:color="auto"/>
        <w:left w:val="none" w:sz="0" w:space="0" w:color="auto"/>
        <w:bottom w:val="none" w:sz="0" w:space="0" w:color="auto"/>
        <w:right w:val="none" w:sz="0" w:space="0" w:color="auto"/>
      </w:divBdr>
    </w:div>
    <w:div w:id="894394186">
      <w:bodyDiv w:val="1"/>
      <w:marLeft w:val="0"/>
      <w:marRight w:val="0"/>
      <w:marTop w:val="0"/>
      <w:marBottom w:val="0"/>
      <w:divBdr>
        <w:top w:val="none" w:sz="0" w:space="0" w:color="auto"/>
        <w:left w:val="none" w:sz="0" w:space="0" w:color="auto"/>
        <w:bottom w:val="none" w:sz="0" w:space="0" w:color="auto"/>
        <w:right w:val="none" w:sz="0" w:space="0" w:color="auto"/>
      </w:divBdr>
    </w:div>
    <w:div w:id="916014183">
      <w:bodyDiv w:val="1"/>
      <w:marLeft w:val="0"/>
      <w:marRight w:val="0"/>
      <w:marTop w:val="0"/>
      <w:marBottom w:val="0"/>
      <w:divBdr>
        <w:top w:val="none" w:sz="0" w:space="0" w:color="auto"/>
        <w:left w:val="none" w:sz="0" w:space="0" w:color="auto"/>
        <w:bottom w:val="none" w:sz="0" w:space="0" w:color="auto"/>
        <w:right w:val="none" w:sz="0" w:space="0" w:color="auto"/>
      </w:divBdr>
    </w:div>
    <w:div w:id="1043403923">
      <w:bodyDiv w:val="1"/>
      <w:marLeft w:val="0"/>
      <w:marRight w:val="0"/>
      <w:marTop w:val="0"/>
      <w:marBottom w:val="0"/>
      <w:divBdr>
        <w:top w:val="none" w:sz="0" w:space="0" w:color="auto"/>
        <w:left w:val="none" w:sz="0" w:space="0" w:color="auto"/>
        <w:bottom w:val="none" w:sz="0" w:space="0" w:color="auto"/>
        <w:right w:val="none" w:sz="0" w:space="0" w:color="auto"/>
      </w:divBdr>
    </w:div>
    <w:div w:id="1135098710">
      <w:bodyDiv w:val="1"/>
      <w:marLeft w:val="0"/>
      <w:marRight w:val="0"/>
      <w:marTop w:val="0"/>
      <w:marBottom w:val="0"/>
      <w:divBdr>
        <w:top w:val="none" w:sz="0" w:space="0" w:color="auto"/>
        <w:left w:val="none" w:sz="0" w:space="0" w:color="auto"/>
        <w:bottom w:val="none" w:sz="0" w:space="0" w:color="auto"/>
        <w:right w:val="none" w:sz="0" w:space="0" w:color="auto"/>
      </w:divBdr>
    </w:div>
    <w:div w:id="1154105637">
      <w:bodyDiv w:val="1"/>
      <w:marLeft w:val="0"/>
      <w:marRight w:val="0"/>
      <w:marTop w:val="0"/>
      <w:marBottom w:val="0"/>
      <w:divBdr>
        <w:top w:val="none" w:sz="0" w:space="0" w:color="auto"/>
        <w:left w:val="none" w:sz="0" w:space="0" w:color="auto"/>
        <w:bottom w:val="none" w:sz="0" w:space="0" w:color="auto"/>
        <w:right w:val="none" w:sz="0" w:space="0" w:color="auto"/>
      </w:divBdr>
    </w:div>
    <w:div w:id="1198662581">
      <w:bodyDiv w:val="1"/>
      <w:marLeft w:val="0"/>
      <w:marRight w:val="0"/>
      <w:marTop w:val="0"/>
      <w:marBottom w:val="0"/>
      <w:divBdr>
        <w:top w:val="none" w:sz="0" w:space="0" w:color="auto"/>
        <w:left w:val="none" w:sz="0" w:space="0" w:color="auto"/>
        <w:bottom w:val="none" w:sz="0" w:space="0" w:color="auto"/>
        <w:right w:val="none" w:sz="0" w:space="0" w:color="auto"/>
      </w:divBdr>
    </w:div>
    <w:div w:id="1218861456">
      <w:bodyDiv w:val="1"/>
      <w:marLeft w:val="0"/>
      <w:marRight w:val="0"/>
      <w:marTop w:val="0"/>
      <w:marBottom w:val="0"/>
      <w:divBdr>
        <w:top w:val="none" w:sz="0" w:space="0" w:color="auto"/>
        <w:left w:val="none" w:sz="0" w:space="0" w:color="auto"/>
        <w:bottom w:val="none" w:sz="0" w:space="0" w:color="auto"/>
        <w:right w:val="none" w:sz="0" w:space="0" w:color="auto"/>
      </w:divBdr>
    </w:div>
    <w:div w:id="1224677966">
      <w:bodyDiv w:val="1"/>
      <w:marLeft w:val="0"/>
      <w:marRight w:val="0"/>
      <w:marTop w:val="0"/>
      <w:marBottom w:val="0"/>
      <w:divBdr>
        <w:top w:val="none" w:sz="0" w:space="0" w:color="auto"/>
        <w:left w:val="none" w:sz="0" w:space="0" w:color="auto"/>
        <w:bottom w:val="none" w:sz="0" w:space="0" w:color="auto"/>
        <w:right w:val="none" w:sz="0" w:space="0" w:color="auto"/>
      </w:divBdr>
    </w:div>
    <w:div w:id="1380399253">
      <w:bodyDiv w:val="1"/>
      <w:marLeft w:val="0"/>
      <w:marRight w:val="0"/>
      <w:marTop w:val="0"/>
      <w:marBottom w:val="0"/>
      <w:divBdr>
        <w:top w:val="none" w:sz="0" w:space="0" w:color="auto"/>
        <w:left w:val="none" w:sz="0" w:space="0" w:color="auto"/>
        <w:bottom w:val="none" w:sz="0" w:space="0" w:color="auto"/>
        <w:right w:val="none" w:sz="0" w:space="0" w:color="auto"/>
      </w:divBdr>
    </w:div>
    <w:div w:id="1401055805">
      <w:bodyDiv w:val="1"/>
      <w:marLeft w:val="0"/>
      <w:marRight w:val="0"/>
      <w:marTop w:val="0"/>
      <w:marBottom w:val="0"/>
      <w:divBdr>
        <w:top w:val="none" w:sz="0" w:space="0" w:color="auto"/>
        <w:left w:val="none" w:sz="0" w:space="0" w:color="auto"/>
        <w:bottom w:val="none" w:sz="0" w:space="0" w:color="auto"/>
        <w:right w:val="none" w:sz="0" w:space="0" w:color="auto"/>
      </w:divBdr>
    </w:div>
    <w:div w:id="1426614918">
      <w:bodyDiv w:val="1"/>
      <w:marLeft w:val="0"/>
      <w:marRight w:val="0"/>
      <w:marTop w:val="0"/>
      <w:marBottom w:val="0"/>
      <w:divBdr>
        <w:top w:val="none" w:sz="0" w:space="0" w:color="auto"/>
        <w:left w:val="none" w:sz="0" w:space="0" w:color="auto"/>
        <w:bottom w:val="none" w:sz="0" w:space="0" w:color="auto"/>
        <w:right w:val="none" w:sz="0" w:space="0" w:color="auto"/>
      </w:divBdr>
    </w:div>
    <w:div w:id="1505318280">
      <w:bodyDiv w:val="1"/>
      <w:marLeft w:val="0"/>
      <w:marRight w:val="0"/>
      <w:marTop w:val="0"/>
      <w:marBottom w:val="0"/>
      <w:divBdr>
        <w:top w:val="none" w:sz="0" w:space="0" w:color="auto"/>
        <w:left w:val="none" w:sz="0" w:space="0" w:color="auto"/>
        <w:bottom w:val="none" w:sz="0" w:space="0" w:color="auto"/>
        <w:right w:val="none" w:sz="0" w:space="0" w:color="auto"/>
      </w:divBdr>
    </w:div>
    <w:div w:id="1634677096">
      <w:bodyDiv w:val="1"/>
      <w:marLeft w:val="0"/>
      <w:marRight w:val="0"/>
      <w:marTop w:val="0"/>
      <w:marBottom w:val="0"/>
      <w:divBdr>
        <w:top w:val="none" w:sz="0" w:space="0" w:color="auto"/>
        <w:left w:val="none" w:sz="0" w:space="0" w:color="auto"/>
        <w:bottom w:val="none" w:sz="0" w:space="0" w:color="auto"/>
        <w:right w:val="none" w:sz="0" w:space="0" w:color="auto"/>
      </w:divBdr>
    </w:div>
    <w:div w:id="1715302351">
      <w:bodyDiv w:val="1"/>
      <w:marLeft w:val="0"/>
      <w:marRight w:val="0"/>
      <w:marTop w:val="0"/>
      <w:marBottom w:val="0"/>
      <w:divBdr>
        <w:top w:val="none" w:sz="0" w:space="0" w:color="auto"/>
        <w:left w:val="none" w:sz="0" w:space="0" w:color="auto"/>
        <w:bottom w:val="none" w:sz="0" w:space="0" w:color="auto"/>
        <w:right w:val="none" w:sz="0" w:space="0" w:color="auto"/>
      </w:divBdr>
    </w:div>
    <w:div w:id="1741978737">
      <w:bodyDiv w:val="1"/>
      <w:marLeft w:val="0"/>
      <w:marRight w:val="0"/>
      <w:marTop w:val="0"/>
      <w:marBottom w:val="0"/>
      <w:divBdr>
        <w:top w:val="none" w:sz="0" w:space="0" w:color="auto"/>
        <w:left w:val="none" w:sz="0" w:space="0" w:color="auto"/>
        <w:bottom w:val="none" w:sz="0" w:space="0" w:color="auto"/>
        <w:right w:val="none" w:sz="0" w:space="0" w:color="auto"/>
      </w:divBdr>
    </w:div>
    <w:div w:id="1756584750">
      <w:bodyDiv w:val="1"/>
      <w:marLeft w:val="0"/>
      <w:marRight w:val="0"/>
      <w:marTop w:val="0"/>
      <w:marBottom w:val="0"/>
      <w:divBdr>
        <w:top w:val="none" w:sz="0" w:space="0" w:color="auto"/>
        <w:left w:val="none" w:sz="0" w:space="0" w:color="auto"/>
        <w:bottom w:val="none" w:sz="0" w:space="0" w:color="auto"/>
        <w:right w:val="none" w:sz="0" w:space="0" w:color="auto"/>
      </w:divBdr>
    </w:div>
    <w:div w:id="1758864663">
      <w:bodyDiv w:val="1"/>
      <w:marLeft w:val="0"/>
      <w:marRight w:val="0"/>
      <w:marTop w:val="0"/>
      <w:marBottom w:val="0"/>
      <w:divBdr>
        <w:top w:val="none" w:sz="0" w:space="0" w:color="auto"/>
        <w:left w:val="none" w:sz="0" w:space="0" w:color="auto"/>
        <w:bottom w:val="none" w:sz="0" w:space="0" w:color="auto"/>
        <w:right w:val="none" w:sz="0" w:space="0" w:color="auto"/>
      </w:divBdr>
    </w:div>
    <w:div w:id="1967348725">
      <w:bodyDiv w:val="1"/>
      <w:marLeft w:val="0"/>
      <w:marRight w:val="0"/>
      <w:marTop w:val="0"/>
      <w:marBottom w:val="0"/>
      <w:divBdr>
        <w:top w:val="none" w:sz="0" w:space="0" w:color="auto"/>
        <w:left w:val="none" w:sz="0" w:space="0" w:color="auto"/>
        <w:bottom w:val="none" w:sz="0" w:space="0" w:color="auto"/>
        <w:right w:val="none" w:sz="0" w:space="0" w:color="auto"/>
      </w:divBdr>
    </w:div>
    <w:div w:id="199317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26"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G:\&#24037;&#20316;&#22841;\&#22823;&#35805;II&#25991;&#26723;\&#22823;&#35805;&#35199;&#28216;2.5\&#22823;&#35805;2.5&#25991;&#26723;&#27169;&#29256;\&#31574;&#21010;&#31867;&#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BC8B9-5EE0-4FF1-8886-4938A5C91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策划类文档模板.dot</Template>
  <TotalTime>32427</TotalTime>
  <Pages>32</Pages>
  <Words>2040</Words>
  <Characters>11628</Characters>
  <Application>Microsoft Office Word</Application>
  <DocSecurity>0</DocSecurity>
  <Lines>96</Lines>
  <Paragraphs>27</Paragraphs>
  <ScaleCrop>false</ScaleCrop>
  <Company/>
  <LinksUpToDate>false</LinksUpToDate>
  <CharactersWithSpaces>13641</CharactersWithSpaces>
  <SharedDoc>false</SharedDoc>
  <HLinks>
    <vt:vector size="60" baseType="variant">
      <vt:variant>
        <vt:i4>1245233</vt:i4>
      </vt:variant>
      <vt:variant>
        <vt:i4>56</vt:i4>
      </vt:variant>
      <vt:variant>
        <vt:i4>0</vt:i4>
      </vt:variant>
      <vt:variant>
        <vt:i4>5</vt:i4>
      </vt:variant>
      <vt:variant>
        <vt:lpwstr/>
      </vt:variant>
      <vt:variant>
        <vt:lpwstr>_Toc521959067</vt:lpwstr>
      </vt:variant>
      <vt:variant>
        <vt:i4>1245233</vt:i4>
      </vt:variant>
      <vt:variant>
        <vt:i4>50</vt:i4>
      </vt:variant>
      <vt:variant>
        <vt:i4>0</vt:i4>
      </vt:variant>
      <vt:variant>
        <vt:i4>5</vt:i4>
      </vt:variant>
      <vt:variant>
        <vt:lpwstr/>
      </vt:variant>
      <vt:variant>
        <vt:lpwstr>_Toc521959066</vt:lpwstr>
      </vt:variant>
      <vt:variant>
        <vt:i4>1245233</vt:i4>
      </vt:variant>
      <vt:variant>
        <vt:i4>44</vt:i4>
      </vt:variant>
      <vt:variant>
        <vt:i4>0</vt:i4>
      </vt:variant>
      <vt:variant>
        <vt:i4>5</vt:i4>
      </vt:variant>
      <vt:variant>
        <vt:lpwstr/>
      </vt:variant>
      <vt:variant>
        <vt:lpwstr>_Toc521959065</vt:lpwstr>
      </vt:variant>
      <vt:variant>
        <vt:i4>1245233</vt:i4>
      </vt:variant>
      <vt:variant>
        <vt:i4>38</vt:i4>
      </vt:variant>
      <vt:variant>
        <vt:i4>0</vt:i4>
      </vt:variant>
      <vt:variant>
        <vt:i4>5</vt:i4>
      </vt:variant>
      <vt:variant>
        <vt:lpwstr/>
      </vt:variant>
      <vt:variant>
        <vt:lpwstr>_Toc521959064</vt:lpwstr>
      </vt:variant>
      <vt:variant>
        <vt:i4>1245233</vt:i4>
      </vt:variant>
      <vt:variant>
        <vt:i4>32</vt:i4>
      </vt:variant>
      <vt:variant>
        <vt:i4>0</vt:i4>
      </vt:variant>
      <vt:variant>
        <vt:i4>5</vt:i4>
      </vt:variant>
      <vt:variant>
        <vt:lpwstr/>
      </vt:variant>
      <vt:variant>
        <vt:lpwstr>_Toc521959063</vt:lpwstr>
      </vt:variant>
      <vt:variant>
        <vt:i4>1245233</vt:i4>
      </vt:variant>
      <vt:variant>
        <vt:i4>26</vt:i4>
      </vt:variant>
      <vt:variant>
        <vt:i4>0</vt:i4>
      </vt:variant>
      <vt:variant>
        <vt:i4>5</vt:i4>
      </vt:variant>
      <vt:variant>
        <vt:lpwstr/>
      </vt:variant>
      <vt:variant>
        <vt:lpwstr>_Toc521959062</vt:lpwstr>
      </vt:variant>
      <vt:variant>
        <vt:i4>1245233</vt:i4>
      </vt:variant>
      <vt:variant>
        <vt:i4>20</vt:i4>
      </vt:variant>
      <vt:variant>
        <vt:i4>0</vt:i4>
      </vt:variant>
      <vt:variant>
        <vt:i4>5</vt:i4>
      </vt:variant>
      <vt:variant>
        <vt:lpwstr/>
      </vt:variant>
      <vt:variant>
        <vt:lpwstr>_Toc521959061</vt:lpwstr>
      </vt:variant>
      <vt:variant>
        <vt:i4>1245233</vt:i4>
      </vt:variant>
      <vt:variant>
        <vt:i4>14</vt:i4>
      </vt:variant>
      <vt:variant>
        <vt:i4>0</vt:i4>
      </vt:variant>
      <vt:variant>
        <vt:i4>5</vt:i4>
      </vt:variant>
      <vt:variant>
        <vt:lpwstr/>
      </vt:variant>
      <vt:variant>
        <vt:lpwstr>_Toc521959060</vt:lpwstr>
      </vt:variant>
      <vt:variant>
        <vt:i4>1048625</vt:i4>
      </vt:variant>
      <vt:variant>
        <vt:i4>8</vt:i4>
      </vt:variant>
      <vt:variant>
        <vt:i4>0</vt:i4>
      </vt:variant>
      <vt:variant>
        <vt:i4>5</vt:i4>
      </vt:variant>
      <vt:variant>
        <vt:lpwstr/>
      </vt:variant>
      <vt:variant>
        <vt:lpwstr>_Toc521959059</vt:lpwstr>
      </vt:variant>
      <vt:variant>
        <vt:i4>1048625</vt:i4>
      </vt:variant>
      <vt:variant>
        <vt:i4>2</vt:i4>
      </vt:variant>
      <vt:variant>
        <vt:i4>0</vt:i4>
      </vt:variant>
      <vt:variant>
        <vt:i4>5</vt:i4>
      </vt:variant>
      <vt:variant>
        <vt:lpwstr/>
      </vt:variant>
      <vt:variant>
        <vt:lpwstr>_Toc521959058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李雨飞</cp:lastModifiedBy>
  <cp:revision>149</cp:revision>
  <dcterms:created xsi:type="dcterms:W3CDTF">2019-09-05T02:44:00Z</dcterms:created>
  <dcterms:modified xsi:type="dcterms:W3CDTF">2022-11-17T13:33:00Z</dcterms:modified>
</cp:coreProperties>
</file>